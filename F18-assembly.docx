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6456" w14:textId="6556576E" w:rsidR="00066F84" w:rsidRPr="00066F84" w:rsidRDefault="003D66C8" w:rsidP="00A9451D">
      <w:pPr>
        <w:pStyle w:val="SubtitleCover"/>
        <w:jc w:val="both"/>
        <w:rPr>
          <w:i w:val="0"/>
          <w:iCs/>
        </w:rPr>
      </w:pPr>
      <w:r>
        <w:rPr>
          <w:noProof/>
        </w:rPr>
        <w:drawing>
          <wp:inline distT="0" distB="0" distL="0" distR="0" wp14:anchorId="3C6500FC" wp14:editId="48EAEB43">
            <wp:extent cx="6172200" cy="7712710"/>
            <wp:effectExtent l="0" t="0" r="0" b="2540"/>
            <wp:docPr id="199136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66827" name=""/>
                    <pic:cNvPicPr/>
                  </pic:nvPicPr>
                  <pic:blipFill>
                    <a:blip r:embed="rId9"/>
                    <a:stretch>
                      <a:fillRect/>
                    </a:stretch>
                  </pic:blipFill>
                  <pic:spPr>
                    <a:xfrm>
                      <a:off x="0" y="0"/>
                      <a:ext cx="6172200" cy="7712710"/>
                    </a:xfrm>
                    <a:prstGeom prst="rect">
                      <a:avLst/>
                    </a:prstGeom>
                  </pic:spPr>
                </pic:pic>
              </a:graphicData>
            </a:graphic>
          </wp:inline>
        </w:drawing>
      </w:r>
    </w:p>
    <w:p w14:paraId="506655B2" w14:textId="77777777" w:rsidR="0028348C" w:rsidRDefault="007432E5" w:rsidP="00A9451D">
      <w:pPr>
        <w:pStyle w:val="PlainHeading1"/>
        <w:jc w:val="both"/>
      </w:pPr>
      <w:r>
        <w:rPr>
          <w:color w:val="1D6717"/>
        </w:rPr>
        <w:br w:type="page"/>
      </w:r>
      <w:r w:rsidR="00894D8B" w:rsidRPr="00A25BC0" w:rsidDel="00894D8B">
        <w:rPr>
          <w:color w:val="1D6717"/>
        </w:rPr>
        <w:lastRenderedPageBreak/>
        <w:t xml:space="preserve"> </w:t>
      </w:r>
      <w:bookmarkStart w:id="0" w:name="_Toc277071369"/>
      <w:bookmarkStart w:id="1" w:name="_Toc277071379"/>
      <w:bookmarkStart w:id="2" w:name="_Toc277071380"/>
      <w:bookmarkStart w:id="3" w:name="_Ref276290587"/>
      <w:bookmarkStart w:id="4" w:name="_Toc497828778"/>
      <w:bookmarkEnd w:id="0"/>
      <w:bookmarkEnd w:id="1"/>
      <w:bookmarkEnd w:id="2"/>
      <w:r w:rsidR="0028348C">
        <w:t>Introduction</w:t>
      </w:r>
      <w:bookmarkEnd w:id="3"/>
      <w:bookmarkEnd w:id="4"/>
    </w:p>
    <w:p w14:paraId="00F2712C" w14:textId="24F240D6" w:rsidR="00971BF5" w:rsidRDefault="008B3AC7" w:rsidP="00A9451D">
      <w:pPr>
        <w:pStyle w:val="BodyText"/>
        <w:jc w:val="both"/>
      </w:pPr>
      <w:r>
        <w:t>The F18 technology consists of small</w:t>
      </w:r>
      <w:r w:rsidR="00D7081C">
        <w:t>, simple</w:t>
      </w:r>
      <w:r>
        <w:t xml:space="preserve"> computers and several types of versatile, software defined I/O. </w:t>
      </w:r>
      <w:r w:rsidR="00236F09">
        <w:t>The GA144 chip is</w:t>
      </w:r>
      <w:r>
        <w:t xml:space="preserve"> configured as </w:t>
      </w:r>
      <w:r w:rsidR="00236F09">
        <w:t xml:space="preserve">an </w:t>
      </w:r>
      <w:r>
        <w:t xml:space="preserve">array of F18 computers with </w:t>
      </w:r>
      <w:r w:rsidR="00236F09">
        <w:t xml:space="preserve">the </w:t>
      </w:r>
      <w:r>
        <w:t>appropriate selections of I/O types.</w:t>
      </w:r>
    </w:p>
    <w:p w14:paraId="6FEC60D9" w14:textId="34BA9250" w:rsidR="008B3AC7" w:rsidRDefault="008B3AC7" w:rsidP="00A9451D">
      <w:pPr>
        <w:pStyle w:val="BodyText"/>
        <w:jc w:val="both"/>
      </w:pPr>
      <w:r>
        <w:t xml:space="preserve">An F18 computer is a physically small, very fast, energy-efficient and inexpensive 18-bit </w:t>
      </w:r>
      <w:r w:rsidR="00D7081C">
        <w:t>machine</w:t>
      </w:r>
      <w:r>
        <w:t xml:space="preserve">. Each F18 is self-contained as a complete </w:t>
      </w:r>
      <w:r w:rsidR="00D7081C">
        <w:t>system</w:t>
      </w:r>
      <w:r>
        <w:t>, with its own RAM, ROM, stacks, registers, and where appropriate external I/O.  The F18 computers in an array operate independently and asynchronously, communicating with each other using efficient internal communication ports.</w:t>
      </w:r>
    </w:p>
    <w:p w14:paraId="5A4C6A0E" w14:textId="02EBD45D" w:rsidR="003578E5" w:rsidRDefault="00A647B5" w:rsidP="00A9451D">
      <w:pPr>
        <w:pStyle w:val="BodyText"/>
        <w:jc w:val="both"/>
      </w:pPr>
      <w:r>
        <w:t xml:space="preserve">This book will familiarize you with the architecture, internal structure, and use of the computers and I/O </w:t>
      </w:r>
      <w:r w:rsidR="00F900EE">
        <w:t>of chips built from</w:t>
      </w:r>
      <w:r>
        <w:t xml:space="preserve"> F18A technology. Please refer to the data books for specific chips </w:t>
      </w:r>
      <w:r w:rsidR="003578E5">
        <w:t>using this</w:t>
      </w:r>
      <w:r>
        <w:t xml:space="preserve"> technology to learn their exact configurations, pin-outs, ROM content and electrical characteristics.</w:t>
      </w:r>
      <w:r w:rsidR="00F64D88">
        <w:t xml:space="preserve"> The current editions of these, along with many other relevant documents and application notes as well as the current edition of this document, may be found on our website. It is always advisable to ensure that you are using the latest documents before starting work.</w:t>
      </w:r>
    </w:p>
    <w:p w14:paraId="408D7ED1" w14:textId="77777777" w:rsidR="00F64D88" w:rsidRDefault="00F64D88" w:rsidP="00A9451D">
      <w:pPr>
        <w:pStyle w:val="PlainHeading2"/>
        <w:jc w:val="both"/>
      </w:pPr>
      <w:bookmarkStart w:id="5" w:name="_Toc290253030"/>
      <w:bookmarkStart w:id="6" w:name="_Toc497828779"/>
      <w:r>
        <w:t>Status of Data Given</w:t>
      </w:r>
      <w:bookmarkEnd w:id="5"/>
      <w:bookmarkEnd w:id="6"/>
    </w:p>
    <w:p w14:paraId="0F46E8B4" w14:textId="149BB6A5" w:rsidR="00F64D88" w:rsidRPr="005F6DF5" w:rsidRDefault="00F64D88" w:rsidP="00A9451D">
      <w:pPr>
        <w:pStyle w:val="BodyText"/>
        <w:jc w:val="both"/>
      </w:pPr>
      <w:r>
        <w:t xml:space="preserve">The data given herein are PRODUCTION.  Electrical and timing values are illustrative only. Otherwise, the subject matter of this book is the architecture, instruction set, and programming of the F18A computers and I/O, which are fixed by design.  </w:t>
      </w:r>
      <w:r w:rsidR="008A2790">
        <w:t>Future revisions of this book may document upward-compatible enhancements of the F18A programming model</w:t>
      </w:r>
      <w:r>
        <w:t>.</w:t>
      </w:r>
    </w:p>
    <w:p w14:paraId="2E59ED86" w14:textId="77777777" w:rsidR="00971BF5" w:rsidRDefault="003578E5" w:rsidP="00A9451D">
      <w:pPr>
        <w:pStyle w:val="PlainHeading2"/>
        <w:jc w:val="both"/>
      </w:pPr>
      <w:bookmarkStart w:id="7" w:name="_Toc497828780"/>
      <w:r>
        <w:t>Documentation Conventions</w:t>
      </w:r>
      <w:bookmarkEnd w:id="7"/>
    </w:p>
    <w:p w14:paraId="4AFA06FE" w14:textId="77777777" w:rsidR="004B7AF2" w:rsidRDefault="004B7AF2" w:rsidP="00A9451D">
      <w:pPr>
        <w:pStyle w:val="PlainHeading3"/>
        <w:jc w:val="both"/>
      </w:pPr>
      <w:bookmarkStart w:id="8" w:name="_Toc497828781"/>
      <w:r>
        <w:t>Numbers</w:t>
      </w:r>
      <w:bookmarkEnd w:id="8"/>
    </w:p>
    <w:p w14:paraId="74EB2BE4" w14:textId="72363B97" w:rsidR="00971BF5" w:rsidRDefault="00F64D88" w:rsidP="00A9451D">
      <w:pPr>
        <w:pStyle w:val="BodyText"/>
        <w:jc w:val="both"/>
      </w:pPr>
      <w:r>
        <w:t xml:space="preserve">Numbers are written in decimal unless otherwise indicated. Hexadecimal values are indicated by explicitly writing “hex” or by preceding the number with the lowercase letter </w:t>
      </w:r>
      <w:r w:rsidR="00EE7381">
        <w:t>“</w:t>
      </w:r>
      <w:r>
        <w:t>x</w:t>
      </w:r>
      <w:r w:rsidR="00EE7381">
        <w:t>”</w:t>
      </w:r>
      <w:r>
        <w:t xml:space="preserve">. </w:t>
      </w:r>
    </w:p>
    <w:p w14:paraId="7CFFC010" w14:textId="77777777" w:rsidR="004B7AF2" w:rsidRDefault="004B7AF2" w:rsidP="00A9451D">
      <w:pPr>
        <w:pStyle w:val="PlainHeading3"/>
        <w:jc w:val="both"/>
      </w:pPr>
      <w:bookmarkStart w:id="9" w:name="_Toc497828782"/>
      <w:r>
        <w:t>Node coordinates</w:t>
      </w:r>
      <w:bookmarkEnd w:id="9"/>
    </w:p>
    <w:p w14:paraId="7A7817ED" w14:textId="6898EAB8" w:rsidR="0028348C" w:rsidRDefault="00F64D88" w:rsidP="00A9451D">
      <w:pPr>
        <w:pStyle w:val="BodyText"/>
        <w:jc w:val="both"/>
      </w:pPr>
      <w:r>
        <w:t xml:space="preserve">Each GreenArrays chip is a rectangular array of </w:t>
      </w:r>
      <w:r w:rsidRPr="00F900EE">
        <w:rPr>
          <w:b/>
          <w:i/>
        </w:rPr>
        <w:t>nodes,</w:t>
      </w:r>
      <w:r>
        <w:t xml:space="preserve"> each of which is an F18 computer. By convention these arrays are visualized as seen from the top of the silicon die, which is normally the top of the chip package, oriented such that pin 1 is in the upper left corner. Within the array, each node is identified by a three or four digit number denoting its Cartesian coordinates within the array as </w:t>
      </w:r>
      <w:proofErr w:type="spellStart"/>
      <w:r w:rsidRPr="00D10630">
        <w:rPr>
          <w:i/>
        </w:rPr>
        <w:t>yxx</w:t>
      </w:r>
      <w:proofErr w:type="spellEnd"/>
      <w:r>
        <w:t xml:space="preserve"> or </w:t>
      </w:r>
      <w:proofErr w:type="spellStart"/>
      <w:r w:rsidRPr="00D10630">
        <w:rPr>
          <w:i/>
        </w:rPr>
        <w:t>yyxx</w:t>
      </w:r>
      <w:proofErr w:type="spellEnd"/>
      <w:r>
        <w:t xml:space="preserve"> with the lower left corner node always being designated as node 000. Thus, for a GA144 chip whose computers are configured in an array of 18 columns and 8 rows, the numbers of the nodes in the lower right, upper left, and upper right corners are 017, 700, and 717 respectively</w:t>
      </w:r>
      <w:r w:rsidR="004B7AF2">
        <w:t>.</w:t>
      </w:r>
    </w:p>
    <w:p w14:paraId="6C3AD183" w14:textId="77777777" w:rsidR="00F64D88" w:rsidRDefault="00F64D88" w:rsidP="00A9451D">
      <w:pPr>
        <w:pStyle w:val="PlainHeading3"/>
        <w:jc w:val="both"/>
      </w:pPr>
      <w:bookmarkStart w:id="10" w:name="_Toc290253034"/>
      <w:bookmarkStart w:id="11" w:name="_Toc497828783"/>
      <w:r>
        <w:t>Register names</w:t>
      </w:r>
      <w:bookmarkEnd w:id="10"/>
      <w:bookmarkEnd w:id="11"/>
    </w:p>
    <w:p w14:paraId="27847684" w14:textId="493ED54C" w:rsidR="00F64D88" w:rsidRPr="00661FD9" w:rsidRDefault="00F64D88" w:rsidP="00A9451D">
      <w:pPr>
        <w:pStyle w:val="BodyText"/>
        <w:jc w:val="both"/>
      </w:pPr>
      <w:r>
        <w:t xml:space="preserve">Register names in prose may be used with or without the word </w:t>
      </w:r>
      <w:r w:rsidR="00B0117D">
        <w:t>“</w:t>
      </w:r>
      <w:r>
        <w:t>register</w:t>
      </w:r>
      <w:r w:rsidR="00B0117D">
        <w:t>”</w:t>
      </w:r>
      <w:r>
        <w:t xml:space="preserve"> and are usually shown in a bold font and capitalized where necessary to avoid ambiguity, such as for example the registers </w:t>
      </w:r>
      <w:r w:rsidRPr="00D10630">
        <w:rPr>
          <w:b/>
        </w:rPr>
        <w:t>T S R I A B</w:t>
      </w:r>
      <w:r>
        <w:t xml:space="preserve"> and </w:t>
      </w:r>
      <w:r w:rsidRPr="00D10630">
        <w:rPr>
          <w:b/>
        </w:rPr>
        <w:t>IO</w:t>
      </w:r>
      <w:r>
        <w:t xml:space="preserve"> or </w:t>
      </w:r>
      <w:r w:rsidRPr="00D10630">
        <w:rPr>
          <w:b/>
        </w:rPr>
        <w:t>io</w:t>
      </w:r>
      <w:r>
        <w:t xml:space="preserve"> .</w:t>
      </w:r>
    </w:p>
    <w:p w14:paraId="1FC37D66" w14:textId="77777777" w:rsidR="000E1740" w:rsidRDefault="000E1740" w:rsidP="00A9451D">
      <w:pPr>
        <w:pStyle w:val="PlainHeading3"/>
        <w:jc w:val="both"/>
      </w:pPr>
      <w:bookmarkStart w:id="12" w:name="_Toc497828784"/>
      <w:r>
        <w:t>Bit Numbering</w:t>
      </w:r>
      <w:bookmarkEnd w:id="12"/>
    </w:p>
    <w:p w14:paraId="29AE648F" w14:textId="02B03D04" w:rsidR="000E1740" w:rsidRDefault="00F64D88" w:rsidP="00A9451D">
      <w:pPr>
        <w:pStyle w:val="BodyText"/>
        <w:jc w:val="both"/>
      </w:pPr>
      <w:r>
        <w:t xml:space="preserve">Binary numbers are visualized as a horizontal row of bits, numbered consecutively right to left in ascending significance with the least significant bit numbered zero. Thus bit </w:t>
      </w:r>
      <w:r w:rsidRPr="00D7081C">
        <w:rPr>
          <w:i/>
        </w:rPr>
        <w:t>n</w:t>
      </w:r>
      <w:r>
        <w:t xml:space="preserve"> has the binary value 2</w:t>
      </w:r>
      <w:r w:rsidRPr="00D7081C">
        <w:rPr>
          <w:vertAlign w:val="superscript"/>
        </w:rPr>
        <w:t>n</w:t>
      </w:r>
      <w:r>
        <w:t xml:space="preserve">.  The notation P9 means bit 9 of register </w:t>
      </w:r>
      <w:r w:rsidRPr="00D10630">
        <w:rPr>
          <w:b/>
        </w:rPr>
        <w:t>P</w:t>
      </w:r>
      <w:r>
        <w:t xml:space="preserve">, whose binary value is x200, and T17 means the sign (high order) bit of 18-bit register </w:t>
      </w:r>
      <w:r w:rsidRPr="00D10630">
        <w:rPr>
          <w:b/>
        </w:rPr>
        <w:t>T</w:t>
      </w:r>
      <w:r w:rsidR="00D7081C">
        <w:t>.</w:t>
      </w:r>
    </w:p>
    <w:p w14:paraId="225485C3" w14:textId="77777777" w:rsidR="000E1740" w:rsidRDefault="000E1740" w:rsidP="00A9451D">
      <w:pPr>
        <w:pStyle w:val="BodyText"/>
        <w:jc w:val="both"/>
      </w:pPr>
    </w:p>
    <w:p w14:paraId="1F9C4C14" w14:textId="77777777" w:rsidR="00971BF5" w:rsidRDefault="00971BF5" w:rsidP="00A9451D">
      <w:pPr>
        <w:pStyle w:val="BodyText"/>
        <w:tabs>
          <w:tab w:val="left" w:pos="9360"/>
        </w:tabs>
        <w:ind w:left="-360" w:right="-360" w:firstLine="360"/>
        <w:jc w:val="both"/>
        <w:sectPr w:rsidR="00971BF5" w:rsidSect="00CF38DF">
          <w:footerReference w:type="even" r:id="rId10"/>
          <w:pgSz w:w="12240" w:h="15840" w:code="1"/>
          <w:pgMar w:top="1440" w:right="1080" w:bottom="1440" w:left="1440" w:header="720" w:footer="720" w:gutter="0"/>
          <w:cols w:space="720"/>
          <w:docGrid w:linePitch="272"/>
        </w:sectPr>
      </w:pPr>
    </w:p>
    <w:p w14:paraId="4A1F649F" w14:textId="77777777" w:rsidR="00971BF5" w:rsidRDefault="00F900EE" w:rsidP="00A9451D">
      <w:pPr>
        <w:pStyle w:val="PlainHeading1"/>
        <w:jc w:val="both"/>
      </w:pPr>
      <w:bookmarkStart w:id="13" w:name="_Toc497828785"/>
      <w:r>
        <w:lastRenderedPageBreak/>
        <w:t>The F18A Computer</w:t>
      </w:r>
      <w:bookmarkEnd w:id="13"/>
    </w:p>
    <w:p w14:paraId="3163FAEF" w14:textId="09043D4C" w:rsidR="00245548" w:rsidRDefault="00CC5781" w:rsidP="00A9451D">
      <w:pPr>
        <w:pStyle w:val="BodyText"/>
        <w:tabs>
          <w:tab w:val="left" w:pos="9360"/>
        </w:tabs>
        <w:ind w:left="-360" w:right="-360" w:firstLine="360"/>
        <w:jc w:val="both"/>
      </w:pPr>
      <w:r>
        <w:t xml:space="preserve">Here is an introduction to the resources </w:t>
      </w:r>
      <w:r w:rsidR="008B616D">
        <w:t>within each F18A computer. All elements are 18 bits wide unless otherwise noted.</w:t>
      </w:r>
    </w:p>
    <w:p w14:paraId="639E6E20" w14:textId="77777777" w:rsidR="00CC5781" w:rsidRDefault="00000000" w:rsidP="00A9451D">
      <w:pPr>
        <w:pStyle w:val="ListBulletFirst"/>
        <w:numPr>
          <w:ilvl w:val="0"/>
          <w:numId w:val="4"/>
        </w:numPr>
        <w:spacing w:after="120"/>
        <w:jc w:val="both"/>
      </w:pPr>
      <w:r>
        <w:rPr>
          <w:noProof/>
        </w:rPr>
        <w:pict w14:anchorId="6CCA7323">
          <v:shapetype id="_x0000_t202" coordsize="21600,21600" o:spt="202" path="m,l,21600r21600,l21600,xe">
            <v:stroke joinstyle="miter"/>
            <v:path gradientshapeok="t" o:connecttype="rect"/>
          </v:shapetype>
          <v:shape id="Text Box 26" o:spid="_x0000_s2136" type="#_x0000_t202" style="position:absolute;left:0;text-align:left;margin-left:-14.25pt;margin-top:2.2pt;width:211.5pt;height:586.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" stroked="f">
            <v:textbox>
              <w:txbxContent>
                <w:p w14:paraId="215FCDB9" w14:textId="77777777" w:rsidR="00740700" w:rsidRDefault="00000000" w:rsidP="005737B1">
                  <w:pPr>
                    <w:keepNext/>
                  </w:pPr>
                  <w:r>
                    <w:pict w14:anchorId="16AA1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3.5pt;height:497.1pt">
                        <v:imagedata r:id="rId11" o:title=""/>
                      </v:shape>
                    </w:pict>
                  </w:r>
                </w:p>
                <w:p w14:paraId="7363E59B" w14:textId="1C2D5CA3" w:rsidR="00740700" w:rsidRDefault="00740700" w:rsidP="00A25BC0">
                  <w:pPr>
                    <w:pStyle w:val="Caption"/>
                    <w:jc w:val="center"/>
                  </w:pPr>
                  <w:bookmarkStart w:id="14" w:name="_Ref276141216"/>
                  <w:bookmarkStart w:id="15" w:name="_Toc276318582"/>
                  <w:r>
                    <w:t xml:space="preserve">Figure </w:t>
                  </w:r>
                  <w:fldSimple w:instr=" SEQ Figure \* ARABIC ">
                    <w:r w:rsidR="00425437">
                      <w:rPr>
                        <w:noProof/>
                      </w:rPr>
                      <w:t>1</w:t>
                    </w:r>
                  </w:fldSimple>
                  <w:bookmarkEnd w:id="14"/>
                  <w:r>
                    <w:t xml:space="preserve">  F18A Block Diagram</w:t>
                  </w:r>
                  <w:bookmarkEnd w:id="15"/>
                </w:p>
                <w:p w14:paraId="5A6C5C60" w14:textId="77777777" w:rsidR="00740700" w:rsidRDefault="00740700" w:rsidP="00CC5781"/>
              </w:txbxContent>
            </v:textbox>
            <w10:wrap type="square"/>
          </v:shape>
        </w:pict>
      </w:r>
      <w:r w:rsidR="00245548" w:rsidRPr="00245548">
        <w:rPr>
          <w:b/>
        </w:rPr>
        <w:t>RAM</w:t>
      </w:r>
      <w:r w:rsidR="00245548">
        <w:t>:  18 bits wide, 64 words in each node.</w:t>
      </w:r>
    </w:p>
    <w:p w14:paraId="4FF3B085" w14:textId="77777777" w:rsidR="00245548" w:rsidRDefault="00245548" w:rsidP="00A9451D">
      <w:pPr>
        <w:pStyle w:val="ListBullet"/>
        <w:numPr>
          <w:ilvl w:val="0"/>
          <w:numId w:val="4"/>
        </w:numPr>
        <w:jc w:val="both"/>
      </w:pPr>
      <w:r w:rsidRPr="00245548">
        <w:rPr>
          <w:b/>
        </w:rPr>
        <w:t>ROM</w:t>
      </w:r>
      <w:r>
        <w:t>:  18 bits wide, 64 words in each node.</w:t>
      </w:r>
    </w:p>
    <w:p w14:paraId="52C7B190" w14:textId="77777777" w:rsidR="00245548" w:rsidRDefault="00245548" w:rsidP="00A9451D">
      <w:pPr>
        <w:pStyle w:val="ListBullet"/>
        <w:numPr>
          <w:ilvl w:val="0"/>
          <w:numId w:val="4"/>
        </w:numPr>
        <w:spacing w:before="120"/>
        <w:jc w:val="both"/>
      </w:pPr>
      <w:r w:rsidRPr="00245548">
        <w:rPr>
          <w:b/>
        </w:rPr>
        <w:t>I/O logic</w:t>
      </w:r>
      <w:r>
        <w:t xml:space="preserve"> may be present on any edge node of a chip.</w:t>
      </w:r>
    </w:p>
    <w:p w14:paraId="51F3B395" w14:textId="2AB5517F" w:rsidR="00245548" w:rsidRDefault="00245548" w:rsidP="00A9451D">
      <w:pPr>
        <w:pStyle w:val="ListBullet"/>
        <w:numPr>
          <w:ilvl w:val="0"/>
          <w:numId w:val="4"/>
        </w:numPr>
        <w:spacing w:before="120"/>
        <w:jc w:val="both"/>
      </w:pPr>
      <w:r w:rsidRPr="00245548">
        <w:rPr>
          <w:b/>
        </w:rPr>
        <w:t>Communication Ports</w:t>
      </w:r>
      <w:r>
        <w:t xml:space="preserve"> are configured based on position within the array (four for inner; three ports </w:t>
      </w:r>
      <w:r w:rsidR="00C01A7F">
        <w:t>array edges</w:t>
      </w:r>
      <w:r>
        <w:t>; two for corners.) One additional port is optional.</w:t>
      </w:r>
    </w:p>
    <w:p w14:paraId="0D3D45E8" w14:textId="77777777" w:rsidR="00CC5781" w:rsidRDefault="00C01A7F" w:rsidP="00A9451D">
      <w:pPr>
        <w:pStyle w:val="ListBullet"/>
        <w:numPr>
          <w:ilvl w:val="0"/>
          <w:numId w:val="4"/>
        </w:numPr>
        <w:jc w:val="both"/>
      </w:pPr>
      <w:r w:rsidRPr="00C01A7F">
        <w:rPr>
          <w:b/>
        </w:rPr>
        <w:t>IO</w:t>
      </w:r>
      <w:r>
        <w:t xml:space="preserve">  control and status for communication ports and I</w:t>
      </w:r>
      <w:r w:rsidR="006E1266">
        <w:t>/</w:t>
      </w:r>
      <w:r>
        <w:t>O logic.</w:t>
      </w:r>
    </w:p>
    <w:p w14:paraId="02AF828B" w14:textId="1C60053A" w:rsidR="008B616D" w:rsidRDefault="008B616D" w:rsidP="00A9451D">
      <w:pPr>
        <w:pStyle w:val="ListBullet"/>
        <w:numPr>
          <w:ilvl w:val="0"/>
          <w:numId w:val="4"/>
        </w:numPr>
        <w:jc w:val="both"/>
      </w:pPr>
      <w:r>
        <w:rPr>
          <w:b/>
        </w:rPr>
        <w:t xml:space="preserve">Return Stack </w:t>
      </w:r>
      <w:r>
        <w:t>consists of 8 registers addressed circularly (no fixed top or bottom.) Pushing a word onto this stack makes it the new “top” item, overwriting the former “bottom” item.  After popping 8 items, those 8 items are repeated.</w:t>
      </w:r>
    </w:p>
    <w:p w14:paraId="222FB6E2" w14:textId="77777777" w:rsidR="008B616D" w:rsidRDefault="008B616D" w:rsidP="00A9451D">
      <w:pPr>
        <w:pStyle w:val="ListBullet"/>
        <w:numPr>
          <w:ilvl w:val="0"/>
          <w:numId w:val="4"/>
        </w:numPr>
        <w:spacing w:after="120"/>
        <w:jc w:val="both"/>
      </w:pPr>
      <w:r>
        <w:rPr>
          <w:b/>
        </w:rPr>
        <w:t xml:space="preserve">R </w:t>
      </w:r>
      <w:r>
        <w:t xml:space="preserve">extends this stack to 9 entries but only 8 are circular.  When used as a loop counter, </w:t>
      </w:r>
      <w:r w:rsidRPr="00FB7DFA">
        <w:rPr>
          <w:b/>
        </w:rPr>
        <w:t>R</w:t>
      </w:r>
      <w:r>
        <w:t xml:space="preserve"> decrements toward zero.</w:t>
      </w:r>
    </w:p>
    <w:p w14:paraId="1B87D246" w14:textId="2D25C0BE" w:rsidR="008B616D" w:rsidRDefault="008B616D" w:rsidP="00A9451D">
      <w:pPr>
        <w:pStyle w:val="ListBullet"/>
        <w:numPr>
          <w:ilvl w:val="0"/>
          <w:numId w:val="4"/>
        </w:numPr>
        <w:spacing w:after="120"/>
        <w:jc w:val="both"/>
      </w:pPr>
      <w:r>
        <w:rPr>
          <w:b/>
        </w:rPr>
        <w:t xml:space="preserve">P </w:t>
      </w:r>
      <w:r>
        <w:t xml:space="preserve">serves as a “program counter”, holding the address of the next word in the instruction stream. Within RAM or ROM, it is incremented after each word is fetched, circularly within whichever storage class it currently points to. When </w:t>
      </w:r>
      <w:r w:rsidRPr="00FB7DFA">
        <w:rPr>
          <w:b/>
        </w:rPr>
        <w:t>P</w:t>
      </w:r>
      <w:r>
        <w:t xml:space="preserve"> addresses I/O space, it is not incremented.  </w:t>
      </w:r>
      <w:r w:rsidRPr="006E1266">
        <w:rPr>
          <w:b/>
        </w:rPr>
        <w:t>Bit P9</w:t>
      </w:r>
      <w:r>
        <w:t xml:space="preserve"> e</w:t>
      </w:r>
      <w:r w:rsidR="00BF5A7F">
        <w:t>nables Extended Arithmetic Mode when set.</w:t>
      </w:r>
    </w:p>
    <w:p w14:paraId="449A8D90" w14:textId="77777777" w:rsidR="008B616D" w:rsidRDefault="008B616D" w:rsidP="00A9451D">
      <w:pPr>
        <w:pStyle w:val="ListBullet"/>
        <w:numPr>
          <w:ilvl w:val="0"/>
          <w:numId w:val="4"/>
        </w:numPr>
        <w:jc w:val="both"/>
      </w:pPr>
      <w:r w:rsidRPr="006E1266">
        <w:rPr>
          <w:b/>
        </w:rPr>
        <w:t>A</w:t>
      </w:r>
      <w:r>
        <w:t xml:space="preserve"> is a general purpose read/write address or data register.</w:t>
      </w:r>
    </w:p>
    <w:p w14:paraId="7835A7BF" w14:textId="77777777" w:rsidR="008B616D" w:rsidRDefault="008B616D" w:rsidP="00A9451D">
      <w:pPr>
        <w:pStyle w:val="ListBullet"/>
        <w:numPr>
          <w:ilvl w:val="0"/>
          <w:numId w:val="4"/>
        </w:numPr>
        <w:spacing w:after="120"/>
        <w:jc w:val="both"/>
      </w:pPr>
      <w:r w:rsidRPr="006E1266">
        <w:rPr>
          <w:b/>
        </w:rPr>
        <w:t>B</w:t>
      </w:r>
      <w:r>
        <w:t xml:space="preserve"> is</w:t>
      </w:r>
      <w:r w:rsidR="006E1266">
        <w:t xml:space="preserve"> a write only address register, containing on reset the address of  </w:t>
      </w:r>
      <w:r w:rsidR="006E1266" w:rsidRPr="00FB7DFA">
        <w:rPr>
          <w:b/>
        </w:rPr>
        <w:t>io</w:t>
      </w:r>
      <w:r w:rsidR="006E1266">
        <w:t xml:space="preserve">  register.</w:t>
      </w:r>
    </w:p>
    <w:p w14:paraId="3D7153CE" w14:textId="77777777" w:rsidR="006E1266" w:rsidRDefault="006E1266" w:rsidP="00A9451D">
      <w:pPr>
        <w:pStyle w:val="ListBullet"/>
        <w:numPr>
          <w:ilvl w:val="0"/>
          <w:numId w:val="4"/>
        </w:numPr>
        <w:jc w:val="both"/>
      </w:pPr>
      <w:r w:rsidRPr="006E1266">
        <w:rPr>
          <w:b/>
        </w:rPr>
        <w:t xml:space="preserve">I </w:t>
      </w:r>
      <w:r>
        <w:t>is the instruction register into which instruction words containing 1, 2, 3 or 4 opcodes are fetched for execution.</w:t>
      </w:r>
    </w:p>
    <w:p w14:paraId="3FA8E4C5" w14:textId="77777777" w:rsidR="006E1266" w:rsidRDefault="006E1266" w:rsidP="00A9451D">
      <w:pPr>
        <w:pStyle w:val="ListBullet"/>
        <w:numPr>
          <w:ilvl w:val="0"/>
          <w:numId w:val="4"/>
        </w:numPr>
        <w:spacing w:before="400"/>
        <w:jc w:val="both"/>
      </w:pPr>
      <w:r>
        <w:rPr>
          <w:b/>
        </w:rPr>
        <w:t xml:space="preserve">T </w:t>
      </w:r>
      <w:r>
        <w:t>is the top word of a 10-element data stack.</w:t>
      </w:r>
    </w:p>
    <w:p w14:paraId="4D5D38BA" w14:textId="344215CB" w:rsidR="006E1266" w:rsidRDefault="006E1266" w:rsidP="00A9451D">
      <w:pPr>
        <w:pStyle w:val="ListBullet"/>
        <w:numPr>
          <w:ilvl w:val="0"/>
          <w:numId w:val="4"/>
        </w:numPr>
        <w:spacing w:after="0"/>
        <w:jc w:val="both"/>
      </w:pPr>
      <w:r>
        <w:rPr>
          <w:b/>
        </w:rPr>
        <w:t xml:space="preserve">The ALU </w:t>
      </w:r>
      <w:r>
        <w:t xml:space="preserve">(Arithmetic/Logic unit) performs unary operations on </w:t>
      </w:r>
      <w:r w:rsidRPr="00FB7DFA">
        <w:rPr>
          <w:b/>
        </w:rPr>
        <w:t>T</w:t>
      </w:r>
      <w:r>
        <w:t xml:space="preserve">, binary operations on </w:t>
      </w:r>
      <w:r w:rsidRPr="00FB7DFA">
        <w:rPr>
          <w:b/>
        </w:rPr>
        <w:t>S</w:t>
      </w:r>
      <w:r>
        <w:t xml:space="preserve"> and </w:t>
      </w:r>
      <w:r w:rsidRPr="00FB7DFA">
        <w:rPr>
          <w:b/>
        </w:rPr>
        <w:t>T</w:t>
      </w:r>
      <w:r>
        <w:t xml:space="preserve">, or a multiply step involving </w:t>
      </w:r>
      <w:r w:rsidRPr="00FB7DFA">
        <w:rPr>
          <w:b/>
        </w:rPr>
        <w:t>S</w:t>
      </w:r>
      <w:r>
        <w:t xml:space="preserve">, </w:t>
      </w:r>
      <w:r w:rsidRPr="00FB7DFA">
        <w:rPr>
          <w:b/>
        </w:rPr>
        <w:t>T</w:t>
      </w:r>
      <w:r>
        <w:t xml:space="preserve">, and </w:t>
      </w:r>
      <w:r w:rsidRPr="00FB7DFA">
        <w:rPr>
          <w:b/>
        </w:rPr>
        <w:t>A</w:t>
      </w:r>
      <w:r>
        <w:t xml:space="preserve"> as directed by opcodes. A carry latch is involved in some Extended Arithmetic mode instructions.</w:t>
      </w:r>
    </w:p>
    <w:p w14:paraId="0C560546" w14:textId="77777777" w:rsidR="006E1266" w:rsidRDefault="006E1266" w:rsidP="00A9451D">
      <w:pPr>
        <w:pStyle w:val="ListBullet"/>
        <w:numPr>
          <w:ilvl w:val="0"/>
          <w:numId w:val="4"/>
        </w:numPr>
        <w:spacing w:before="80"/>
        <w:jc w:val="both"/>
      </w:pPr>
      <w:r>
        <w:rPr>
          <w:b/>
        </w:rPr>
        <w:t xml:space="preserve">S </w:t>
      </w:r>
      <w:r>
        <w:t>is the second word of a 10-element data stack.</w:t>
      </w:r>
    </w:p>
    <w:p w14:paraId="5B150FC4" w14:textId="77777777" w:rsidR="002F3C3F" w:rsidRDefault="006E1266" w:rsidP="00A9451D">
      <w:pPr>
        <w:pStyle w:val="ListBullet"/>
        <w:numPr>
          <w:ilvl w:val="0"/>
          <w:numId w:val="4"/>
        </w:numPr>
        <w:spacing w:before="120"/>
        <w:jc w:val="both"/>
      </w:pPr>
      <w:r>
        <w:rPr>
          <w:b/>
        </w:rPr>
        <w:t xml:space="preserve">Data Stack </w:t>
      </w:r>
      <w:r w:rsidR="002F3C3F">
        <w:t>is 8 circularly addressed registers constituting the third through 10</w:t>
      </w:r>
      <w:r w:rsidR="002F3C3F" w:rsidRPr="002F3C3F">
        <w:rPr>
          <w:vertAlign w:val="superscript"/>
        </w:rPr>
        <w:t>th</w:t>
      </w:r>
      <w:r w:rsidR="002F3C3F">
        <w:t xml:space="preserve"> elements of a 10-element stack.</w:t>
      </w:r>
    </w:p>
    <w:p w14:paraId="520ABB07" w14:textId="77777777" w:rsidR="00722F71" w:rsidRDefault="002F3C3F" w:rsidP="00A9451D">
      <w:pPr>
        <w:pStyle w:val="PlainHeading2"/>
        <w:jc w:val="both"/>
      </w:pPr>
      <w:r>
        <w:br w:type="page"/>
      </w:r>
      <w:bookmarkStart w:id="16" w:name="_Toc497828786"/>
      <w:r w:rsidR="00722F71">
        <w:lastRenderedPageBreak/>
        <w:t>After Reset</w:t>
      </w:r>
      <w:bookmarkEnd w:id="16"/>
    </w:p>
    <w:p w14:paraId="00B5D9CF" w14:textId="77777777" w:rsidR="00722F71" w:rsidRDefault="00722F71" w:rsidP="00A9451D">
      <w:pPr>
        <w:pStyle w:val="BodyText"/>
        <w:jc w:val="both"/>
      </w:pPr>
      <w:r>
        <w:t>On chip reset, the following registers are initialized:</w:t>
      </w:r>
    </w:p>
    <w:p w14:paraId="5B717AA4" w14:textId="664AD5F3" w:rsidR="00722F71" w:rsidRDefault="00722F71" w:rsidP="00A9451D">
      <w:pPr>
        <w:pStyle w:val="ListFirst"/>
        <w:jc w:val="both"/>
      </w:pPr>
      <w:r w:rsidRPr="00722F71">
        <w:rPr>
          <w:b/>
        </w:rPr>
        <w:t>P</w:t>
      </w:r>
      <w:r>
        <w:t xml:space="preserve"> is set to the address configured in the chip layout. For F18A, this will always be either a multiport execute or will be ROM address </w:t>
      </w:r>
      <w:r w:rsidRPr="00722F71">
        <w:rPr>
          <w:b/>
          <w:i/>
        </w:rPr>
        <w:t>x0aa</w:t>
      </w:r>
      <w:r>
        <w:t>.</w:t>
      </w:r>
    </w:p>
    <w:p w14:paraId="2B7AD85F" w14:textId="77777777" w:rsidR="005C3142" w:rsidRDefault="005C3142" w:rsidP="00A9451D">
      <w:pPr>
        <w:pStyle w:val="List"/>
        <w:jc w:val="both"/>
      </w:pPr>
      <w:r w:rsidRPr="00722F71">
        <w:rPr>
          <w:b/>
        </w:rPr>
        <w:t>io</w:t>
      </w:r>
      <w:r>
        <w:t xml:space="preserve"> is set to the state it would have after a program wrote </w:t>
      </w:r>
      <w:r w:rsidRPr="00722F71">
        <w:rPr>
          <w:b/>
          <w:i/>
        </w:rPr>
        <w:t>x15555</w:t>
      </w:r>
      <w:r>
        <w:t xml:space="preserve"> into the register.</w:t>
      </w:r>
    </w:p>
    <w:p w14:paraId="22CB7DF2" w14:textId="77777777" w:rsidR="005C3142" w:rsidRDefault="00722F71" w:rsidP="00A9451D">
      <w:pPr>
        <w:pStyle w:val="List"/>
        <w:jc w:val="both"/>
      </w:pPr>
      <w:r>
        <w:rPr>
          <w:b/>
        </w:rPr>
        <w:t xml:space="preserve">B </w:t>
      </w:r>
      <w:r>
        <w:t xml:space="preserve">is set to the address of </w:t>
      </w:r>
      <w:r w:rsidRPr="00722F71">
        <w:rPr>
          <w:b/>
        </w:rPr>
        <w:t>io</w:t>
      </w:r>
      <w:r>
        <w:t>.</w:t>
      </w:r>
    </w:p>
    <w:p w14:paraId="73AB60B0" w14:textId="77777777" w:rsidR="00722F71" w:rsidRPr="00722F71" w:rsidRDefault="00722F71" w:rsidP="00A9451D">
      <w:pPr>
        <w:pStyle w:val="ListLast"/>
        <w:jc w:val="both"/>
      </w:pPr>
      <w:r>
        <w:rPr>
          <w:b/>
        </w:rPr>
        <w:t xml:space="preserve">Stack pointers </w:t>
      </w:r>
      <w:r>
        <w:t>are set to the same initial condition on every reset.</w:t>
      </w:r>
    </w:p>
    <w:p w14:paraId="10A92D7C" w14:textId="77777777" w:rsidR="00722F71" w:rsidRPr="00722F71" w:rsidRDefault="00722F71" w:rsidP="00A9451D">
      <w:pPr>
        <w:pStyle w:val="BodyText"/>
        <w:jc w:val="both"/>
      </w:pPr>
      <w:r>
        <w:t xml:space="preserve">Other registers, stack contents, and RAM are not directly affected by reset.  </w:t>
      </w:r>
    </w:p>
    <w:p w14:paraId="4542B71A" w14:textId="77777777" w:rsidR="002F3C3F" w:rsidRDefault="002F3C3F" w:rsidP="00A9451D">
      <w:pPr>
        <w:pStyle w:val="PlainHeading2"/>
        <w:jc w:val="both"/>
      </w:pPr>
      <w:bookmarkStart w:id="17" w:name="_Ref276217501"/>
      <w:bookmarkStart w:id="18" w:name="_Ref276220898"/>
      <w:bookmarkStart w:id="19" w:name="_Ref276220899"/>
      <w:bookmarkStart w:id="20" w:name="_Toc497828787"/>
      <w:r>
        <w:t>Memory Addressing</w:t>
      </w:r>
      <w:bookmarkEnd w:id="17"/>
      <w:bookmarkEnd w:id="18"/>
      <w:bookmarkEnd w:id="19"/>
      <w:bookmarkEnd w:id="20"/>
    </w:p>
    <w:p w14:paraId="2B773E1B" w14:textId="672B04F4" w:rsidR="00A25BC0" w:rsidRDefault="00000000" w:rsidP="00A9451D">
      <w:pPr>
        <w:pStyle w:val="BodyText"/>
        <w:jc w:val="both"/>
      </w:pPr>
      <w:r>
        <w:rPr>
          <w:noProof/>
        </w:rPr>
        <w:pict w14:anchorId="682423BC">
          <v:shape id="Text Box 27" o:spid="_x0000_s2135" type="#_x0000_t202" style="position:absolute;left:0;text-align:left;margin-left:1.5pt;margin-top:20.45pt;width:243pt;height:10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1" w:name="_Ref276141231"/>
                  <w:bookmarkStart w:id="22" w:name="_Ref276141124"/>
                  <w:bookmarkStart w:id="23" w:name="_Toc276318583"/>
                  <w:r>
                    <w:t xml:space="preserve">Figure </w:t>
                  </w:r>
                  <w:fldSimple w:instr=" SEQ Figure \* ARABIC ">
                    <w:r w:rsidR="00425437">
                      <w:rPr>
                        <w:noProof/>
                      </w:rPr>
                      <w:t>2</w:t>
                    </w:r>
                  </w:fldSimple>
                  <w:bookmarkEnd w:id="21"/>
                  <w:r>
                    <w:t xml:space="preserve">  Address Map</w:t>
                  </w:r>
                  <w:bookmarkEnd w:id="22"/>
                  <w:bookmarkEnd w:id="23"/>
                </w:p>
                <w:p w14:paraId="03AFED29" w14:textId="77777777" w:rsidR="00740700" w:rsidRDefault="00740700"/>
              </w:txbxContent>
            </v:textbox>
            <w10:wrap type="square"/>
          </v:shape>
        </w:pict>
      </w:r>
      <w:r w:rsidR="00722F71">
        <w:t>The F18A de</w:t>
      </w:r>
      <w:r w:rsidR="00A25BC0">
        <w:t xml:space="preserve">codes a nine-bit memory address as shown in </w:t>
      </w:r>
      <w:r w:rsidR="00181FAC">
        <w:fldChar w:fldCharType="begin"/>
      </w:r>
      <w:r w:rsidR="00181FAC">
        <w:instrText xml:space="preserve"> REF _Ref276141231 \h </w:instrText>
      </w:r>
      <w:r w:rsidR="00A9451D">
        <w:instrText xml:space="preserve"> \* MERGEFORMAT </w:instrText>
      </w:r>
      <w:r w:rsidR="00181FAC">
        <w:fldChar w:fldCharType="separate"/>
      </w:r>
      <w:r w:rsidR="00425437">
        <w:t xml:space="preserve">Figure </w:t>
      </w:r>
      <w:r w:rsidR="00425437">
        <w:rPr>
          <w:noProof/>
        </w:rPr>
        <w:t>2</w:t>
      </w:r>
      <w:r w:rsidR="00181FAC">
        <w:fldChar w:fldCharType="end"/>
      </w:r>
      <w:r w:rsidR="00181FAC">
        <w:t>.</w:t>
      </w:r>
    </w:p>
    <w:p w14:paraId="18966D99" w14:textId="653E4075" w:rsidR="00C1213F" w:rsidRDefault="00C1213F" w:rsidP="00A9451D">
      <w:pPr>
        <w:pStyle w:val="BodyText"/>
        <w:jc w:val="both"/>
      </w:pPr>
      <w:r>
        <w:t xml:space="preserve">Address </w:t>
      </w:r>
      <w:r w:rsidR="008B2559">
        <w:t>incrementing</w:t>
      </w:r>
      <w:r>
        <w:t xml:space="preserve">, when applied to A or P, continues from x03F to x040 but wraps from x07F to x000. The same process occurs with addresses in the ROM space.  </w:t>
      </w:r>
      <w:r w:rsidR="008B2559">
        <w:t>Incrementing</w:t>
      </w:r>
      <w:r>
        <w:t xml:space="preserve"> does not occur at all when the address lies in the region of I/O ports and registers. </w:t>
      </w:r>
      <w:r w:rsidR="008B2559">
        <w:t>Incrementing</w:t>
      </w:r>
      <w:r>
        <w:t xml:space="preserve"> never affects bits P8 or P9. P9 has no effect on memory decoding; it </w:t>
      </w:r>
      <w:r w:rsidR="00897570">
        <w:t>simply enables the Extended Arithmetic Mode when set.</w:t>
      </w:r>
    </w:p>
    <w:p w14:paraId="5DF74D9D" w14:textId="77777777" w:rsidR="002F3C3F" w:rsidRDefault="002F3C3F" w:rsidP="00A9451D">
      <w:pPr>
        <w:pStyle w:val="PlainHeading2"/>
        <w:jc w:val="both"/>
      </w:pPr>
      <w:bookmarkStart w:id="24" w:name="_Toc497828788"/>
      <w:r>
        <w:t>Instruction Set</w:t>
      </w:r>
      <w:bookmarkEnd w:id="24"/>
    </w:p>
    <w:p w14:paraId="7369615D" w14:textId="7869F69A" w:rsidR="002F3C3F" w:rsidRDefault="00C1213F" w:rsidP="00A9451D">
      <w:pPr>
        <w:pStyle w:val="BodyText"/>
        <w:jc w:val="both"/>
      </w:pPr>
      <w:r>
        <w:t>The F18 instruction</w:t>
      </w:r>
      <w:r w:rsidR="00B77443">
        <w:t xml:space="preserve"> set consists of 5-bit opcodes as summarized in </w:t>
      </w:r>
      <w:r w:rsidR="00B77443">
        <w:fldChar w:fldCharType="begin"/>
      </w:r>
      <w:r w:rsidR="00B77443">
        <w:instrText xml:space="preserve"> REF _Ref276143129 \h </w:instrText>
      </w:r>
      <w:r w:rsidR="00A9451D">
        <w:instrText xml:space="preserve"> \* MERGEFORMAT </w:instrText>
      </w:r>
      <w:r w:rsidR="00B77443">
        <w:fldChar w:fldCharType="separate"/>
      </w:r>
      <w:r w:rsidR="00425437">
        <w:t xml:space="preserve">Figure </w:t>
      </w:r>
      <w:r w:rsidR="00425437">
        <w:rPr>
          <w:noProof/>
        </w:rPr>
        <w:t>3</w:t>
      </w:r>
      <w:r w:rsidR="00B77443">
        <w:fldChar w:fldCharType="end"/>
      </w:r>
      <w:r w:rsidR="00B77443">
        <w:t>:</w:t>
      </w:r>
    </w:p>
    <w:p w14:paraId="2CC92B1E" w14:textId="14267CB7" w:rsidR="002F3C3F" w:rsidRDefault="00000000" w:rsidP="00A9451D">
      <w:pPr>
        <w:pStyle w:val="BodyText"/>
        <w:jc w:val="both"/>
      </w:pPr>
      <w:r>
        <w:rPr>
          <w:noProof/>
        </w:rPr>
        <w:pict w14:anchorId="0DA94488">
          <v:shape id="Text Box 28" o:spid="_x0000_s2134" type="#_x0000_t202" style="position:absolute;left:0;text-align:left;margin-left:1.5pt;margin-top:5.55pt;width:464.25pt;height:2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r w:rsidRPr="00B636BB">
                          <w:rPr>
                            <w:rFonts w:ascii="Andale Mono" w:hAnsi="Andale Mono"/>
                            <w:b/>
                            <w:sz w:val="18"/>
                            <w:szCs w:val="18"/>
                          </w:rPr>
                          <w:t>unext</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r>
                          <w:rPr>
                            <w:rFonts w:ascii="Andale Mono" w:hAnsi="Andale Mono"/>
                            <w:b/>
                            <w:sz w:val="18"/>
                            <w:szCs w:val="18"/>
                          </w:rPr>
                          <w:t>xor</w:t>
                        </w:r>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r w:rsidRPr="00CB1707">
                          <w:rPr>
                            <w:rFonts w:ascii="Andale Mono" w:hAnsi="Andale Mono"/>
                            <w:sz w:val="18"/>
                            <w:szCs w:val="18"/>
                          </w:rPr>
                          <w:t>nop</w:t>
                        </w:r>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25" w:name="_Ref276143129"/>
                  <w:bookmarkStart w:id="26" w:name="_Toc276318584"/>
                  <w:r>
                    <w:t xml:space="preserve">Figure </w:t>
                  </w:r>
                  <w:fldSimple w:instr=" SEQ Figure \* ARABIC ">
                    <w:r w:rsidR="00425437">
                      <w:rPr>
                        <w:noProof/>
                      </w:rPr>
                      <w:t>3</w:t>
                    </w:r>
                  </w:fldSimple>
                  <w:bookmarkEnd w:id="25"/>
                  <w:r>
                    <w:t xml:space="preserve">  Table of Opcodes</w:t>
                  </w:r>
                  <w:bookmarkEnd w:id="26"/>
                </w:p>
                <w:p w14:paraId="73735798" w14:textId="77777777" w:rsidR="00740700" w:rsidRDefault="00740700"/>
              </w:txbxContent>
            </v:textbox>
            <w10:wrap type="square"/>
          </v:shape>
        </w:pict>
      </w:r>
      <w:r w:rsidR="00897570">
        <w:t xml:space="preserve">The shaded opcodes may be used in slot 3 of an instruction word (see </w:t>
      </w:r>
      <w:r w:rsidR="00897570">
        <w:fldChar w:fldCharType="begin"/>
      </w:r>
      <w:r w:rsidR="00897570">
        <w:instrText xml:space="preserve"> REF _Ref276144246 \r \h </w:instrText>
      </w:r>
      <w:r w:rsidR="00A9451D">
        <w:instrText xml:space="preserve"> \* MERGEFORMAT </w:instrText>
      </w:r>
      <w:r w:rsidR="00897570">
        <w:fldChar w:fldCharType="separate"/>
      </w:r>
      <w:r w:rsidR="00425437">
        <w:t>2.3.1</w:t>
      </w:r>
      <w:r w:rsidR="00897570">
        <w:fldChar w:fldCharType="end"/>
      </w:r>
      <w:r w:rsidR="00897570">
        <w:t xml:space="preserve"> below). Add (+) and multiply step (+*) behave differently in Extended Arithmetic Mode.</w:t>
      </w:r>
    </w:p>
    <w:p w14:paraId="3C87DAF7" w14:textId="77777777" w:rsidR="002F3C3F" w:rsidRDefault="0082650E" w:rsidP="00A9451D">
      <w:pPr>
        <w:pStyle w:val="PlainHeading3"/>
        <w:jc w:val="both"/>
      </w:pPr>
      <w:bookmarkStart w:id="27" w:name="_Ref276144246"/>
      <w:r>
        <w:br w:type="page"/>
      </w:r>
      <w:bookmarkStart w:id="28" w:name="_Ref276218489"/>
      <w:bookmarkStart w:id="29" w:name="_Ref276220759"/>
      <w:bookmarkStart w:id="30" w:name="_Toc497828789"/>
      <w:r w:rsidR="002F3C3F">
        <w:lastRenderedPageBreak/>
        <w:t>Instruction Word Format</w:t>
      </w:r>
      <w:bookmarkEnd w:id="27"/>
      <w:bookmarkEnd w:id="28"/>
      <w:bookmarkEnd w:id="29"/>
      <w:bookmarkEnd w:id="30"/>
    </w:p>
    <w:p w14:paraId="42E810FE" w14:textId="238B3B3E" w:rsidR="005B2987" w:rsidRDefault="005B2987" w:rsidP="00A9451D">
      <w:pPr>
        <w:pStyle w:val="BodyText"/>
        <w:jc w:val="both"/>
      </w:pPr>
      <w:r>
        <w:t>Each F18A instruction word is subdivided into four possible slots for opcodes that are</w:t>
      </w:r>
      <w:r w:rsidR="00751475">
        <w:t xml:space="preserve"> normally</w:t>
      </w:r>
      <w:r>
        <w:t xml:space="preserve"> executed sequentially left to right when viewing the word as conventionally oriented with most significant bit to the left. </w:t>
      </w:r>
      <w:r w:rsidR="00751475">
        <w:t>Jump</w:t>
      </w:r>
      <w:r>
        <w:t xml:space="preserve"> instructions may be written in slots 0, 1, or 2, and when they are encountered the remainder of the instruction word is interpreted as an address field. This results in four possible instruction word formats as shown in</w:t>
      </w:r>
      <w:r w:rsidR="00DE5A3B">
        <w:t xml:space="preserve"> </w:t>
      </w:r>
      <w:r w:rsidR="00DE5A3B">
        <w:fldChar w:fldCharType="begin"/>
      </w:r>
      <w:r w:rsidR="00DE5A3B">
        <w:instrText xml:space="preserve"> REF _Ref276192023 \h </w:instrText>
      </w:r>
      <w:r w:rsidR="00A9451D">
        <w:instrText xml:space="preserve"> \* MERGEFORMAT </w:instrText>
      </w:r>
      <w:r w:rsidR="00DE5A3B">
        <w:fldChar w:fldCharType="separate"/>
      </w:r>
      <w:r w:rsidR="00425437">
        <w:t xml:space="preserve">Figure </w:t>
      </w:r>
      <w:r w:rsidR="00425437">
        <w:rPr>
          <w:noProof/>
        </w:rPr>
        <w:t>4</w:t>
      </w:r>
      <w:r w:rsidR="00DE5A3B">
        <w:fldChar w:fldCharType="end"/>
      </w:r>
      <w:r>
        <w:t>:</w:t>
      </w:r>
    </w:p>
    <w:p w14:paraId="5BE0C341" w14:textId="603CD306" w:rsidR="00A76F45" w:rsidRDefault="00000000" w:rsidP="00A9451D">
      <w:pPr>
        <w:pStyle w:val="BodyText"/>
        <w:jc w:val="both"/>
      </w:pPr>
      <w:r>
        <w:rPr>
          <w:noProof/>
        </w:rPr>
        <w:pict w14:anchorId="6238E15C">
          <v:shape id="Text Box 29" o:spid="_x0000_s2133" type="#_x0000_t202" style="position:absolute;left:0;text-align:left;margin-left:0;margin-top:0;width:434.25pt;height:1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" stroked="f">
            <v:textbo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31" w:name="_Ref276192023"/>
                  <w:bookmarkStart w:id="32" w:name="_Toc276318585"/>
                  <w:r>
                    <w:t xml:space="preserve">Figure </w:t>
                  </w:r>
                  <w:fldSimple w:instr=" SEQ Figure \* ARABIC ">
                    <w:r w:rsidR="00425437">
                      <w:rPr>
                        <w:noProof/>
                      </w:rPr>
                      <w:t>4</w:t>
                    </w:r>
                  </w:fldSimple>
                  <w:bookmarkEnd w:id="31"/>
                  <w:r>
                    <w:t xml:space="preserve">  Instruction word formats</w:t>
                  </w:r>
                  <w:bookmarkEnd w:id="32"/>
                </w:p>
                <w:p w14:paraId="66EC35B8" w14:textId="77777777" w:rsidR="00740700" w:rsidRDefault="00740700"/>
              </w:txbxContent>
            </v:textbox>
            <w10:wrap type="topAndBottom"/>
          </v:shape>
        </w:pict>
      </w:r>
      <w:r w:rsidR="00A76F45">
        <w:t xml:space="preserve">The </w:t>
      </w:r>
      <w:r w:rsidR="00FB7DFA">
        <w:t xml:space="preserve">n-bit </w:t>
      </w:r>
      <w:r w:rsidR="00A76F45">
        <w:t>destination address field simply replaces the</w:t>
      </w:r>
      <w:r w:rsidR="00FB7DFA">
        <w:t xml:space="preserve"> n</w:t>
      </w:r>
      <w:r w:rsidR="00A76F45">
        <w:t xml:space="preserve"> low order bits of the current (incremented) value of P at the time the jump instruction executes. Thus the scope of a slot 2 jump is very limited while a slot 0 jump can reach any addressable destination, and can control P9 to explicitly enable or disable Extended Arithmetic Mode.</w:t>
      </w:r>
      <w:r w:rsidR="00751475">
        <w:t xml:space="preserve">  Slot 1 and 2 jumps have no effect upon P9, so its selection is unchanged as these jumps are executed. In the F18A, slot 1 and 2 jumps additionally force P8 to zero.  This means the destination of any slot 1 or 2 jump may never be in I/O space.</w:t>
      </w:r>
    </w:p>
    <w:p w14:paraId="58AF6C6E" w14:textId="2F6C8D4B" w:rsidR="005B2987" w:rsidRDefault="00751475" w:rsidP="00A9451D">
      <w:pPr>
        <w:pStyle w:val="BodyText"/>
        <w:jc w:val="both"/>
      </w:pPr>
      <w:r>
        <w:t xml:space="preserve">The instruction selected for slot 3 must be one of those shaded in </w:t>
      </w:r>
      <w:r>
        <w:fldChar w:fldCharType="begin"/>
      </w:r>
      <w:r>
        <w:instrText xml:space="preserve"> REF _Ref276143129 \h </w:instrText>
      </w:r>
      <w:r w:rsidR="00A9451D">
        <w:instrText xml:space="preserve"> \* MERGEFORMAT </w:instrText>
      </w:r>
      <w:r>
        <w:fldChar w:fldCharType="separate"/>
      </w:r>
      <w:r w:rsidR="00425437">
        <w:t xml:space="preserve">Figure </w:t>
      </w:r>
      <w:r w:rsidR="00425437">
        <w:rPr>
          <w:noProof/>
        </w:rPr>
        <w:t>3</w:t>
      </w:r>
      <w:r>
        <w:fldChar w:fldCharType="end"/>
      </w:r>
      <w:r>
        <w:t xml:space="preserve"> above. When the desired opcode cannot be fit into the current instruction word, either because it may not be used in slot 3 or because it is a jump whose destination requires a longer address field, the remaining slots of the current word may be filled with </w:t>
      </w:r>
      <w:proofErr w:type="spellStart"/>
      <w:r w:rsidRPr="00751475">
        <w:rPr>
          <w:b/>
        </w:rPr>
        <w:t>nop</w:t>
      </w:r>
      <w:proofErr w:type="spellEnd"/>
      <w:r>
        <w:t xml:space="preserve"> instructions.</w:t>
      </w:r>
    </w:p>
    <w:p w14:paraId="5CDF8D4E" w14:textId="77777777" w:rsidR="00751475" w:rsidRDefault="005C3142" w:rsidP="00A9451D">
      <w:pPr>
        <w:pStyle w:val="BodyText"/>
        <w:jc w:val="both"/>
      </w:pPr>
      <w:r>
        <w:t>In addition to jumps</w:t>
      </w:r>
      <w:r w:rsidR="00751475">
        <w:t xml:space="preserve">, </w:t>
      </w:r>
      <w:r>
        <w:t>three other instructions</w:t>
      </w:r>
      <w:r w:rsidR="00751475">
        <w:t xml:space="preserve"> </w:t>
      </w:r>
      <w:r>
        <w:t>affect the consecutive execution of opcodes within an instruction word:</w:t>
      </w:r>
    </w:p>
    <w:p w14:paraId="073CBEE8" w14:textId="77777777" w:rsidR="005C3142" w:rsidRDefault="005C3142" w:rsidP="00A9451D">
      <w:pPr>
        <w:pStyle w:val="ListFirst"/>
        <w:jc w:val="both"/>
      </w:pPr>
      <w:r w:rsidRPr="00236F09">
        <w:rPr>
          <w:b/>
        </w:rPr>
        <w:t>;</w:t>
      </w:r>
      <w:r w:rsidRPr="005C3142">
        <w:rPr>
          <w:b/>
        </w:rPr>
        <w:t xml:space="preserve">  </w:t>
      </w:r>
      <w:r>
        <w:t xml:space="preserve">(return) and  </w:t>
      </w:r>
      <w:r w:rsidRPr="005C3142">
        <w:rPr>
          <w:b/>
        </w:rPr>
        <w:t>ex</w:t>
      </w:r>
      <w:r>
        <w:t xml:space="preserve">  (execute) discontinue execution of the current instruction word.</w:t>
      </w:r>
    </w:p>
    <w:p w14:paraId="40748E64" w14:textId="77777777" w:rsidR="005C3142" w:rsidRPr="005C3142" w:rsidRDefault="005C3142" w:rsidP="00A9451D">
      <w:pPr>
        <w:pStyle w:val="ListLast"/>
        <w:jc w:val="both"/>
      </w:pPr>
      <w:proofErr w:type="spellStart"/>
      <w:r w:rsidRPr="005C3142">
        <w:rPr>
          <w:b/>
        </w:rPr>
        <w:t>unext</w:t>
      </w:r>
      <w:proofErr w:type="spellEnd"/>
      <w:r>
        <w:t xml:space="preserve">  (</w:t>
      </w:r>
      <w:proofErr w:type="spellStart"/>
      <w:r>
        <w:t>micronext</w:t>
      </w:r>
      <w:proofErr w:type="spellEnd"/>
      <w:r>
        <w:t xml:space="preserve">) conditionally causes execution to loop back to slot 0 (and continue with consecutive slots).  When the loop is complete, execution continues with the slot following  </w:t>
      </w:r>
      <w:proofErr w:type="spellStart"/>
      <w:r w:rsidRPr="003014A9">
        <w:rPr>
          <w:b/>
          <w:bCs/>
        </w:rPr>
        <w:t>unext</w:t>
      </w:r>
      <w:proofErr w:type="spellEnd"/>
      <w:r>
        <w:t xml:space="preserve"> .</w:t>
      </w:r>
    </w:p>
    <w:p w14:paraId="52877070" w14:textId="727552EE" w:rsidR="005C3142" w:rsidRDefault="006961B7" w:rsidP="00A9451D">
      <w:pPr>
        <w:pStyle w:val="BodyTextKeep"/>
        <w:jc w:val="both"/>
      </w:pPr>
      <w:r>
        <w:t xml:space="preserve">The arrayForth compiler formats instruction words correctly and automatically. If you wish to compile your own instruction words, to modify code in memory, or to write your own compiler for the F18A, please refer to section </w:t>
      </w:r>
      <w:r w:rsidR="001A52EB">
        <w:fldChar w:fldCharType="begin"/>
      </w:r>
      <w:r w:rsidR="001A52EB">
        <w:instrText xml:space="preserve"> REF _Ref276221580 \r \h </w:instrText>
      </w:r>
      <w:r w:rsidR="00A9451D">
        <w:instrText xml:space="preserve"> \* MERGEFORMAT </w:instrText>
      </w:r>
      <w:r w:rsidR="001A52EB">
        <w:fldChar w:fldCharType="separate"/>
      </w:r>
      <w:r w:rsidR="00425437">
        <w:t>2.4.4</w:t>
      </w:r>
      <w:r w:rsidR="001A52EB">
        <w:fldChar w:fldCharType="end"/>
      </w:r>
      <w:r w:rsidR="0098254C">
        <w:t xml:space="preserve"> </w:t>
      </w:r>
      <w:r>
        <w:t>for details about instruction encoding.</w:t>
      </w:r>
    </w:p>
    <w:p w14:paraId="30F157EC" w14:textId="77777777" w:rsidR="00F0742E" w:rsidRDefault="00F0742E" w:rsidP="00A9451D">
      <w:pPr>
        <w:pStyle w:val="PlainHeading3"/>
        <w:jc w:val="both"/>
      </w:pPr>
      <w:bookmarkStart w:id="33" w:name="_Toc497828790"/>
      <w:r>
        <w:t>Stack Operation</w:t>
      </w:r>
      <w:bookmarkEnd w:id="33"/>
    </w:p>
    <w:p w14:paraId="35C6CD67" w14:textId="77777777" w:rsidR="00F0742E" w:rsidRDefault="00F0742E" w:rsidP="00A9451D">
      <w:pPr>
        <w:pStyle w:val="BodyText"/>
        <w:jc w:val="both"/>
      </w:pPr>
      <w:r>
        <w:t>In all cases of pushing and popping stacks mentioned above, the mechanism is the same:</w:t>
      </w:r>
    </w:p>
    <w:p w14:paraId="26C2CC00" w14:textId="77777777" w:rsidR="00F0742E" w:rsidRDefault="00F0742E" w:rsidP="00A9451D">
      <w:pPr>
        <w:pStyle w:val="ListFirst"/>
        <w:jc w:val="both"/>
      </w:pPr>
      <w:r w:rsidRPr="006B5EB8">
        <w:rPr>
          <w:b/>
        </w:rPr>
        <w:t>Pushing data stack:</w:t>
      </w:r>
      <w:r>
        <w:t xml:space="preserve">  S is pushed onto the circular stack, replacing its bottom entry, and T is copied into S.</w:t>
      </w:r>
    </w:p>
    <w:p w14:paraId="1A18DED7" w14:textId="5C6AC071" w:rsidR="00F0742E" w:rsidRDefault="00F0742E" w:rsidP="00A9451D">
      <w:pPr>
        <w:pStyle w:val="List"/>
        <w:jc w:val="both"/>
      </w:pPr>
      <w:r w:rsidRPr="006B5EB8">
        <w:rPr>
          <w:b/>
        </w:rPr>
        <w:t>Popping data stack:</w:t>
      </w:r>
      <w:r>
        <w:t xml:space="preserve">  </w:t>
      </w:r>
      <w:r w:rsidR="00FA55F7">
        <w:t xml:space="preserve">S is copied into T unless the instruction states that it sets T to some other value, and the </w:t>
      </w:r>
      <w:r>
        <w:t>top entry of the circular stack is copied into S</w:t>
      </w:r>
      <w:r w:rsidR="00FA55F7">
        <w:t>.</w:t>
      </w:r>
    </w:p>
    <w:p w14:paraId="4729927B" w14:textId="77777777" w:rsidR="00F0742E" w:rsidRDefault="00F0742E" w:rsidP="00A9451D">
      <w:pPr>
        <w:pStyle w:val="List"/>
        <w:jc w:val="both"/>
      </w:pPr>
      <w:r w:rsidRPr="006B5EB8">
        <w:rPr>
          <w:b/>
        </w:rPr>
        <w:t>Pushing return stack:</w:t>
      </w:r>
      <w:r>
        <w:t xml:space="preserve">  R is pushed onto the circular stack, replacing its bottom entry.</w:t>
      </w:r>
    </w:p>
    <w:p w14:paraId="20E55140" w14:textId="77777777" w:rsidR="00F0742E" w:rsidRPr="006B5EB8" w:rsidRDefault="00F0742E" w:rsidP="00A9451D">
      <w:pPr>
        <w:pStyle w:val="ListLast"/>
        <w:jc w:val="both"/>
      </w:pPr>
      <w:r w:rsidRPr="006B5EB8">
        <w:rPr>
          <w:b/>
        </w:rPr>
        <w:t>Popping return stack:</w:t>
      </w:r>
      <w:r>
        <w:t xml:space="preserve">  The top entry of the circular stack is copied into R.</w:t>
      </w:r>
    </w:p>
    <w:p w14:paraId="186AD28E" w14:textId="5E909C43" w:rsidR="00F0742E" w:rsidRPr="00731001" w:rsidRDefault="00F0742E" w:rsidP="00A9451D">
      <w:pPr>
        <w:pStyle w:val="BodyText"/>
        <w:jc w:val="both"/>
      </w:pPr>
      <w:r>
        <w:t>Pushing and popping of the circular stacks is accomplished by adjusting pointers. When popping a circular stack, the previous top item becomes the new bottom item. When pushing onto a circular stack, the new top value replaces the previous bottom value.</w:t>
      </w:r>
    </w:p>
    <w:p w14:paraId="551C3DF1" w14:textId="77777777" w:rsidR="002F3C3F" w:rsidRDefault="00B636BB" w:rsidP="00A9451D">
      <w:pPr>
        <w:pStyle w:val="PlainHeading3"/>
        <w:jc w:val="both"/>
      </w:pPr>
      <w:r>
        <w:br w:type="page"/>
      </w:r>
      <w:bookmarkStart w:id="34" w:name="_Toc497828791"/>
      <w:r w:rsidR="002F3C3F">
        <w:lastRenderedPageBreak/>
        <w:t>Arithmetic, Logic and Register Manipulation</w:t>
      </w:r>
      <w:bookmarkEnd w:id="34"/>
    </w:p>
    <w:p w14:paraId="378134C5" w14:textId="19FB68C1" w:rsidR="00731001" w:rsidRDefault="00000000" w:rsidP="00A9451D">
      <w:pPr>
        <w:pStyle w:val="BodyText"/>
        <w:jc w:val="both"/>
      </w:pPr>
      <w:r>
        <w:rPr>
          <w:noProof/>
        </w:rPr>
        <w:pict w14:anchorId="22E0258A">
          <v:shape id="Text Box 31" o:spid="_x0000_s2132" type="#_x0000_t202" style="position:absolute;left:0;text-align:left;margin-left:.6pt;margin-top:26.35pt;width:471.1pt;height:49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sidRPr="001D64E1">
                          <w:rPr>
                            <w:b/>
                            <w:i/>
                          </w:rPr>
                          <w:t>Plus</w:t>
                        </w:r>
                        <w:r w:rsidRPr="001D64E1">
                          <w:rPr>
                            <w:i/>
                          </w:rPr>
                          <w:t xml:space="preserve"> </w:t>
                        </w:r>
                        <w:r>
                          <w:rPr>
                            <w:i/>
                          </w:rPr>
                          <w:t>if necessary to meet this condition</w:t>
                        </w:r>
                        <w:r w:rsidRPr="001D64E1">
                          <w:rPr>
                            <w:i/>
                          </w:rPr>
                          <w:t>.</w:t>
                        </w:r>
                        <w:r w:rsidR="0077275F">
                          <w:rPr>
                            <w:i/>
                          </w:rPr>
                          <w:t>However, if + is used in slot 3 of an instruction word, the (pre-)fetching of the next instruction word increases execution time of the slot 3 add so that it need not be preceded by nop.</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r>
                          <w:rPr>
                            <w:b/>
                          </w:rPr>
                          <w:t>xor</w:t>
                        </w:r>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r w:rsidRPr="001D64E1">
                          <w:rPr>
                            <w:b/>
                          </w:rPr>
                          <w:t>Nop.</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35" w:name="_Toc276318586"/>
                  <w:r>
                    <w:t xml:space="preserve">Figure </w:t>
                  </w:r>
                  <w:fldSimple w:instr=" SEQ Figure \* ARABIC ">
                    <w:r w:rsidR="00425437">
                      <w:rPr>
                        <w:noProof/>
                      </w:rPr>
                      <w:t>5</w:t>
                    </w:r>
                  </w:fldSimple>
                  <w:r>
                    <w:t xml:space="preserve">  Arithmetic, Logic and Register Operations</w:t>
                  </w:r>
                  <w:bookmarkEnd w:id="35"/>
                </w:p>
              </w:txbxContent>
            </v:textbox>
            <w10:wrap type="topAndBottom"/>
          </v:shape>
        </w:pict>
      </w:r>
      <w:r w:rsidR="0098254C">
        <w:t xml:space="preserve">There are sixteen instructions in this class. </w:t>
      </w:r>
      <w:r w:rsidR="007714CA">
        <w:t>A</w:t>
      </w:r>
      <w:r w:rsidR="0098254C">
        <w:t>pproximate execution times</w:t>
      </w:r>
      <w:r w:rsidR="007714CA">
        <w:t xml:space="preserve"> (see section </w:t>
      </w:r>
      <w:r w:rsidR="007714CA">
        <w:fldChar w:fldCharType="begin"/>
      </w:r>
      <w:r w:rsidR="007714CA">
        <w:instrText xml:space="preserve"> REF _Ref276197383 \r \h </w:instrText>
      </w:r>
      <w:r w:rsidR="00A9451D">
        <w:instrText xml:space="preserve"> \* MERGEFORMAT </w:instrText>
      </w:r>
      <w:r w:rsidR="007714CA">
        <w:fldChar w:fldCharType="separate"/>
      </w:r>
      <w:r w:rsidR="00425437">
        <w:t>2.4.1</w:t>
      </w:r>
      <w:r w:rsidR="007714CA">
        <w:fldChar w:fldCharType="end"/>
      </w:r>
      <w:r w:rsidR="007714CA">
        <w:t>)</w:t>
      </w:r>
      <w:r w:rsidR="0098254C">
        <w:t xml:space="preserve"> </w:t>
      </w:r>
      <w:r w:rsidR="007714CA">
        <w:t>are 1.5 nanoseconds.</w:t>
      </w:r>
      <w:r w:rsidR="004B4826">
        <w:t xml:space="preserve">  </w:t>
      </w:r>
    </w:p>
    <w:p w14:paraId="72D24AD2" w14:textId="77777777" w:rsidR="004B4826" w:rsidRDefault="004B4826" w:rsidP="00A9451D">
      <w:pPr>
        <w:pStyle w:val="BodyText"/>
        <w:jc w:val="both"/>
      </w:pPr>
      <w:r>
        <w:t xml:space="preserve">Depending on their arguments, any of these may alter T and/or S, with the sole exception of  </w:t>
      </w:r>
      <w:proofErr w:type="spellStart"/>
      <w:r w:rsidRPr="00236F09">
        <w:rPr>
          <w:b/>
          <w:bCs/>
        </w:rPr>
        <w:t>nop</w:t>
      </w:r>
      <w:proofErr w:type="spellEnd"/>
      <w:r>
        <w:t xml:space="preserve"> .</w:t>
      </w:r>
    </w:p>
    <w:p w14:paraId="088D51A7" w14:textId="77777777" w:rsidR="00B636BB" w:rsidRDefault="00A33FA9" w:rsidP="00A9451D">
      <w:pPr>
        <w:pStyle w:val="BodyText"/>
        <w:jc w:val="both"/>
      </w:pPr>
      <w:r>
        <w:t>The carry latch is not affected by reset and its state on power-up is unpredictable.</w:t>
      </w:r>
    </w:p>
    <w:p w14:paraId="308234C8" w14:textId="77777777" w:rsidR="002F3C3F" w:rsidRDefault="006B5EB8" w:rsidP="00A9451D">
      <w:pPr>
        <w:pStyle w:val="PlainHeading3"/>
        <w:jc w:val="both"/>
      </w:pPr>
      <w:r>
        <w:br w:type="page"/>
      </w:r>
      <w:bookmarkStart w:id="36" w:name="_Toc497828792"/>
      <w:r w:rsidR="002F3C3F">
        <w:lastRenderedPageBreak/>
        <w:t>Memory Read and Write</w:t>
      </w:r>
      <w:bookmarkEnd w:id="36"/>
    </w:p>
    <w:p w14:paraId="0E2FB094" w14:textId="5CEE63FE" w:rsidR="002F3C3F" w:rsidRDefault="00000000" w:rsidP="00A9451D">
      <w:pPr>
        <w:pStyle w:val="BodyText"/>
        <w:jc w:val="both"/>
      </w:pPr>
      <w:r>
        <w:rPr>
          <w:noProof/>
        </w:rPr>
        <w:pict w14:anchorId="2FA42399">
          <v:shape id="Text Box 32" o:spid="_x0000_s2131" type="#_x0000_t202" style="position:absolute;left:0;text-align:left;margin-left:-.2pt;margin-top:58.7pt;width:471.1pt;height:15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37" w:name="_Toc276318587"/>
                  <w:r>
                    <w:t xml:space="preserve">Figure </w:t>
                  </w:r>
                  <w:fldSimple w:instr=" SEQ Figure \* ARABIC ">
                    <w:r w:rsidR="00425437">
                      <w:rPr>
                        <w:noProof/>
                      </w:rPr>
                      <w:t>6</w:t>
                    </w:r>
                  </w:fldSimple>
                  <w:r>
                    <w:t xml:space="preserve">  Memory Read and Write Instructions</w:t>
                  </w:r>
                  <w:bookmarkEnd w:id="37"/>
                </w:p>
              </w:txbxContent>
            </v:textbox>
            <w10:wrap type="topAndBottom"/>
          </v:shape>
        </w:pict>
      </w:r>
      <w:r w:rsidR="007714CA">
        <w:t xml:space="preserve">There are eight instructions in this class. Approximate execution times (see section </w:t>
      </w:r>
      <w:r w:rsidR="007714CA">
        <w:fldChar w:fldCharType="begin"/>
      </w:r>
      <w:r w:rsidR="007714CA">
        <w:instrText xml:space="preserve"> REF _Ref276197383 \r \h </w:instrText>
      </w:r>
      <w:r w:rsidR="00A9451D">
        <w:instrText xml:space="preserve"> \* MERGEFORMAT </w:instrText>
      </w:r>
      <w:r w:rsidR="007714CA">
        <w:fldChar w:fldCharType="separate"/>
      </w:r>
      <w:r w:rsidR="00425437">
        <w:t>2.4.1</w:t>
      </w:r>
      <w:r w:rsidR="007714CA">
        <w:fldChar w:fldCharType="end"/>
      </w:r>
      <w:r w:rsidR="007714CA">
        <w:t xml:space="preserve">) are </w:t>
      </w:r>
      <w:r w:rsidR="00131FA4">
        <w:t xml:space="preserve">5.1 </w:t>
      </w:r>
      <w:r w:rsidR="007714CA">
        <w:t>nanoseconds when reading or writing internal memory.</w:t>
      </w:r>
      <w:r w:rsidR="00BA3BF7">
        <w:t xml:space="preserve">  The addresses used may be in memory or I/O spaces; some I/O addresses </w:t>
      </w:r>
      <w:r w:rsidR="00572D98">
        <w:t>may suspend execution until the conditions necessary for their completion are met.</w:t>
      </w:r>
      <w:r w:rsidR="00DA37F2">
        <w:t xml:space="preserve">  The notation </w:t>
      </w:r>
      <w:r w:rsidR="000D2EFF">
        <w:t>[</w:t>
      </w:r>
      <w:r w:rsidR="00DA37F2" w:rsidRPr="00DA37F2">
        <w:rPr>
          <w:i/>
        </w:rPr>
        <w:t>X</w:t>
      </w:r>
      <w:r w:rsidR="00DE79FC">
        <w:t>]</w:t>
      </w:r>
      <w:r w:rsidR="000D2EFF">
        <w:t xml:space="preserve"> </w:t>
      </w:r>
      <w:r w:rsidR="00DA37F2">
        <w:t xml:space="preserve">should be read in the descriptions below as </w:t>
      </w:r>
      <w:r w:rsidR="00236F09">
        <w:t>“</w:t>
      </w:r>
      <w:r w:rsidR="00DA37F2">
        <w:t xml:space="preserve">the memory or I/O addressed by </w:t>
      </w:r>
      <w:r w:rsidR="00DA37F2" w:rsidRPr="00DA37F2">
        <w:rPr>
          <w:i/>
        </w:rPr>
        <w:t>X</w:t>
      </w:r>
      <w:r w:rsidR="00236F09">
        <w:t>”</w:t>
      </w:r>
      <w:r w:rsidR="00DA37F2">
        <w:t>.</w:t>
      </w:r>
    </w:p>
    <w:p w14:paraId="5695E206" w14:textId="77777777" w:rsidR="002F3C3F" w:rsidRDefault="002F3C3F" w:rsidP="00A9451D">
      <w:pPr>
        <w:pStyle w:val="PlainHeading3"/>
        <w:jc w:val="both"/>
      </w:pPr>
      <w:bookmarkStart w:id="38" w:name="_Toc497828793"/>
      <w:r>
        <w:t>Transfer of Program Control</w:t>
      </w:r>
      <w:bookmarkEnd w:id="38"/>
    </w:p>
    <w:p w14:paraId="4F0CEC3A" w14:textId="407EE3BC" w:rsidR="0082650E" w:rsidRDefault="00000000" w:rsidP="00A9451D">
      <w:pPr>
        <w:pStyle w:val="BodyText"/>
        <w:jc w:val="both"/>
      </w:pPr>
      <w:r>
        <w:rPr>
          <w:noProof/>
        </w:rPr>
        <w:pict w14:anchorId="6B4A121F">
          <v:shape id="Text Box 33" o:spid="_x0000_s2130" type="#_x0000_t202" style="position:absolute;left:0;text-align:left;margin-left:-.2pt;margin-top:57.55pt;width:471.1pt;height:23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r>
                          <w:rPr>
                            <w:b/>
                          </w:rPr>
                          <w:t>unext</w:t>
                        </w:r>
                      </w:p>
                    </w:tc>
                    <w:tc>
                      <w:tcPr>
                        <w:tcW w:w="7830" w:type="dxa"/>
                      </w:tcPr>
                      <w:p w14:paraId="467B0D4C" w14:textId="77777777" w:rsidR="00740700" w:rsidRPr="00BA3BF7" w:rsidRDefault="00740700" w:rsidP="00CA0D84">
                        <w:pPr>
                          <w:ind w:left="288" w:hanging="288"/>
                        </w:pPr>
                        <w:r w:rsidRPr="00407CF5">
                          <w:rPr>
                            <w:b/>
                          </w:rPr>
                          <w:t>Micronext.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39" w:name="_Toc276318588"/>
                  <w:r>
                    <w:t xml:space="preserve">Figure </w:t>
                  </w:r>
                  <w:fldSimple w:instr=" SEQ Figure \* ARABIC ">
                    <w:r w:rsidR="00425437">
                      <w:rPr>
                        <w:noProof/>
                      </w:rPr>
                      <w:t>7</w:t>
                    </w:r>
                  </w:fldSimple>
                  <w:r>
                    <w:t xml:space="preserve">  Control Transfer Instructions</w:t>
                  </w:r>
                  <w:bookmarkEnd w:id="39"/>
                </w:p>
                <w:p w14:paraId="4C33E50D" w14:textId="77777777" w:rsidR="00740700" w:rsidRDefault="00740700" w:rsidP="00A11BAE">
                  <w:pPr>
                    <w:pStyle w:val="Caption"/>
                    <w:jc w:val="center"/>
                  </w:pPr>
                </w:p>
              </w:txbxContent>
            </v:textbox>
            <w10:wrap type="topAndBottom"/>
          </v:shape>
        </w:pict>
      </w:r>
      <w:r w:rsidR="00414694">
        <w:t xml:space="preserve">There are eight instructions in this class. Approximate execution times (see section </w:t>
      </w:r>
      <w:r w:rsidR="00414694">
        <w:fldChar w:fldCharType="begin"/>
      </w:r>
      <w:r w:rsidR="00414694">
        <w:instrText xml:space="preserve"> REF _Ref276197383 \r \h </w:instrText>
      </w:r>
      <w:r w:rsidR="00A9451D">
        <w:instrText xml:space="preserve"> \* MERGEFORMAT </w:instrText>
      </w:r>
      <w:r w:rsidR="00414694">
        <w:fldChar w:fldCharType="separate"/>
      </w:r>
      <w:r w:rsidR="00425437">
        <w:t>2.4.1</w:t>
      </w:r>
      <w:r w:rsidR="00414694">
        <w:fldChar w:fldCharType="end"/>
      </w:r>
      <w:r w:rsidR="00414694">
        <w:t xml:space="preserve">) are </w:t>
      </w:r>
      <w:r w:rsidR="00131FA4">
        <w:t>5.1</w:t>
      </w:r>
      <w:r w:rsidR="00414694">
        <w:t xml:space="preserve"> nanoseconds when the destination is in internal memory.  </w:t>
      </w:r>
      <w:proofErr w:type="spellStart"/>
      <w:r w:rsidR="00414694" w:rsidRPr="00414694">
        <w:rPr>
          <w:b/>
        </w:rPr>
        <w:t>unext</w:t>
      </w:r>
      <w:proofErr w:type="spellEnd"/>
      <w:r w:rsidR="00414694">
        <w:t xml:space="preserve">  takes approximately </w:t>
      </w:r>
      <w:r w:rsidR="00131FA4">
        <w:t>2.0</w:t>
      </w:r>
      <w:r w:rsidR="00414694">
        <w:t xml:space="preserve"> nanoseconds.</w:t>
      </w:r>
      <w:r w:rsidR="00572D98">
        <w:t xml:space="preserve"> When P is changed by one of these instructions, the new destination may be in memory or I/O space.  Some I/O addresses may suspend execution until the conditions necessary for their completion are met.</w:t>
      </w:r>
    </w:p>
    <w:p w14:paraId="3DCF4410" w14:textId="77777777" w:rsidR="00A11BAE" w:rsidRDefault="00A11BAE" w:rsidP="00A9451D">
      <w:pPr>
        <w:pStyle w:val="BodyText"/>
        <w:jc w:val="both"/>
      </w:pPr>
    </w:p>
    <w:p w14:paraId="5372EF3B" w14:textId="77777777" w:rsidR="0082650E" w:rsidRDefault="00407CF5" w:rsidP="00A9451D">
      <w:pPr>
        <w:pStyle w:val="PlainHeading2"/>
        <w:jc w:val="both"/>
      </w:pPr>
      <w:r>
        <w:br w:type="page"/>
      </w:r>
      <w:bookmarkStart w:id="40" w:name="_Toc497828794"/>
      <w:r w:rsidR="0082650E">
        <w:lastRenderedPageBreak/>
        <w:t>Fine Points</w:t>
      </w:r>
      <w:bookmarkEnd w:id="40"/>
    </w:p>
    <w:p w14:paraId="7B5086F7" w14:textId="77777777" w:rsidR="0082650E" w:rsidRDefault="009F6FFB" w:rsidP="00A9451D">
      <w:pPr>
        <w:pStyle w:val="BodyText"/>
        <w:jc w:val="both"/>
      </w:pPr>
      <w:r>
        <w:t>For full mastery of the F18A computer, there are several additional things you should understand.</w:t>
      </w:r>
    </w:p>
    <w:p w14:paraId="5B56BE72" w14:textId="77777777" w:rsidR="0098254C" w:rsidRDefault="0098254C" w:rsidP="00A9451D">
      <w:pPr>
        <w:pStyle w:val="PlainHeading3"/>
        <w:jc w:val="both"/>
      </w:pPr>
      <w:bookmarkStart w:id="41" w:name="_Ref276197383"/>
      <w:bookmarkStart w:id="42" w:name="_Toc497828795"/>
      <w:r>
        <w:t>Execution Time</w:t>
      </w:r>
      <w:bookmarkEnd w:id="41"/>
      <w:bookmarkEnd w:id="42"/>
    </w:p>
    <w:p w14:paraId="29D4FA0D" w14:textId="0FD242AF" w:rsidR="00467B1C" w:rsidRDefault="0098254C" w:rsidP="00A9451D">
      <w:pPr>
        <w:pStyle w:val="BodyText"/>
        <w:jc w:val="both"/>
      </w:pPr>
      <w:r>
        <w:t>The F18A is built from asynchronous logic</w:t>
      </w:r>
      <w:r w:rsidR="007714CA">
        <w:t>,</w:t>
      </w:r>
      <w:r>
        <w:t xml:space="preserve"> therefore its instruction times are naturally approximate. </w:t>
      </w:r>
      <w:r w:rsidR="00467B1C">
        <w:t>The time required for all activity varies directly with temperature, inversely with power supply voltage (</w:t>
      </w:r>
      <w:proofErr w:type="spellStart"/>
      <w:r w:rsidR="00467B1C" w:rsidRPr="00467B1C">
        <w:rPr>
          <w:smallCaps/>
        </w:rPr>
        <w:t>Vdd</w:t>
      </w:r>
      <w:proofErr w:type="spellEnd"/>
      <w:r w:rsidR="00467B1C">
        <w:t xml:space="preserve">), and randomly within a </w:t>
      </w:r>
      <w:r w:rsidR="00F0742E">
        <w:t xml:space="preserve">statistical </w:t>
      </w:r>
      <w:r w:rsidR="00467B1C">
        <w:t>distribution due to variations in the process of fabricating the chips themselves. Additional variations may occur with minor revisions in the version of F18 technology used by a particular chip. Applications should not be designed to depend upon the speed of activities within F18 computers for timing purposes without taking all of these variables into consideration.</w:t>
      </w:r>
    </w:p>
    <w:p w14:paraId="6A898802" w14:textId="77777777" w:rsidR="00467B1C" w:rsidRDefault="00467B1C" w:rsidP="00A9451D">
      <w:pPr>
        <w:pStyle w:val="BodyText"/>
        <w:jc w:val="both"/>
      </w:pPr>
      <w:r>
        <w:t>The time required for interaction with entities outside an F18 computer (other nodes, or I/O) naturally depends on the behavior of those outside devices.</w:t>
      </w:r>
    </w:p>
    <w:p w14:paraId="393392EA" w14:textId="0E38D870" w:rsidR="0098254C" w:rsidRPr="0098254C" w:rsidRDefault="00467B1C" w:rsidP="00A9451D">
      <w:pPr>
        <w:pStyle w:val="BodyText"/>
        <w:jc w:val="both"/>
      </w:pPr>
      <w:r>
        <w:t xml:space="preserve">The approximate execution times shown in the text above are typical of the F18A. </w:t>
      </w:r>
      <w:r w:rsidR="009F6FFB">
        <w:t>For any particular chip, see its Product Briefs and Data Books for pertinent preliminary information from prototype chips and, later, statistical data from measurements on production chips</w:t>
      </w:r>
      <w:r w:rsidR="007714CA">
        <w:t>.</w:t>
      </w:r>
    </w:p>
    <w:p w14:paraId="0A97DADA" w14:textId="77777777" w:rsidR="005C3142" w:rsidRDefault="005C3142" w:rsidP="00A9451D">
      <w:pPr>
        <w:pStyle w:val="PlainHeading3"/>
        <w:jc w:val="both"/>
      </w:pPr>
      <w:bookmarkStart w:id="43" w:name="_Toc497828796"/>
      <w:r>
        <w:t>Prefetch considerations</w:t>
      </w:r>
      <w:bookmarkEnd w:id="43"/>
    </w:p>
    <w:p w14:paraId="7EB38760" w14:textId="45ACB8C3" w:rsidR="00C0402E" w:rsidRPr="00C0402E" w:rsidRDefault="00C0402E" w:rsidP="00A9451D">
      <w:pPr>
        <w:pStyle w:val="BodyText"/>
        <w:jc w:val="both"/>
      </w:pPr>
      <w:r>
        <w:t>Any F18A computer may, when it is logically possible to do so, be designed to fetch instructions before they are needed. We reserve the right to make changes or improvements in this process with each chip we design, and therefore you are advised, in the interest of software portability,</w:t>
      </w:r>
      <w:r w:rsidR="00DF6A4B">
        <w:t xml:space="preserve"> </w:t>
      </w:r>
      <w:r w:rsidR="00DF6A4B" w:rsidRPr="00F64D88">
        <w:rPr>
          <w:i/>
        </w:rPr>
        <w:t>not</w:t>
      </w:r>
      <w:r>
        <w:t xml:space="preserve"> to depend on any particular prefetching strategy for the timing of your program or for avoiding the need to insert a </w:t>
      </w:r>
      <w:proofErr w:type="spellStart"/>
      <w:r w:rsidRPr="00C0402E">
        <w:rPr>
          <w:b/>
        </w:rPr>
        <w:t>nop</w:t>
      </w:r>
      <w:proofErr w:type="spellEnd"/>
      <w:r>
        <w:t xml:space="preserve"> between an instruction that alters S</w:t>
      </w:r>
      <w:r w:rsidR="00DF6A4B">
        <w:t>,</w:t>
      </w:r>
      <w:r>
        <w:t xml:space="preserve"> T</w:t>
      </w:r>
      <w:r w:rsidR="00DF6A4B">
        <w:t xml:space="preserve"> or P9</w:t>
      </w:r>
      <w:r>
        <w:t xml:space="preserve"> and an </w:t>
      </w:r>
      <w:r w:rsidRPr="00C0402E">
        <w:rPr>
          <w:b/>
        </w:rPr>
        <w:t>add</w:t>
      </w:r>
      <w:r>
        <w:t xml:space="preserve"> or </w:t>
      </w:r>
      <w:r w:rsidRPr="00C0402E">
        <w:rPr>
          <w:b/>
        </w:rPr>
        <w:t>multiply step</w:t>
      </w:r>
      <w:r>
        <w:t xml:space="preserve"> instruction. If your requirements justify sacrificing upward compatibility in favor of taking such steps to achieve maximum performance, contact our support staff (hotline mailbox) for recommendations pertinent to specific chips.</w:t>
      </w:r>
    </w:p>
    <w:p w14:paraId="485D7831" w14:textId="77777777" w:rsidR="007714CA" w:rsidRDefault="00341AC6" w:rsidP="00A9451D">
      <w:pPr>
        <w:pStyle w:val="PlainHeading3"/>
        <w:jc w:val="both"/>
      </w:pPr>
      <w:bookmarkStart w:id="44" w:name="_Toc497828797"/>
      <w:bookmarkStart w:id="45" w:name="_Ref276195055"/>
      <w:r>
        <w:t>Best Practices</w:t>
      </w:r>
      <w:bookmarkEnd w:id="44"/>
    </w:p>
    <w:p w14:paraId="44D8D5A1" w14:textId="77777777" w:rsidR="00414694" w:rsidRDefault="00414694" w:rsidP="00A9451D">
      <w:pPr>
        <w:pStyle w:val="BodyText"/>
        <w:jc w:val="both"/>
      </w:pPr>
      <w:r>
        <w:t>Within I/O space, read and write only those addresses defined to be readable or writable to avoid unexpected results.</w:t>
      </w:r>
    </w:p>
    <w:p w14:paraId="4D88558F" w14:textId="77777777" w:rsidR="00414694" w:rsidRDefault="00414694" w:rsidP="00A9451D">
      <w:pPr>
        <w:pStyle w:val="BodyText"/>
        <w:jc w:val="both"/>
      </w:pPr>
      <w:r>
        <w:t>Reading or writing inappropriate I/O addresses, or writing ROM, may result in a hung computer.</w:t>
      </w:r>
    </w:p>
    <w:p w14:paraId="02472126" w14:textId="01944887" w:rsidR="00341AC6" w:rsidRPr="007714CA" w:rsidRDefault="00341AC6" w:rsidP="00A9451D">
      <w:pPr>
        <w:pStyle w:val="BodyText"/>
        <w:jc w:val="both"/>
      </w:pPr>
      <w:r>
        <w:t xml:space="preserve">Upward compatibility to future versions of the F18 is not guaranteed. Think in terms of source, not binary compatibility.  Be aware of the reset state of the  </w:t>
      </w:r>
      <w:r w:rsidRPr="000E1740">
        <w:rPr>
          <w:b/>
        </w:rPr>
        <w:t>io</w:t>
      </w:r>
      <w:r>
        <w:t xml:space="preserve">  register </w:t>
      </w:r>
      <w:r w:rsidR="000E1740">
        <w:t>since that will be the default setting for any bits assigned to control future I/O facilities.</w:t>
      </w:r>
    </w:p>
    <w:p w14:paraId="7DCF6C3E" w14:textId="77777777" w:rsidR="0082650E" w:rsidRDefault="005C3142" w:rsidP="00A9451D">
      <w:pPr>
        <w:pStyle w:val="PlainHeading3"/>
        <w:jc w:val="both"/>
      </w:pPr>
      <w:bookmarkStart w:id="46" w:name="_Ref276221535"/>
      <w:bookmarkStart w:id="47" w:name="_Ref276221580"/>
      <w:bookmarkStart w:id="48" w:name="_Toc497828798"/>
      <w:r>
        <w:t>Compiling Instructions Yourself</w:t>
      </w:r>
      <w:bookmarkEnd w:id="45"/>
      <w:bookmarkEnd w:id="46"/>
      <w:bookmarkEnd w:id="47"/>
      <w:bookmarkEnd w:id="48"/>
    </w:p>
    <w:p w14:paraId="197884A2" w14:textId="77777777" w:rsidR="002E19B5" w:rsidRDefault="002E19B5" w:rsidP="00A9451D">
      <w:pPr>
        <w:pStyle w:val="BodyText"/>
        <w:spacing w:after="120"/>
        <w:jc w:val="both"/>
      </w:pPr>
      <w:r>
        <w:t xml:space="preserve">If you are writing a compiler, </w:t>
      </w:r>
      <w:r w:rsidR="00397374">
        <w:t xml:space="preserve">or wish to compose F18A instructions by hand or to read or modify instruction words in memory, you must be aware that instruction words are </w:t>
      </w:r>
      <w:r w:rsidR="00397374" w:rsidRPr="00397374">
        <w:rPr>
          <w:i/>
        </w:rPr>
        <w:t>encoded</w:t>
      </w:r>
      <w:r w:rsidR="00397374">
        <w:t xml:space="preserve"> as follows:</w:t>
      </w:r>
    </w:p>
    <w:p w14:paraId="3F84F9DE" w14:textId="12DC4044" w:rsidR="002E19B5" w:rsidRDefault="00190082" w:rsidP="00A9451D">
      <w:pPr>
        <w:pStyle w:val="BodyText"/>
        <w:spacing w:after="120"/>
        <w:jc w:val="both"/>
      </w:pPr>
      <w:r>
        <w:t>Compose i</w:t>
      </w:r>
      <w:r w:rsidR="007E08F8">
        <w:t xml:space="preserve">nstruction words as shown in </w:t>
      </w:r>
      <w:r w:rsidR="007E08F8">
        <w:fldChar w:fldCharType="begin"/>
      </w:r>
      <w:r w:rsidR="007E08F8">
        <w:instrText xml:space="preserve"> REF _Ref276220759 \r \h </w:instrText>
      </w:r>
      <w:r w:rsidR="00A9451D">
        <w:instrText xml:space="preserve"> \* MERGEFORMAT </w:instrText>
      </w:r>
      <w:r w:rsidR="007E08F8">
        <w:fldChar w:fldCharType="separate"/>
      </w:r>
      <w:r w:rsidR="00425437">
        <w:t>2.3.1</w:t>
      </w:r>
      <w:r w:rsidR="007E08F8">
        <w:fldChar w:fldCharType="end"/>
      </w:r>
      <w:r w:rsidR="007E08F8">
        <w:t xml:space="preserve"> with opcode values as shown in the “Op” columns of the instruction tables above and</w:t>
      </w:r>
      <w:r w:rsidR="002E19B5">
        <w:t xml:space="preserve"> exclusive OR the result with the value x15555. If the word requires a destination address field, mask that field to zero and insert an</w:t>
      </w:r>
      <w:r w:rsidR="00397374">
        <w:t xml:space="preserve"> un</w:t>
      </w:r>
      <w:r w:rsidR="000E1740">
        <w:t>-</w:t>
      </w:r>
      <w:r w:rsidR="00397374">
        <w:t>encoded</w:t>
      </w:r>
      <w:r w:rsidR="002E19B5">
        <w:t xml:space="preserve"> address value</w:t>
      </w:r>
      <w:r w:rsidR="007E08F8">
        <w:t xml:space="preserve"> consistent with those shown in </w:t>
      </w:r>
      <w:r w:rsidR="007E08F8">
        <w:fldChar w:fldCharType="begin"/>
      </w:r>
      <w:r w:rsidR="007E08F8">
        <w:instrText xml:space="preserve"> REF _Ref276220898 \r \h </w:instrText>
      </w:r>
      <w:r w:rsidR="00A9451D">
        <w:instrText xml:space="preserve"> \* MERGEFORMAT </w:instrText>
      </w:r>
      <w:r w:rsidR="007E08F8">
        <w:fldChar w:fldCharType="separate"/>
      </w:r>
      <w:r w:rsidR="00425437">
        <w:t>2.2</w:t>
      </w:r>
      <w:r w:rsidR="007E08F8">
        <w:fldChar w:fldCharType="end"/>
      </w:r>
      <w:r w:rsidR="007E08F8">
        <w:t xml:space="preserve"> and the specific I/O addresses defined in section </w:t>
      </w:r>
      <w:r w:rsidR="007E08F8">
        <w:fldChar w:fldCharType="begin"/>
      </w:r>
      <w:r w:rsidR="007E08F8">
        <w:instrText xml:space="preserve"> REF _Ref276220952 \r \h </w:instrText>
      </w:r>
      <w:r w:rsidR="00A9451D">
        <w:instrText xml:space="preserve"> \* MERGEFORMAT </w:instrText>
      </w:r>
      <w:r w:rsidR="007E08F8">
        <w:fldChar w:fldCharType="separate"/>
      </w:r>
      <w:r w:rsidR="00425437">
        <w:t>3</w:t>
      </w:r>
      <w:r w:rsidR="007E08F8">
        <w:fldChar w:fldCharType="end"/>
      </w:r>
      <w:r w:rsidR="002E19B5">
        <w:t xml:space="preserve">. In the particular case of slot zero jumps, </w:t>
      </w:r>
      <w:r w:rsidR="00341AC6">
        <w:t>it is permissible to set unused bits 10, 11 and 12 to any convenient states.</w:t>
      </w:r>
    </w:p>
    <w:p w14:paraId="6B728A45" w14:textId="77777777" w:rsidR="002F3C3F" w:rsidRPr="002F3C3F" w:rsidRDefault="002F3C3F" w:rsidP="00A9451D">
      <w:pPr>
        <w:pStyle w:val="BodyText"/>
        <w:jc w:val="both"/>
      </w:pPr>
    </w:p>
    <w:p w14:paraId="242F63FE" w14:textId="77777777" w:rsidR="002F3C3F" w:rsidRPr="002F3C3F" w:rsidRDefault="002F3C3F" w:rsidP="00A9451D">
      <w:pPr>
        <w:pStyle w:val="BodyText"/>
        <w:jc w:val="both"/>
        <w:sectPr w:rsidR="002F3C3F" w:rsidRPr="002F3C3F" w:rsidSect="00CF38DF">
          <w:footerReference w:type="even" r:id="rId12"/>
          <w:footerReference w:type="default" r:id="rId13"/>
          <w:pgSz w:w="12240" w:h="15840" w:code="1"/>
          <w:pgMar w:top="1440" w:right="1080" w:bottom="1440" w:left="1440" w:header="720" w:footer="720" w:gutter="0"/>
          <w:cols w:space="720"/>
          <w:docGrid w:linePitch="272"/>
        </w:sectPr>
      </w:pPr>
    </w:p>
    <w:p w14:paraId="491BC28B" w14:textId="77777777" w:rsidR="00CF38DF" w:rsidRDefault="0082650E" w:rsidP="00A9451D">
      <w:pPr>
        <w:pStyle w:val="PlainHeading1"/>
        <w:jc w:val="both"/>
      </w:pPr>
      <w:bookmarkStart w:id="49" w:name="_Ref276220952"/>
      <w:bookmarkStart w:id="50" w:name="_Toc497828799"/>
      <w:r>
        <w:lastRenderedPageBreak/>
        <w:t>F18A I/O Facilities</w:t>
      </w:r>
      <w:bookmarkEnd w:id="49"/>
      <w:bookmarkEnd w:id="50"/>
    </w:p>
    <w:p w14:paraId="49031BF9" w14:textId="77777777" w:rsidR="009A21D3" w:rsidRDefault="00000000" w:rsidP="00A9451D">
      <w:pPr>
        <w:pStyle w:val="BodyText"/>
        <w:tabs>
          <w:tab w:val="left" w:pos="9360"/>
        </w:tabs>
        <w:jc w:val="both"/>
      </w:pPr>
      <w:r>
        <w:rPr>
          <w:noProof/>
        </w:rPr>
        <w:pict w14:anchorId="04C372ED">
          <v:shape id="Text Box 34" o:spid="_x0000_s2129" type="#_x0000_t202" style="position:absolute;left:0;text-align:left;margin-left:.7pt;margin-top:45.55pt;width:262.1pt;height:310.9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" stroked="f">
            <v:textbox style="mso-next-textbox:#Text Box 34">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r>
                          <w:t>Addr</w:t>
                        </w:r>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r>
                          <w:rPr>
                            <w:rFonts w:ascii="Andale Mono" w:hAnsi="Andale Mono"/>
                            <w:b/>
                          </w:rPr>
                          <w:t>ldata</w:t>
                        </w:r>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--lu</w:t>
                        </w:r>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-dlu</w:t>
                        </w:r>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r-lu</w:t>
                        </w:r>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r w:rsidRPr="00360E7A">
                          <w:rPr>
                            <w:rFonts w:ascii="Andale Mono" w:hAnsi="Andale Mono"/>
                            <w:b/>
                          </w:rPr>
                          <w:t>rd--</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r w:rsidRPr="00360E7A">
                          <w:rPr>
                            <w:rFonts w:ascii="Andale Mono" w:hAnsi="Andale Mono"/>
                            <w:b/>
                          </w:rPr>
                          <w:t>rd-u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r w:rsidRPr="00360E7A">
                          <w:rPr>
                            <w:rFonts w:ascii="Andale Mono" w:hAnsi="Andale Mono"/>
                            <w:b/>
                          </w:rPr>
                          <w:t>rdl-</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r w:rsidRPr="00360E7A">
                          <w:rPr>
                            <w:rFonts w:ascii="Andale Mono" w:hAnsi="Andale Mono"/>
                            <w:b/>
                          </w:rPr>
                          <w:t>rdlu</w:t>
                        </w:r>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581BCB11" w:rsidR="00740700" w:rsidRDefault="00740700" w:rsidP="00FE2139">
                  <w:pPr>
                    <w:pStyle w:val="Caption"/>
                    <w:jc w:val="center"/>
                  </w:pPr>
                  <w:bookmarkStart w:id="51" w:name="_Ref276236158"/>
                  <w:bookmarkStart w:id="52" w:name="_Toc276318589"/>
                  <w:r>
                    <w:t xml:space="preserve">Figure </w:t>
                  </w:r>
                  <w:fldSimple w:instr=" SEQ Figure \* ARABIC ">
                    <w:r w:rsidR="00425437">
                      <w:rPr>
                        <w:noProof/>
                      </w:rPr>
                      <w:t>8</w:t>
                    </w:r>
                  </w:fldSimple>
                  <w:bookmarkEnd w:id="51"/>
                  <w:r w:rsidR="006108BE">
                    <w:rPr>
                      <w:noProof/>
                    </w:rPr>
                    <w:t>.</w:t>
                  </w:r>
                  <w:r>
                    <w:t xml:space="preserve">  I/O Address Table</w:t>
                  </w:r>
                  <w:bookmarkEnd w:id="52"/>
                </w:p>
                <w:p w14:paraId="64D008DD" w14:textId="77777777" w:rsidR="00740700" w:rsidRDefault="00740700"/>
              </w:txbxContent>
            </v:textbox>
            <w10:wrap type="square"/>
          </v:shape>
        </w:pict>
      </w:r>
      <w:r>
        <w:rPr>
          <w:noProof/>
        </w:rPr>
        <w:pict w14:anchorId="19366CE5">
          <v:shape id="Text Box 35" o:spid="_x0000_s2128" type="#_x0000_t202" style="position:absolute;left:0;text-align:left;margin-left:269.65pt;margin-top:44.65pt;width:207.8pt;height:28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" stroked="f">
            <v:textbox>
              <w:txbxContent>
                <w:p w14:paraId="079B8635" w14:textId="4116990A" w:rsidR="00740700" w:rsidRDefault="00740700" w:rsidP="00B448CC">
                  <w:pPr>
                    <w:pStyle w:val="BodyText"/>
                    <w:tabs>
                      <w:tab w:val="left" w:pos="9360"/>
                    </w:tabs>
                    <w:jc w:val="both"/>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B448CC">
                  <w:pPr>
                    <w:pStyle w:val="BodyText"/>
                    <w:tabs>
                      <w:tab w:val="left" w:pos="9360"/>
                    </w:tabs>
                    <w:jc w:val="both"/>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0274DBAA" w:rsidR="00740700" w:rsidRDefault="00740700" w:rsidP="00FE2139">
                  <w:pPr>
                    <w:pStyle w:val="ListFirst"/>
                    <w:ind w:left="0" w:firstLine="0"/>
                  </w:pPr>
                  <w:r w:rsidRPr="00D47554">
                    <w:t>Blank</w:t>
                  </w:r>
                  <w:r>
                    <w:t>:</w:t>
                  </w:r>
                  <w:r w:rsidR="006108BE">
                    <w:t xml:space="preserve"> </w:t>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v:textbox>
            <w10:wrap type="square"/>
          </v:shape>
        </w:pict>
      </w:r>
      <w:r w:rsidR="004F2068">
        <w:t>Input-output capabilities of F18A nodes consist of</w:t>
      </w:r>
      <w:r w:rsidR="00CD3905">
        <w:t xml:space="preserve"> internode</w:t>
      </w:r>
      <w:r w:rsidR="004F2068">
        <w:t xml:space="preserve"> communication ports (2, 3, 4, or 5 depending on array configuration and the node’s position in the array) and, for nodes on array edges, optional GPIO pins and/or other more specialized circuitry such as parallel buses, analog I/O, or serializer-</w:t>
      </w:r>
      <w:proofErr w:type="spellStart"/>
      <w:r w:rsidR="004F2068">
        <w:t>deserializer</w:t>
      </w:r>
      <w:proofErr w:type="spellEnd"/>
      <w:r w:rsidR="004F2068">
        <w:t xml:space="preserve"> (SERDES).</w:t>
      </w:r>
    </w:p>
    <w:p w14:paraId="1754F241" w14:textId="77777777" w:rsidR="00D149B2" w:rsidRDefault="00D149B2" w:rsidP="00A9451D">
      <w:pPr>
        <w:jc w:val="both"/>
      </w:pPr>
    </w:p>
    <w:p w14:paraId="30DE7670" w14:textId="77777777" w:rsidR="00D149B2" w:rsidRDefault="00D149B2" w:rsidP="00A9451D">
      <w:pPr>
        <w:jc w:val="both"/>
      </w:pPr>
    </w:p>
    <w:p w14:paraId="617283D2" w14:textId="77777777" w:rsidR="0082650E" w:rsidRDefault="00D47554" w:rsidP="00A9451D">
      <w:pPr>
        <w:pStyle w:val="PlainHeading2"/>
        <w:jc w:val="both"/>
      </w:pPr>
      <w:bookmarkStart w:id="53" w:name="_Toc497828800"/>
      <w:r>
        <w:t>The io Register</w:t>
      </w:r>
      <w:bookmarkEnd w:id="53"/>
    </w:p>
    <w:p w14:paraId="01380707" w14:textId="3D4A41DD" w:rsidR="005F58C7" w:rsidRPr="005F58C7" w:rsidRDefault="00000000" w:rsidP="00A9451D">
      <w:pPr>
        <w:pStyle w:val="BodyText"/>
        <w:jc w:val="both"/>
      </w:pPr>
      <w:r>
        <w:rPr>
          <w:noProof/>
        </w:rPr>
        <w:pict w14:anchorId="611385ED">
          <v:shape id="Text Box 36" o:spid="_x0000_s2127" type="#_x0000_t202" style="position:absolute;left:0;text-align:left;margin-left:-3.95pt;margin-top:84.75pt;width:470.8pt;height:11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r w:rsidRPr="00360E7A">
                          <w:rPr>
                            <w:sz w:val="18"/>
                            <w:szCs w:val="18"/>
                          </w:rPr>
                          <w:t>Rw</w:t>
                        </w:r>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r w:rsidRPr="00360E7A">
                          <w:rPr>
                            <w:sz w:val="18"/>
                            <w:szCs w:val="18"/>
                          </w:rPr>
                          <w:t>Dw</w:t>
                        </w:r>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r w:rsidRPr="00360E7A">
                          <w:rPr>
                            <w:sz w:val="18"/>
                            <w:szCs w:val="18"/>
                          </w:rPr>
                          <w:t>Uw</w:t>
                        </w:r>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0B591A4" w:rsidR="00740700" w:rsidRDefault="00740700" w:rsidP="005F30CB">
                  <w:pPr>
                    <w:pStyle w:val="Caption"/>
                    <w:jc w:val="center"/>
                  </w:pPr>
                  <w:bookmarkStart w:id="54" w:name="_Ref276287531"/>
                  <w:bookmarkStart w:id="55" w:name="_Toc276318590"/>
                  <w:r>
                    <w:t xml:space="preserve">Figure </w:t>
                  </w:r>
                  <w:fldSimple w:instr=" SEQ Figure \* ARABIC ">
                    <w:r w:rsidR="00425437">
                      <w:rPr>
                        <w:noProof/>
                      </w:rPr>
                      <w:t>9</w:t>
                    </w:r>
                  </w:fldSimple>
                  <w:bookmarkEnd w:id="54"/>
                  <w:r w:rsidR="006108BE">
                    <w:rPr>
                      <w:noProof/>
                    </w:rPr>
                    <w:t>.</w:t>
                  </w:r>
                  <w:r>
                    <w:t xml:space="preserve">  IO Register Bit Assignments</w:t>
                  </w:r>
                  <w:bookmarkEnd w:id="55"/>
                </w:p>
              </w:txbxContent>
            </v:textbox>
            <w10:wrap type="square"/>
          </v:shape>
        </w:pict>
      </w:r>
      <w:r w:rsidR="005F58C7">
        <w:t xml:space="preserve">This 18-bit control and status register is each F18A computer’s interface with its I/O circuitry, if any, and with handshake lines for any communication ports that are present. The bit assignments are shown for reference here. Their semantics are </w:t>
      </w:r>
      <w:r w:rsidR="009A21D3">
        <w:t>defined</w:t>
      </w:r>
      <w:r w:rsidR="005F58C7">
        <w:t xml:space="preserve"> in detail in later sections. </w:t>
      </w:r>
      <w:r w:rsidR="009A21D3">
        <w:t xml:space="preserve">By default, </w:t>
      </w:r>
      <w:r w:rsidR="009A21D3" w:rsidRPr="009A21D3">
        <w:rPr>
          <w:b/>
        </w:rPr>
        <w:t>io</w:t>
      </w:r>
      <w:r w:rsidR="005F58C7">
        <w:t xml:space="preserve"> is populated</w:t>
      </w:r>
      <w:r w:rsidR="009A21D3">
        <w:t xml:space="preserve"> </w:t>
      </w:r>
      <w:r w:rsidR="005F58C7">
        <w:t xml:space="preserve">with latches </w:t>
      </w:r>
      <w:r w:rsidR="009A21D3">
        <w:t xml:space="preserve">that read as the inverse of what was last written to them. Any </w:t>
      </w:r>
      <w:r w:rsidR="009A21D3" w:rsidRPr="009A21D3">
        <w:rPr>
          <w:b/>
        </w:rPr>
        <w:t>io</w:t>
      </w:r>
      <w:r w:rsidR="009A21D3">
        <w:t xml:space="preserve"> bits that are undefined for a given node because the associated I/O facilities are absent implement this behavior. A second general principle is that on reset each node’s </w:t>
      </w:r>
      <w:r w:rsidR="009A21D3" w:rsidRPr="009A21D3">
        <w:rPr>
          <w:b/>
        </w:rPr>
        <w:t>io</w:t>
      </w:r>
      <w:r w:rsidR="009A21D3">
        <w:t xml:space="preserve"> register is set as though the value x15555 had been written to it under program control.</w:t>
      </w:r>
    </w:p>
    <w:p w14:paraId="5D72550F" w14:textId="77777777" w:rsidR="00CF58EB" w:rsidRDefault="009A3CD2" w:rsidP="00A9451D">
      <w:pPr>
        <w:pStyle w:val="PlainHeading2"/>
        <w:jc w:val="both"/>
      </w:pPr>
      <w:r>
        <w:br w:type="page"/>
      </w:r>
      <w:bookmarkStart w:id="56" w:name="_Toc497828801"/>
      <w:r w:rsidR="00CF58EB">
        <w:lastRenderedPageBreak/>
        <w:t>Suspension</w:t>
      </w:r>
      <w:bookmarkEnd w:id="56"/>
    </w:p>
    <w:p w14:paraId="0635FF2A" w14:textId="64CDA156" w:rsidR="00CF58EB" w:rsidRPr="00CF58EB" w:rsidRDefault="00CF58EB" w:rsidP="00A9451D">
      <w:pPr>
        <w:pStyle w:val="BodyText"/>
        <w:jc w:val="both"/>
      </w:pPr>
      <w:r>
        <w:t xml:space="preserve">A node is either executing instructions at full speed or it is </w:t>
      </w:r>
      <w:r w:rsidRPr="009A13DC">
        <w:rPr>
          <w:i/>
        </w:rPr>
        <w:t>suspended</w:t>
      </w:r>
      <w:r w:rsidR="007025C1">
        <w:t xml:space="preserve"> in mid-instruction, </w:t>
      </w:r>
      <w:r>
        <w:t xml:space="preserve">waiting for a “wake up” condition that depends on the state of another node or of other I/O circuitry. Since an F18 has no clock, the acts of suspending and waking up </w:t>
      </w:r>
      <w:r w:rsidR="00BC08B6">
        <w:t>consume</w:t>
      </w:r>
      <w:r w:rsidR="0045768D">
        <w:t xml:space="preserve"> no energy or time in and of themselves. Perception of changing conditions takes picoseconds within the chip and</w:t>
      </w:r>
      <w:r w:rsidR="00DF6A4B">
        <w:t>, typically,</w:t>
      </w:r>
      <w:r w:rsidR="0045768D">
        <w:t xml:space="preserve"> nanoseconds for events </w:t>
      </w:r>
      <w:r w:rsidR="00DF6A4B">
        <w:t>external to the chip</w:t>
      </w:r>
      <w:r w:rsidR="0045768D">
        <w:t xml:space="preserve">. </w:t>
      </w:r>
      <w:r w:rsidR="00BC4875">
        <w:t xml:space="preserve">When a node is suspended </w:t>
      </w:r>
      <w:r w:rsidR="008475D8">
        <w:t>the</w:t>
      </w:r>
      <w:r w:rsidR="00BC4875">
        <w:t xml:space="preserve"> </w:t>
      </w:r>
      <w:r w:rsidR="008475D8">
        <w:t>power used by its computer</w:t>
      </w:r>
      <w:r w:rsidR="00BC4875">
        <w:t xml:space="preserve"> is nil, on the order of 100 nanowatts. When executing, an F18 comp</w:t>
      </w:r>
      <w:r w:rsidR="008475D8">
        <w:t xml:space="preserve">uter uses power on the order of less than 6 milliwatts depending on the instructions used and the data </w:t>
      </w:r>
      <w:r w:rsidR="00692499">
        <w:t>on which they are operating</w:t>
      </w:r>
      <w:r w:rsidR="008475D8">
        <w:t>.</w:t>
      </w:r>
    </w:p>
    <w:p w14:paraId="608A9D9C" w14:textId="77777777" w:rsidR="0082650E" w:rsidRDefault="00D47554" w:rsidP="00A9451D">
      <w:pPr>
        <w:pStyle w:val="PlainHeading2"/>
        <w:jc w:val="both"/>
      </w:pPr>
      <w:bookmarkStart w:id="57" w:name="_Toc497828802"/>
      <w:r w:rsidRPr="009A3CD2">
        <w:t>Communication</w:t>
      </w:r>
      <w:r>
        <w:t xml:space="preserve"> Ports</w:t>
      </w:r>
      <w:bookmarkEnd w:id="57"/>
    </w:p>
    <w:p w14:paraId="40CD6215" w14:textId="09C0B834" w:rsidR="00C52E18" w:rsidRDefault="00E2537B" w:rsidP="00A9451D">
      <w:pPr>
        <w:pStyle w:val="BodyText"/>
        <w:tabs>
          <w:tab w:val="left" w:pos="9360"/>
        </w:tabs>
        <w:jc w:val="both"/>
      </w:pPr>
      <w:r>
        <w:t xml:space="preserve">Communication (comm) ports provide for direct, point to point bidirectional information transfer </w:t>
      </w:r>
      <w:r w:rsidR="0045768D">
        <w:t>within a chip</w:t>
      </w:r>
      <w:r>
        <w:t>.</w:t>
      </w:r>
      <w:r w:rsidR="0045768D">
        <w:t xml:space="preserve"> </w:t>
      </w:r>
      <w:r w:rsidR="008A57ED">
        <w:t xml:space="preserve">Each F18A node may have from two to five ports connected. Comm ports are named </w:t>
      </w:r>
      <w:r w:rsidR="008A57ED" w:rsidRPr="00E937C3">
        <w:rPr>
          <w:b/>
        </w:rPr>
        <w:t>Right</w:t>
      </w:r>
      <w:r w:rsidR="008A57ED">
        <w:t xml:space="preserve">, </w:t>
      </w:r>
      <w:r w:rsidR="008A57ED" w:rsidRPr="00E937C3">
        <w:rPr>
          <w:b/>
        </w:rPr>
        <w:t>Down</w:t>
      </w:r>
      <w:r w:rsidR="008A57ED">
        <w:t xml:space="preserve">, </w:t>
      </w:r>
      <w:r w:rsidR="008A57ED" w:rsidRPr="00E937C3">
        <w:rPr>
          <w:b/>
        </w:rPr>
        <w:t>Left</w:t>
      </w:r>
      <w:r w:rsidR="008A57ED">
        <w:t xml:space="preserve">, </w:t>
      </w:r>
      <w:r w:rsidR="008A57ED" w:rsidRPr="00E937C3">
        <w:rPr>
          <w:b/>
        </w:rPr>
        <w:t>Up</w:t>
      </w:r>
      <w:r w:rsidR="00C52E18">
        <w:t>; the fifth port is not implemented in F18A based chips.</w:t>
      </w:r>
    </w:p>
    <w:p w14:paraId="22389580" w14:textId="416756F7" w:rsidR="00C52E18" w:rsidRDefault="00E2537B" w:rsidP="00A9451D">
      <w:pPr>
        <w:pStyle w:val="BodyText"/>
        <w:tabs>
          <w:tab w:val="left" w:pos="9360"/>
        </w:tabs>
        <w:jc w:val="both"/>
      </w:pPr>
      <w:r>
        <w:t xml:space="preserve">Each comm port </w:t>
      </w:r>
      <w:r w:rsidR="003057A0">
        <w:t>is an independent,</w:t>
      </w:r>
      <w:r w:rsidR="008A57ED">
        <w:t xml:space="preserve"> bidirectional, half duplex</w:t>
      </w:r>
      <w:r w:rsidR="003057A0">
        <w:t xml:space="preserve"> 18-bit channel connecting two nodes. Communication occurs when a sending node writes to a comm port address and a receiving node to which that port is connected reads the corresponding comm port address</w:t>
      </w:r>
      <w:r w:rsidR="000C44AB">
        <w:t xml:space="preserve"> at the same time</w:t>
      </w:r>
      <w:r w:rsidR="003057A0">
        <w:t xml:space="preserve">. </w:t>
      </w:r>
      <w:r w:rsidR="000C44AB">
        <w:t xml:space="preserve">When a node operates on a port the data transfer occurs at approximately memory speed unless the other node connected to the port is not yet performing the complementary operation; in this case the operating node </w:t>
      </w:r>
      <w:r w:rsidR="007025C1">
        <w:t>suspends</w:t>
      </w:r>
      <w:r w:rsidR="008A57ED">
        <w:t>, waking up when</w:t>
      </w:r>
      <w:r w:rsidR="000C44AB">
        <w:t xml:space="preserve"> the other node connected to that port is performin</w:t>
      </w:r>
      <w:r w:rsidR="007025C1">
        <w:t>g the complementary operation.</w:t>
      </w:r>
    </w:p>
    <w:p w14:paraId="6FCC091E" w14:textId="77777777" w:rsidR="000C44AB" w:rsidRDefault="00C52E18" w:rsidP="00A9451D">
      <w:pPr>
        <w:pStyle w:val="BodyText"/>
        <w:tabs>
          <w:tab w:val="left" w:pos="9360"/>
        </w:tabs>
        <w:jc w:val="both"/>
      </w:pPr>
      <w:r>
        <w:t xml:space="preserve">The status of each port is visible </w:t>
      </w:r>
      <w:r w:rsidR="006C5017">
        <w:t>through the</w:t>
      </w:r>
      <w:r>
        <w:t xml:space="preserve"> bits in  </w:t>
      </w:r>
      <w:r w:rsidRPr="00E937C3">
        <w:rPr>
          <w:b/>
        </w:rPr>
        <w:t>io</w:t>
      </w:r>
      <w:r>
        <w:t xml:space="preserve">  labeled </w:t>
      </w:r>
      <w:r w:rsidRPr="009A13DC">
        <w:rPr>
          <w:b/>
        </w:rPr>
        <w:t>R/D/L/Ur-</w:t>
      </w:r>
      <w:r>
        <w:t xml:space="preserve"> and </w:t>
      </w:r>
      <w:r w:rsidRPr="009A13DC">
        <w:rPr>
          <w:b/>
        </w:rPr>
        <w:t>R/D/L/</w:t>
      </w:r>
      <w:proofErr w:type="spellStart"/>
      <w:r w:rsidRPr="009A13DC">
        <w:rPr>
          <w:b/>
        </w:rPr>
        <w:t>Uw</w:t>
      </w:r>
      <w:proofErr w:type="spellEnd"/>
      <w:r>
        <w:t xml:space="preserve"> above.  </w:t>
      </w:r>
      <w:r w:rsidR="006C5017" w:rsidRPr="009A13DC">
        <w:rPr>
          <w:b/>
        </w:rPr>
        <w:t>Dr</w:t>
      </w:r>
      <w:r w:rsidR="006C5017">
        <w:t xml:space="preserve">- is zero if the node at the other end of </w:t>
      </w:r>
      <w:r w:rsidR="006C5017" w:rsidRPr="009A13DC">
        <w:rPr>
          <w:b/>
        </w:rPr>
        <w:t>Down</w:t>
      </w:r>
      <w:r w:rsidR="006C5017">
        <w:t xml:space="preserve"> is reading; </w:t>
      </w:r>
      <w:r w:rsidR="006C5017" w:rsidRPr="009A13DC">
        <w:rPr>
          <w:b/>
        </w:rPr>
        <w:t>Lw</w:t>
      </w:r>
      <w:r w:rsidR="006C5017">
        <w:t xml:space="preserve"> is one if the node at the other end of </w:t>
      </w:r>
      <w:r w:rsidR="006C5017" w:rsidRPr="009A13DC">
        <w:rPr>
          <w:b/>
        </w:rPr>
        <w:t>Left</w:t>
      </w:r>
      <w:r w:rsidR="006C5017">
        <w:t xml:space="preserve"> is writing.</w:t>
      </w:r>
    </w:p>
    <w:p w14:paraId="0186B7E4" w14:textId="77777777" w:rsidR="00C52E18" w:rsidRDefault="00C52E18" w:rsidP="00A9451D">
      <w:pPr>
        <w:pStyle w:val="PlainHeading3"/>
        <w:jc w:val="both"/>
      </w:pPr>
      <w:bookmarkStart w:id="58" w:name="_Toc497828803"/>
      <w:r>
        <w:t>Multiport Operations</w:t>
      </w:r>
      <w:bookmarkEnd w:id="58"/>
    </w:p>
    <w:p w14:paraId="28496033" w14:textId="269A344A" w:rsidR="008A57ED" w:rsidRDefault="00C52E18" w:rsidP="00A9451D">
      <w:pPr>
        <w:pStyle w:val="BodyText"/>
        <w:tabs>
          <w:tab w:val="left" w:pos="9360"/>
        </w:tabs>
        <w:jc w:val="both"/>
      </w:pPr>
      <w:r>
        <w:t xml:space="preserve">As shown in </w:t>
      </w:r>
      <w:r>
        <w:fldChar w:fldCharType="begin"/>
      </w:r>
      <w:r>
        <w:instrText xml:space="preserve"> REF _Ref276236158 \h </w:instrText>
      </w:r>
      <w:r w:rsidR="00A9451D">
        <w:instrText xml:space="preserve"> \* MERGEFORMAT </w:instrText>
      </w:r>
      <w:r>
        <w:fldChar w:fldCharType="separate"/>
      </w:r>
      <w:r w:rsidR="00425437">
        <w:t xml:space="preserve">Figure </w:t>
      </w:r>
      <w:r w:rsidR="00425437">
        <w:rPr>
          <w:noProof/>
        </w:rPr>
        <w:t>8</w:t>
      </w:r>
      <w:r>
        <w:fldChar w:fldCharType="end"/>
      </w:r>
      <w:r>
        <w:t xml:space="preserve"> above, the I/O addressing scheme of the F18A permits comm ports to be combined. Reading or writing </w:t>
      </w:r>
      <w:r w:rsidRPr="009A13DC">
        <w:rPr>
          <w:b/>
          <w:i/>
        </w:rPr>
        <w:t>Multiport Addresses</w:t>
      </w:r>
      <w:r>
        <w:t xml:space="preserve"> such as </w:t>
      </w:r>
      <w:proofErr w:type="spellStart"/>
      <w:r w:rsidRPr="009A13DC">
        <w:rPr>
          <w:b/>
        </w:rPr>
        <w:t>rd</w:t>
      </w:r>
      <w:proofErr w:type="spellEnd"/>
      <w:r>
        <w:rPr>
          <w:b/>
        </w:rPr>
        <w:t>-</w:t>
      </w:r>
      <w:r w:rsidRPr="009A13DC">
        <w:rPr>
          <w:b/>
        </w:rPr>
        <w:t>u</w:t>
      </w:r>
      <w:r>
        <w:t xml:space="preserve"> is permitted and suspends until one or more of the nodes to which the selected ports connect is performing the complementary operation. </w:t>
      </w:r>
      <w:r w:rsidR="006C5017">
        <w:t>The design rules for communication flow using multiport operations are straightforward:  When a node is doing a multiport read, only one of the selected ports may be written by another node at any given time. When a node is doing a multiport write, every node that intends to read the value written must already be doing so and suspended.</w:t>
      </w:r>
      <w:r w:rsidR="00870AB6">
        <w:t xml:space="preserve">  It is not possible to directly determine which port(s) transferred data after a multiport operation by inspection of </w:t>
      </w:r>
      <w:r w:rsidR="00870AB6" w:rsidRPr="009A13DC">
        <w:rPr>
          <w:b/>
        </w:rPr>
        <w:t>io</w:t>
      </w:r>
      <w:r w:rsidR="00870AB6">
        <w:t>; if it is necessary for a node to make this determination it must be accomplished via protocols.</w:t>
      </w:r>
    </w:p>
    <w:p w14:paraId="21FC4B1D" w14:textId="77777777" w:rsidR="00CF38DF" w:rsidRDefault="00C52E18" w:rsidP="00A9451D">
      <w:pPr>
        <w:pStyle w:val="PlainHeading3"/>
        <w:jc w:val="both"/>
      </w:pPr>
      <w:bookmarkStart w:id="59" w:name="_Toc497828804"/>
      <w:r>
        <w:t>Port Execution</w:t>
      </w:r>
      <w:bookmarkEnd w:id="59"/>
    </w:p>
    <w:p w14:paraId="66DA5A8E" w14:textId="228A0948" w:rsidR="00C52E18" w:rsidRDefault="00692499" w:rsidP="00A9451D">
      <w:pPr>
        <w:pStyle w:val="BodyText"/>
        <w:tabs>
          <w:tab w:val="left" w:pos="9360"/>
        </w:tabs>
        <w:jc w:val="both"/>
      </w:pPr>
      <w:r>
        <w:t xml:space="preserve">An F18 may execute instruction streams directly from a comm port. When the F18 fetches an instruction word from a comm port, P is not incremented and unless the instruction stream transfers control elsewhere subsequent words are fetched from the same port. </w:t>
      </w:r>
      <w:r w:rsidRPr="009A13DC">
        <w:rPr>
          <w:b/>
        </w:rPr>
        <w:t>@p</w:t>
      </w:r>
      <w:r>
        <w:t xml:space="preserve"> reads a word from the port and </w:t>
      </w:r>
      <w:r w:rsidRPr="009A13DC">
        <w:rPr>
          <w:b/>
        </w:rPr>
        <w:t>!p</w:t>
      </w:r>
      <w:r>
        <w:t xml:space="preserve"> writes a word into the port. Multiport addresses may be used so long as the design rules in the preceding section are followed.</w:t>
      </w:r>
    </w:p>
    <w:p w14:paraId="61D0F8ED" w14:textId="77777777" w:rsidR="0082650E" w:rsidRDefault="00692499" w:rsidP="00A9451D">
      <w:pPr>
        <w:pStyle w:val="PlainHeading2"/>
        <w:jc w:val="both"/>
      </w:pPr>
      <w:r>
        <w:br w:type="page"/>
      </w:r>
      <w:bookmarkStart w:id="60" w:name="_Toc497828805"/>
      <w:r w:rsidR="0082650E">
        <w:lastRenderedPageBreak/>
        <w:t>Nodes with GPIO Pins</w:t>
      </w:r>
      <w:bookmarkEnd w:id="60"/>
    </w:p>
    <w:p w14:paraId="28EA7D82" w14:textId="7305D97B" w:rsidR="00B665D5" w:rsidRDefault="00000000" w:rsidP="00A9451D">
      <w:pPr>
        <w:pStyle w:val="BodyText"/>
        <w:jc w:val="both"/>
      </w:pPr>
      <w:r>
        <w:rPr>
          <w:noProof/>
        </w:rPr>
        <w:pict w14:anchorId="64A56DD0">
          <v:shape id="Text Box 37" o:spid="_x0000_s2125" type="#_x0000_t202" style="position:absolute;left:0;text-align:left;margin-left:9.9pt;margin-top:53.25pt;width:177.35pt;height:15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" stroked="f">
            <v:textbox>
              <w:txbxContent>
                <w:p w14:paraId="799F69CE" w14:textId="77777777" w:rsidR="00740700" w:rsidRDefault="00000000" w:rsidP="009A13DC">
                  <w:pPr>
                    <w:keepNext/>
                  </w:pPr>
                  <w:r>
                    <w:pict w14:anchorId="16592C32">
                      <v:shape id="_x0000_i1028" type="#_x0000_t75" style="width:162.8pt;height:124.6pt">
                        <v:imagedata r:id="rId14" o:title=""/>
                      </v:shape>
                    </w:pict>
                  </w:r>
                </w:p>
                <w:p w14:paraId="73AB0875" w14:textId="5F3F904E" w:rsidR="00740700" w:rsidRDefault="00740700" w:rsidP="009A13DC">
                  <w:pPr>
                    <w:pStyle w:val="Caption"/>
                    <w:jc w:val="center"/>
                  </w:pPr>
                  <w:bookmarkStart w:id="61" w:name="_Ref276285782"/>
                  <w:bookmarkStart w:id="62" w:name="_Toc276318591"/>
                  <w:r>
                    <w:t xml:space="preserve">Figure </w:t>
                  </w:r>
                  <w:fldSimple w:instr=" SEQ Figure \* ARABIC ">
                    <w:r w:rsidR="00425437">
                      <w:rPr>
                        <w:noProof/>
                      </w:rPr>
                      <w:t>10</w:t>
                    </w:r>
                  </w:fldSimple>
                  <w:bookmarkEnd w:id="61"/>
                  <w:r>
                    <w:t xml:space="preserve">  F18A GPIO Pin Circuit</w:t>
                  </w:r>
                  <w:bookmarkEnd w:id="62"/>
                </w:p>
                <w:p w14:paraId="03705DD4" w14:textId="77777777" w:rsidR="00740700" w:rsidRDefault="00740700" w:rsidP="008B0AEB"/>
              </w:txbxContent>
            </v:textbox>
            <w10:wrap type="topAndBottom"/>
          </v:shape>
        </w:pict>
      </w:r>
      <w:r>
        <w:rPr>
          <w:noProof/>
        </w:rPr>
        <w:pict w14:anchorId="10D0860D">
          <v:shape id="Text Box 39" o:spid="_x0000_s2124" type="#_x0000_t202" style="position:absolute;left:0;text-align:left;margin-left:187.25pt;margin-top:46.2pt;width:292.6pt;height:16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" stroked="f">
            <v:textbo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r w:rsidRPr="00AD60F4">
                          <w:rPr>
                            <w:smallCaps/>
                          </w:rPr>
                          <w:t>Vss</w:t>
                        </w:r>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r w:rsidRPr="00AD60F4">
                          <w:rPr>
                            <w:smallCaps/>
                          </w:rPr>
                          <w:t>Vdd</w:t>
                        </w:r>
                        <w:r>
                          <w:t xml:space="preserve"> (</w:t>
                        </w:r>
                        <w:r w:rsidRPr="00C840BD">
                          <w:rPr>
                            <w:rFonts w:cs="Calibri"/>
                          </w:rPr>
                          <w:t>≈</w:t>
                        </w:r>
                        <w:r>
                          <w:t>41 mA in saturation)</w:t>
                        </w:r>
                      </w:p>
                    </w:tc>
                  </w:tr>
                </w:tbl>
                <w:p w14:paraId="2F6D3D31" w14:textId="0243B462" w:rsidR="00740700" w:rsidRDefault="00740700" w:rsidP="00D36AF5">
                  <w:pPr>
                    <w:spacing w:before="120"/>
                    <w:jc w:val="both"/>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r w:rsidR="00D36AF5">
                    <w:t>.</w:t>
                  </w:r>
                </w:p>
              </w:txbxContent>
            </v:textbox>
          </v:shape>
        </w:pict>
      </w:r>
      <w:r w:rsidR="00692499">
        <w:t>A</w:t>
      </w:r>
      <w:r w:rsidR="008A6A3A">
        <w:t>ny edge</w:t>
      </w:r>
      <w:r w:rsidR="00692499">
        <w:t xml:space="preserve"> node may have </w:t>
      </w:r>
      <w:r w:rsidR="00714BD1">
        <w:t>up to four</w:t>
      </w:r>
      <w:r w:rsidR="00692499">
        <w:t xml:space="preserve"> fully featured General Purpose I/O (GP</w:t>
      </w:r>
      <w:r w:rsidR="008B0AEB">
        <w:t xml:space="preserve">IO) pins. A schematic is shown in </w:t>
      </w:r>
      <w:r w:rsidR="008B0AEB">
        <w:fldChar w:fldCharType="begin"/>
      </w:r>
      <w:r w:rsidR="008B0AEB">
        <w:instrText xml:space="preserve"> REF _Ref276285782 \h </w:instrText>
      </w:r>
      <w:r w:rsidR="00A9451D">
        <w:instrText xml:space="preserve"> \* MERGEFORMAT </w:instrText>
      </w:r>
      <w:r w:rsidR="008B0AEB">
        <w:fldChar w:fldCharType="separate"/>
      </w:r>
      <w:r w:rsidR="00425437">
        <w:t xml:space="preserve">Figure </w:t>
      </w:r>
      <w:r w:rsidR="00425437">
        <w:rPr>
          <w:noProof/>
        </w:rPr>
        <w:t>10</w:t>
      </w:r>
      <w:r w:rsidR="008B0AEB">
        <w:fldChar w:fldCharType="end"/>
      </w:r>
      <w:r w:rsidR="008B0AEB">
        <w:t xml:space="preserve">. </w:t>
      </w:r>
      <w:r w:rsidR="00236F09">
        <w:t>T</w:t>
      </w:r>
      <w:r w:rsidR="008B0AEB">
        <w:t xml:space="preserve">hese pins have </w:t>
      </w:r>
      <w:r w:rsidR="00B72CB5">
        <w:t>useful</w:t>
      </w:r>
      <w:r w:rsidR="008B0AEB">
        <w:t xml:space="preserve"> electrical characteristics and are designed to facilitate software defined I/O.</w:t>
      </w:r>
      <w:r w:rsidR="00D36AF5">
        <w:t xml:space="preserve"> </w:t>
      </w:r>
      <w:r w:rsidR="00600188">
        <w:t xml:space="preserve">GPIO pins are designated by their bit positions as shown in </w:t>
      </w:r>
      <w:r w:rsidR="00600188">
        <w:fldChar w:fldCharType="begin"/>
      </w:r>
      <w:r w:rsidR="00600188">
        <w:instrText xml:space="preserve"> REF _Ref276287531 \h </w:instrText>
      </w:r>
      <w:r w:rsidR="00A9451D">
        <w:instrText xml:space="preserve"> \* MERGEFORMAT </w:instrText>
      </w:r>
      <w:r w:rsidR="00600188">
        <w:fldChar w:fldCharType="separate"/>
      </w:r>
      <w:r w:rsidR="00425437">
        <w:t xml:space="preserve">Figure </w:t>
      </w:r>
      <w:r w:rsidR="00425437">
        <w:rPr>
          <w:noProof/>
        </w:rPr>
        <w:t>9</w:t>
      </w:r>
      <w:r w:rsidR="00600188">
        <w:fldChar w:fldCharType="end"/>
      </w:r>
      <w:r w:rsidR="00600188">
        <w:t xml:space="preserve"> above (pins 17, 5, 3 and 1.)</w:t>
      </w:r>
    </w:p>
    <w:p w14:paraId="46DD9CCC" w14:textId="41F80DB5" w:rsidR="008A6A3A" w:rsidRDefault="00325BEB" w:rsidP="00A9451D">
      <w:pPr>
        <w:pStyle w:val="BodyText"/>
        <w:tabs>
          <w:tab w:val="left" w:pos="9360"/>
        </w:tabs>
        <w:jc w:val="both"/>
      </w:pPr>
      <w:r>
        <w:t xml:space="preserve">Input hysteresis, provided by two Schmitt triggers, protects against noise and other classical problems with signals whose rise and fall times are long relative to computer speeds. </w:t>
      </w:r>
      <w:r w:rsidR="00600188">
        <w:t xml:space="preserve">The F18A computers and I/O circuitry are fast and sensitive enough </w:t>
      </w:r>
      <w:r w:rsidR="00E53D61">
        <w:t>that</w:t>
      </w:r>
      <w:r w:rsidR="00600188">
        <w:t xml:space="preserve"> parasitic resistance, inductance and capacitance</w:t>
      </w:r>
      <w:r w:rsidR="00E53D61">
        <w:t xml:space="preserve"> effects may be directly observed by reading the pins as</w:t>
      </w:r>
      <w:r w:rsidR="00600188">
        <w:t xml:space="preserve"> external </w:t>
      </w:r>
      <w:r w:rsidR="00E53D61">
        <w:t>circuits are being driven</w:t>
      </w:r>
      <w:r w:rsidR="009D1172">
        <w:t>, and are fast enough that</w:t>
      </w:r>
      <w:r>
        <w:t xml:space="preserve"> a 1 MHz sine wave is a slow-moving signal</w:t>
      </w:r>
      <w:r w:rsidR="00E53D61">
        <w:t>.</w:t>
      </w:r>
      <w:r>
        <w:t xml:space="preserve"> Refer to the documentation on specific chips for electrical characteristics of their GPIO pins.</w:t>
      </w:r>
    </w:p>
    <w:p w14:paraId="3ED51D45" w14:textId="77777777" w:rsidR="0082650E" w:rsidRDefault="008A6A3A" w:rsidP="00A9451D">
      <w:pPr>
        <w:pStyle w:val="PlainHeading3"/>
        <w:jc w:val="both"/>
      </w:pPr>
      <w:bookmarkStart w:id="63" w:name="_Toc497828806"/>
      <w:r>
        <w:t>Wakeup Pins</w:t>
      </w:r>
      <w:bookmarkEnd w:id="63"/>
    </w:p>
    <w:p w14:paraId="10D0ADC5" w14:textId="68D74255" w:rsidR="00870AB6" w:rsidRDefault="008A6A3A" w:rsidP="00A9451D">
      <w:pPr>
        <w:pStyle w:val="BodyText"/>
        <w:tabs>
          <w:tab w:val="left" w:pos="9360"/>
        </w:tabs>
        <w:jc w:val="both"/>
      </w:pPr>
      <w:r>
        <w:t>When an edge node is configured with a GPIO pin 17</w:t>
      </w:r>
      <w:r w:rsidR="00DE2A6C">
        <w:t xml:space="preserve"> it may be configured and documented for wakeup on that pin. </w:t>
      </w:r>
      <w:r>
        <w:t xml:space="preserve"> </w:t>
      </w:r>
      <w:r w:rsidR="00DE2A6C">
        <w:t>When this is the case, t</w:t>
      </w:r>
      <w:r>
        <w:t>he pin may be “read” using a comm port address</w:t>
      </w:r>
      <w:r w:rsidR="00DE2A6C">
        <w:t xml:space="preserve"> which becomes </w:t>
      </w:r>
      <w:r w:rsidR="00DE2A6C" w:rsidRPr="009A13DC">
        <w:rPr>
          <w:i/>
        </w:rPr>
        <w:t>present for reading</w:t>
      </w:r>
      <w:r>
        <w:t xml:space="preserve">: </w:t>
      </w:r>
      <w:r w:rsidRPr="009A13DC">
        <w:rPr>
          <w:b/>
        </w:rPr>
        <w:t>Up</w:t>
      </w:r>
      <w:r>
        <w:t xml:space="preserve"> for nodes on the top and bottom edges of the array, or </w:t>
      </w:r>
      <w:r w:rsidRPr="009A13DC">
        <w:rPr>
          <w:b/>
        </w:rPr>
        <w:t>Left</w:t>
      </w:r>
      <w:r>
        <w:t xml:space="preserve"> for nodes on the lateral sides. The node suspends until the pin is in the state specified by the </w:t>
      </w:r>
      <w:r w:rsidRPr="009A13DC">
        <w:rPr>
          <w:b/>
        </w:rPr>
        <w:t>WD</w:t>
      </w:r>
      <w:r>
        <w:t xml:space="preserve"> bit in the </w:t>
      </w:r>
      <w:r w:rsidRPr="009A13DC">
        <w:rPr>
          <w:b/>
        </w:rPr>
        <w:t>io</w:t>
      </w:r>
      <w:r>
        <w:t xml:space="preserve"> register.  When </w:t>
      </w:r>
      <w:r w:rsidRPr="009A13DC">
        <w:rPr>
          <w:b/>
        </w:rPr>
        <w:t>WD</w:t>
      </w:r>
      <w:r>
        <w:t xml:space="preserve"> is written as zero, which is the reset state of that bit, a pin read suspends until the pin is logically high.  To suspend until the pin is low, write 1 to </w:t>
      </w:r>
      <w:r w:rsidRPr="009A13DC">
        <w:rPr>
          <w:b/>
        </w:rPr>
        <w:t>WD</w:t>
      </w:r>
      <w:r>
        <w:t xml:space="preserve">. </w:t>
      </w:r>
      <w:r w:rsidRPr="009A13DC">
        <w:rPr>
          <w:i/>
        </w:rPr>
        <w:t xml:space="preserve">When the read completes, it is </w:t>
      </w:r>
      <w:r w:rsidR="00870AB6">
        <w:rPr>
          <w:i/>
        </w:rPr>
        <w:t>required</w:t>
      </w:r>
      <w:r w:rsidRPr="009A13DC">
        <w:rPr>
          <w:i/>
        </w:rPr>
        <w:t xml:space="preserve"> that you must immediately </w:t>
      </w:r>
      <w:r w:rsidRPr="009A13DC">
        <w:rPr>
          <w:b/>
          <w:i/>
        </w:rPr>
        <w:t>drop</w:t>
      </w:r>
      <w:r w:rsidRPr="009A13DC">
        <w:rPr>
          <w:i/>
        </w:rPr>
        <w:t xml:space="preserve"> the value that was read into </w:t>
      </w:r>
      <w:r w:rsidR="00DE2A6C">
        <w:rPr>
          <w:i/>
        </w:rPr>
        <w:t>T</w:t>
      </w:r>
      <w:r>
        <w:t>.</w:t>
      </w:r>
    </w:p>
    <w:p w14:paraId="30A71FE8" w14:textId="3F8AD9EE" w:rsidR="00870AB6" w:rsidRDefault="00870AB6" w:rsidP="00A9451D">
      <w:pPr>
        <w:pStyle w:val="BodyText"/>
        <w:tabs>
          <w:tab w:val="left" w:pos="9360"/>
        </w:tabs>
        <w:jc w:val="both"/>
      </w:pPr>
      <w:r>
        <w:t xml:space="preserve">F18A multiport read operations may include the wakeup pin as </w:t>
      </w:r>
      <w:r w:rsidRPr="009A13DC">
        <w:rPr>
          <w:b/>
        </w:rPr>
        <w:t>Up</w:t>
      </w:r>
      <w:r>
        <w:t xml:space="preserve"> or </w:t>
      </w:r>
      <w:r w:rsidRPr="009A13DC">
        <w:rPr>
          <w:b/>
        </w:rPr>
        <w:t>Left</w:t>
      </w:r>
      <w:r>
        <w:t xml:space="preserve">. </w:t>
      </w:r>
      <w:r w:rsidRPr="009A13DC">
        <w:rPr>
          <w:i/>
        </w:rPr>
        <w:t>In this case</w:t>
      </w:r>
      <w:r>
        <w:t xml:space="preserve"> </w:t>
      </w:r>
      <w:r w:rsidRPr="009A13DC">
        <w:rPr>
          <w:i/>
        </w:rPr>
        <w:t xml:space="preserve">you must still immediately </w:t>
      </w:r>
      <w:r w:rsidRPr="009A13DC">
        <w:rPr>
          <w:b/>
          <w:i/>
        </w:rPr>
        <w:t>drop</w:t>
      </w:r>
      <w:r w:rsidRPr="009A13DC">
        <w:rPr>
          <w:i/>
        </w:rPr>
        <w:t xml:space="preserve"> the value read</w:t>
      </w:r>
      <w:r>
        <w:t xml:space="preserve">. To deduce that the pin was the source of the wakeup it is necessary to read </w:t>
      </w:r>
      <w:r w:rsidRPr="009A13DC">
        <w:rPr>
          <w:b/>
        </w:rPr>
        <w:t>io</w:t>
      </w:r>
      <w:r>
        <w:t xml:space="preserve"> and check the current state of bit 17.</w:t>
      </w:r>
    </w:p>
    <w:p w14:paraId="167FC9BF" w14:textId="77777777" w:rsidR="005F30CB" w:rsidRDefault="005F30CB" w:rsidP="00A9451D">
      <w:pPr>
        <w:pStyle w:val="PlainHeading3"/>
        <w:jc w:val="both"/>
      </w:pPr>
      <w:bookmarkStart w:id="64" w:name="_Ref276290598"/>
      <w:bookmarkStart w:id="65" w:name="_Toc497828807"/>
      <w:r>
        <w:t>Shared (Read-only) Pins</w:t>
      </w:r>
      <w:bookmarkEnd w:id="64"/>
      <w:bookmarkEnd w:id="65"/>
    </w:p>
    <w:p w14:paraId="3F6B5C49" w14:textId="7E69BB0B" w:rsidR="00D149B2" w:rsidRPr="005F30CB" w:rsidRDefault="00870AB6" w:rsidP="00A9451D">
      <w:pPr>
        <w:pStyle w:val="BodyText"/>
        <w:jc w:val="both"/>
      </w:pPr>
      <w:r>
        <w:t xml:space="preserve">Some nodes may be configured to </w:t>
      </w:r>
      <w:r w:rsidRPr="009A13DC">
        <w:rPr>
          <w:i/>
        </w:rPr>
        <w:t>observe</w:t>
      </w:r>
      <w:r>
        <w:t xml:space="preserve"> the</w:t>
      </w:r>
      <w:r w:rsidR="00EA2185">
        <w:t xml:space="preserve"> voltage on</w:t>
      </w:r>
      <w:r>
        <w:t xml:space="preserve"> a GPIO pin that they do not directly control. This is typically done to provide </w:t>
      </w:r>
      <w:r w:rsidR="00EA2185">
        <w:t xml:space="preserve">versatility in timing analog to digital conversion.  In these cases, the shared pin may be read as bit 17 of </w:t>
      </w:r>
      <w:r w:rsidR="00EA2185" w:rsidRPr="009A13DC">
        <w:rPr>
          <w:b/>
        </w:rPr>
        <w:t>io</w:t>
      </w:r>
      <w:r w:rsidR="00EA2185">
        <w:t xml:space="preserve">.  Wakeup may be enabled for reading, writing, or both on a shared pin, as </w:t>
      </w:r>
      <w:r w:rsidR="00D061AA">
        <w:t>will be</w:t>
      </w:r>
      <w:r w:rsidR="00EA2185">
        <w:t xml:space="preserve"> </w:t>
      </w:r>
      <w:r w:rsidR="00D061AA">
        <w:t>documented</w:t>
      </w:r>
      <w:r w:rsidR="00EA2185">
        <w:t xml:space="preserve"> for the type of I/O node observing the</w:t>
      </w:r>
      <w:r w:rsidR="00D061AA">
        <w:t xml:space="preserve"> pin</w:t>
      </w:r>
      <w:r w:rsidR="00EA2185">
        <w:t xml:space="preserve">. Wakeup polarity is controlled by </w:t>
      </w:r>
      <w:r w:rsidR="00EA2185" w:rsidRPr="009A13DC">
        <w:rPr>
          <w:b/>
        </w:rPr>
        <w:t>WD</w:t>
      </w:r>
      <w:r w:rsidR="00EA2185">
        <w:t xml:space="preserve"> as with GPIO pins.</w:t>
      </w:r>
      <w:r w:rsidR="00D149B2">
        <w:t xml:space="preserve"> </w:t>
      </w:r>
      <w:r w:rsidR="00310914">
        <w:t>[</w:t>
      </w:r>
      <w:r w:rsidR="00D149B2">
        <w:t>See the chip Data Book for details on each node's wakeup configuration as the choice of this configuration may depend on their intended uses</w:t>
      </w:r>
      <w:r w:rsidR="00310914">
        <w:t>]</w:t>
      </w:r>
      <w:r w:rsidR="00D149B2">
        <w:t>.</w:t>
      </w:r>
    </w:p>
    <w:p w14:paraId="14C02354" w14:textId="77777777" w:rsidR="005F30CB" w:rsidRDefault="005F30CB" w:rsidP="00A9451D">
      <w:pPr>
        <w:pStyle w:val="PlainHeading3"/>
        <w:jc w:val="both"/>
      </w:pPr>
      <w:bookmarkStart w:id="66" w:name="_Ref276985327"/>
      <w:bookmarkStart w:id="67" w:name="_Toc497828808"/>
      <w:r>
        <w:t>Phantom Wakeup Signals</w:t>
      </w:r>
      <w:bookmarkEnd w:id="66"/>
      <w:bookmarkEnd w:id="67"/>
    </w:p>
    <w:p w14:paraId="2A1819F2" w14:textId="42753C18" w:rsidR="005F30CB" w:rsidRPr="005F30CB" w:rsidRDefault="00EA2185" w:rsidP="00A9451D">
      <w:pPr>
        <w:pStyle w:val="BodyText"/>
        <w:jc w:val="both"/>
      </w:pPr>
      <w:r>
        <w:t xml:space="preserve">A </w:t>
      </w:r>
      <w:r w:rsidRPr="009A13DC">
        <w:rPr>
          <w:i/>
        </w:rPr>
        <w:t>sending</w:t>
      </w:r>
      <w:r>
        <w:t xml:space="preserve"> node may be configured to drive a “phantom” signal that a </w:t>
      </w:r>
      <w:r w:rsidRPr="009A13DC">
        <w:rPr>
          <w:i/>
        </w:rPr>
        <w:t>receiving</w:t>
      </w:r>
      <w:r>
        <w:t xml:space="preserve"> node treats as a shared pin. In this configuration the receiving node operates exactly as described above in </w:t>
      </w:r>
      <w:r>
        <w:fldChar w:fldCharType="begin"/>
      </w:r>
      <w:r>
        <w:instrText xml:space="preserve"> REF _Ref276290598 \r \h </w:instrText>
      </w:r>
      <w:r w:rsidR="00A9451D">
        <w:instrText xml:space="preserve"> \* MERGEFORMAT </w:instrText>
      </w:r>
      <w:r>
        <w:fldChar w:fldCharType="separate"/>
      </w:r>
      <w:r w:rsidR="00425437">
        <w:t>3.4.2</w:t>
      </w:r>
      <w:r>
        <w:fldChar w:fldCharType="end"/>
      </w:r>
      <w:r>
        <w:t xml:space="preserve">.  </w:t>
      </w:r>
      <w:r w:rsidR="00BE5690">
        <w:t xml:space="preserve">The sending node controls the phantom signal by writing into bits </w:t>
      </w:r>
      <w:r w:rsidR="00BE5690" w:rsidRPr="009A13DC">
        <w:rPr>
          <w:b/>
        </w:rPr>
        <w:t>phan 7</w:t>
      </w:r>
      <w:r w:rsidR="00BE5690">
        <w:t xml:space="preserve"> or </w:t>
      </w:r>
      <w:r w:rsidR="00BE5690" w:rsidRPr="009A13DC">
        <w:rPr>
          <w:b/>
        </w:rPr>
        <w:t>phan 9</w:t>
      </w:r>
      <w:r w:rsidR="00BE5690">
        <w:t xml:space="preserve">; writing 1 makes the signal look high to the receiver, 0 makes it look low, and the reset state of </w:t>
      </w:r>
      <w:r w:rsidR="00BE5690" w:rsidRPr="009A13DC">
        <w:rPr>
          <w:b/>
        </w:rPr>
        <w:t>io</w:t>
      </w:r>
      <w:r w:rsidR="00BE5690">
        <w:t xml:space="preserve"> is equivalent to writing zeroes (low) into these bits.</w:t>
      </w:r>
    </w:p>
    <w:p w14:paraId="79A816E0" w14:textId="77777777" w:rsidR="0082650E" w:rsidRDefault="00BE5690" w:rsidP="00A9451D">
      <w:pPr>
        <w:pStyle w:val="PlainHeading2"/>
        <w:jc w:val="both"/>
      </w:pPr>
      <w:r>
        <w:br w:type="page"/>
      </w:r>
      <w:bookmarkStart w:id="68" w:name="_Toc497828809"/>
      <w:r w:rsidR="0082650E">
        <w:lastRenderedPageBreak/>
        <w:t xml:space="preserve">Parallel Bus </w:t>
      </w:r>
      <w:r w:rsidR="00CD3CD2">
        <w:t>Support</w:t>
      </w:r>
      <w:bookmarkEnd w:id="68"/>
    </w:p>
    <w:p w14:paraId="408297E5" w14:textId="3162714F" w:rsidR="002179FF" w:rsidRDefault="00CD3CD2" w:rsidP="00A9451D">
      <w:pPr>
        <w:pStyle w:val="BodyText"/>
        <w:tabs>
          <w:tab w:val="left" w:pos="9360"/>
        </w:tabs>
        <w:jc w:val="both"/>
      </w:pPr>
      <w:r>
        <w:t xml:space="preserve">F18A Parallel Bus support consists of a cluster of three adjacent nodes, typically laid out on the </w:t>
      </w:r>
      <w:r w:rsidR="009C285F">
        <w:t>“</w:t>
      </w:r>
      <w:r>
        <w:t>bottom</w:t>
      </w:r>
      <w:r w:rsidR="009C285F">
        <w:t>”</w:t>
      </w:r>
      <w:r>
        <w:t xml:space="preserve"> edge of a chip.  The center node has 4 GPIO pins for control signals and each of its </w:t>
      </w:r>
      <w:r w:rsidR="0048302C">
        <w:t xml:space="preserve">parallel port </w:t>
      </w:r>
      <w:r>
        <w:t>neighbors has</w:t>
      </w:r>
      <w:r w:rsidR="002179FF">
        <w:t xml:space="preserve"> I/O circuitry for an 18-bit bidirectional</w:t>
      </w:r>
      <w:r w:rsidR="009C285F">
        <w:t xml:space="preserve"> bus</w:t>
      </w:r>
      <w:r w:rsidR="002179FF">
        <w:t xml:space="preserve"> interface. The purposes of all these pins and the</w:t>
      </w:r>
      <w:r w:rsidR="0048302C">
        <w:t xml:space="preserve"> direction and</w:t>
      </w:r>
      <w:r w:rsidR="002179FF">
        <w:t xml:space="preserve"> timing of signals are defined by software.</w:t>
      </w:r>
    </w:p>
    <w:p w14:paraId="6D0A043B" w14:textId="77777777" w:rsidR="0082650E" w:rsidRDefault="002179FF" w:rsidP="00A9451D">
      <w:pPr>
        <w:pStyle w:val="BodyText"/>
        <w:tabs>
          <w:tab w:val="left" w:pos="9360"/>
        </w:tabs>
        <w:jc w:val="both"/>
      </w:pPr>
      <w:r>
        <w:t xml:space="preserve">The center node is configured to act as sender of a phantom wakeup signal to each of the parallel bus nodes to supplement the comm ports between them to provide versatility in timing. </w:t>
      </w:r>
    </w:p>
    <w:p w14:paraId="345135AF" w14:textId="268F3AAA" w:rsidR="00D061AA" w:rsidRDefault="00D061AA" w:rsidP="00A9451D">
      <w:pPr>
        <w:pStyle w:val="BodyText"/>
        <w:tabs>
          <w:tab w:val="left" w:pos="9360"/>
        </w:tabs>
        <w:jc w:val="both"/>
      </w:pPr>
      <w:r>
        <w:t xml:space="preserve">In each node with an 18-bit bus, the addresses </w:t>
      </w:r>
      <w:r w:rsidRPr="009A13DC">
        <w:rPr>
          <w:b/>
        </w:rPr>
        <w:t>Up</w:t>
      </w:r>
      <w:r>
        <w:t xml:space="preserve"> and </w:t>
      </w:r>
      <w:r w:rsidR="008515F9">
        <w:rPr>
          <w:b/>
        </w:rPr>
        <w:t>D</w:t>
      </w:r>
      <w:r w:rsidRPr="009A13DC">
        <w:rPr>
          <w:b/>
        </w:rPr>
        <w:t>ata</w:t>
      </w:r>
      <w:r>
        <w:t xml:space="preserve"> are enabled for reading and writing. The difference between these two addresses is that operations on </w:t>
      </w:r>
      <w:r w:rsidRPr="009A13DC">
        <w:rPr>
          <w:b/>
        </w:rPr>
        <w:t>Up</w:t>
      </w:r>
      <w:r>
        <w:t xml:space="preserve"> suspend when appropriate (see </w:t>
      </w:r>
      <w:r>
        <w:fldChar w:fldCharType="begin"/>
      </w:r>
      <w:r>
        <w:instrText xml:space="preserve"> REF _Ref276985327 \r \h </w:instrText>
      </w:r>
      <w:r w:rsidR="00A9451D">
        <w:instrText xml:space="preserve"> \* MERGEFORMAT </w:instrText>
      </w:r>
      <w:r>
        <w:fldChar w:fldCharType="separate"/>
      </w:r>
      <w:r w:rsidR="00425437">
        <w:t>3.4.3</w:t>
      </w:r>
      <w:r>
        <w:fldChar w:fldCharType="end"/>
      </w:r>
      <w:r>
        <w:t xml:space="preserve">) while operations on </w:t>
      </w:r>
      <w:r w:rsidR="008515F9">
        <w:rPr>
          <w:b/>
        </w:rPr>
        <w:t>D</w:t>
      </w:r>
      <w:r w:rsidRPr="009A13DC">
        <w:rPr>
          <w:b/>
        </w:rPr>
        <w:t>ata</w:t>
      </w:r>
      <w:r>
        <w:t xml:space="preserve"> </w:t>
      </w:r>
      <w:r w:rsidR="009C285F">
        <w:t>do not depend upon</w:t>
      </w:r>
      <w:r>
        <w:t xml:space="preserve"> the phantom wakeup signal.</w:t>
      </w:r>
    </w:p>
    <w:p w14:paraId="2A8543EE" w14:textId="5C1EB02F" w:rsidR="008515F9" w:rsidRDefault="0048302C" w:rsidP="00A9451D">
      <w:pPr>
        <w:pStyle w:val="BodyText"/>
        <w:tabs>
          <w:tab w:val="left" w:pos="9360"/>
        </w:tabs>
        <w:jc w:val="both"/>
      </w:pPr>
      <w:r>
        <w:t xml:space="preserve">Each of the 18 pins of a parallel port node has a subset of the capabilities of a GPIO pin.  When </w:t>
      </w:r>
      <w:r w:rsidRPr="009A13DC">
        <w:rPr>
          <w:b/>
        </w:rPr>
        <w:t>DB</w:t>
      </w:r>
      <w:r>
        <w:t xml:space="preserve"> in </w:t>
      </w:r>
      <w:r w:rsidRPr="009A13DC">
        <w:rPr>
          <w:b/>
        </w:rPr>
        <w:t>io</w:t>
      </w:r>
      <w:r>
        <w:t xml:space="preserve"> is set to 1</w:t>
      </w:r>
      <w:r w:rsidR="009A6B59">
        <w:t xml:space="preserve"> (</w:t>
      </w:r>
      <w:r>
        <w:t>its reset state</w:t>
      </w:r>
      <w:r w:rsidR="009A6B59">
        <w:t>)</w:t>
      </w:r>
      <w:r>
        <w:t xml:space="preserve"> all 18 pins are in output mode and are driven high or low depending on the state of a</w:t>
      </w:r>
      <w:r w:rsidR="008515F9">
        <w:t>n 18-bit Bus</w:t>
      </w:r>
      <w:r>
        <w:t xml:space="preserve"> </w:t>
      </w:r>
      <w:r w:rsidR="008515F9">
        <w:t xml:space="preserve">Register.  When </w:t>
      </w:r>
      <w:r w:rsidR="008515F9" w:rsidRPr="009A13DC">
        <w:rPr>
          <w:b/>
        </w:rPr>
        <w:t>DB</w:t>
      </w:r>
      <w:r w:rsidR="008515F9">
        <w:t xml:space="preserve"> is set to zero, all 18 pins are set to high impedance input mode.</w:t>
      </w:r>
      <w:r w:rsidR="00325BEB">
        <w:t xml:space="preserve"> Unlike GPIO pins, parallel bus pins </w:t>
      </w:r>
      <w:r w:rsidR="00325BEB" w:rsidRPr="00FB7DFA">
        <w:rPr>
          <w:i/>
        </w:rPr>
        <w:t xml:space="preserve">do not </w:t>
      </w:r>
      <w:r w:rsidR="00325BEB">
        <w:t>have Schmitt triggers, nor do they have weak pull-down capabilities.</w:t>
      </w:r>
    </w:p>
    <w:p w14:paraId="558BD4A1" w14:textId="77777777" w:rsidR="008515F9" w:rsidRDefault="008515F9" w:rsidP="00A9451D">
      <w:pPr>
        <w:pStyle w:val="BodyText"/>
        <w:tabs>
          <w:tab w:val="left" w:pos="9360"/>
        </w:tabs>
        <w:jc w:val="both"/>
      </w:pPr>
      <w:r>
        <w:t>Wri</w:t>
      </w:r>
      <w:r w:rsidR="009C285F">
        <w:t>ti</w:t>
      </w:r>
      <w:r>
        <w:t xml:space="preserve">ng to </w:t>
      </w:r>
      <w:r w:rsidRPr="009A13DC">
        <w:rPr>
          <w:b/>
        </w:rPr>
        <w:t>Up</w:t>
      </w:r>
      <w:r>
        <w:t xml:space="preserve"> or </w:t>
      </w:r>
      <w:r w:rsidRPr="009A13DC">
        <w:rPr>
          <w:b/>
        </w:rPr>
        <w:t>Data</w:t>
      </w:r>
      <w:r>
        <w:t xml:space="preserve"> always sets the Bus Register, regardless of the state of </w:t>
      </w:r>
      <w:r w:rsidRPr="009A13DC">
        <w:rPr>
          <w:b/>
        </w:rPr>
        <w:t>DB</w:t>
      </w:r>
      <w:r>
        <w:t>.  Writing a 1</w:t>
      </w:r>
      <w:r w:rsidR="007331C2">
        <w:t xml:space="preserve"> or 0</w:t>
      </w:r>
      <w:r>
        <w:t xml:space="preserve"> to a bit in this register will, in output mode, drive the corresponding pin </w:t>
      </w:r>
      <w:r w:rsidR="007331C2">
        <w:t xml:space="preserve">to </w:t>
      </w:r>
      <w:proofErr w:type="spellStart"/>
      <w:r w:rsidR="007331C2" w:rsidRPr="009A13DC">
        <w:rPr>
          <w:smallCaps/>
        </w:rPr>
        <w:t>Vdd</w:t>
      </w:r>
      <w:proofErr w:type="spellEnd"/>
      <w:r w:rsidR="007331C2">
        <w:t xml:space="preserve"> or </w:t>
      </w:r>
      <w:proofErr w:type="spellStart"/>
      <w:r w:rsidR="007331C2" w:rsidRPr="009A13DC">
        <w:rPr>
          <w:smallCaps/>
        </w:rPr>
        <w:t>Vss</w:t>
      </w:r>
      <w:proofErr w:type="spellEnd"/>
      <w:r w:rsidR="007331C2">
        <w:t>, respectively</w:t>
      </w:r>
      <w:r>
        <w:t>.</w:t>
      </w:r>
      <w:r w:rsidR="007331C2">
        <w:t xml:space="preserve">  Reading from </w:t>
      </w:r>
      <w:r w:rsidR="007331C2" w:rsidRPr="009A13DC">
        <w:rPr>
          <w:b/>
        </w:rPr>
        <w:t>Up</w:t>
      </w:r>
      <w:r w:rsidR="007331C2">
        <w:t xml:space="preserve"> or </w:t>
      </w:r>
      <w:r w:rsidR="007331C2" w:rsidRPr="009A13DC">
        <w:rPr>
          <w:b/>
        </w:rPr>
        <w:t>Data</w:t>
      </w:r>
      <w:r w:rsidR="007331C2">
        <w:t xml:space="preserve"> in input mode reads the pin states with high reading as 1; in output mode, reading returns the current value of the Bus Register.</w:t>
      </w:r>
    </w:p>
    <w:p w14:paraId="70691627" w14:textId="77777777" w:rsidR="008515F9" w:rsidRDefault="008515F9" w:rsidP="00A9451D">
      <w:pPr>
        <w:pStyle w:val="BodyText"/>
        <w:tabs>
          <w:tab w:val="left" w:pos="9360"/>
        </w:tabs>
        <w:jc w:val="both"/>
      </w:pPr>
      <w:r>
        <w:t>Note that parallel buses reset to output mode and that reset does not initialize the Bus Register.  Its value after power up is unpredictable.</w:t>
      </w:r>
    </w:p>
    <w:p w14:paraId="0A83C511" w14:textId="77777777" w:rsidR="00325BEB" w:rsidRDefault="00325BEB" w:rsidP="00A9451D">
      <w:pPr>
        <w:pStyle w:val="BodyText"/>
        <w:tabs>
          <w:tab w:val="left" w:pos="9360"/>
        </w:tabs>
        <w:jc w:val="both"/>
      </w:pPr>
      <w:bookmarkStart w:id="69" w:name="OLE_LINK1"/>
      <w:bookmarkStart w:id="70" w:name="OLE_LINK2"/>
      <w:r>
        <w:t>Refer to the documentation on specific chips for electrical characteristics of their parallel bus pins.</w:t>
      </w:r>
      <w:bookmarkEnd w:id="69"/>
      <w:bookmarkEnd w:id="70"/>
    </w:p>
    <w:p w14:paraId="7C2BCA0E" w14:textId="77777777" w:rsidR="0082650E" w:rsidRDefault="00714BD1" w:rsidP="00A9451D">
      <w:pPr>
        <w:pStyle w:val="PlainHeading2"/>
        <w:jc w:val="both"/>
      </w:pPr>
      <w:bookmarkStart w:id="71" w:name="_Toc290369477"/>
      <w:bookmarkStart w:id="72" w:name="_Toc497828810"/>
      <w:bookmarkEnd w:id="71"/>
      <w:r>
        <w:t>SERDES Nodes</w:t>
      </w:r>
      <w:bookmarkEnd w:id="72"/>
    </w:p>
    <w:p w14:paraId="36F373B9" w14:textId="62D57125" w:rsidR="009C285F" w:rsidRDefault="009C285F" w:rsidP="00A9451D">
      <w:pPr>
        <w:pStyle w:val="BodyText"/>
        <w:jc w:val="both"/>
      </w:pPr>
      <w:r>
        <w:t>The high speed Serializer-</w:t>
      </w:r>
      <w:proofErr w:type="spellStart"/>
      <w:r>
        <w:t>Deserializer</w:t>
      </w:r>
      <w:proofErr w:type="spellEnd"/>
      <w:r>
        <w:t xml:space="preserve"> (SERDES) node is equipped with a transceiver for 2-wire (clock and data) synchronous</w:t>
      </w:r>
      <w:r w:rsidR="009A6B59">
        <w:t>, half duplex</w:t>
      </w:r>
      <w:r>
        <w:t xml:space="preserve"> communications at a rate of approximately 450 megabits per second. While a SERDES node might be capable of communicating with something other than another SERDES node, it was not designed with any other objective than communication between our chips.</w:t>
      </w:r>
    </w:p>
    <w:p w14:paraId="34AB44C4" w14:textId="2059D2D1" w:rsidR="009C285F" w:rsidRDefault="00906A8E" w:rsidP="00A9451D">
      <w:pPr>
        <w:pStyle w:val="BodyText"/>
        <w:jc w:val="both"/>
      </w:pPr>
      <w:r>
        <w:t>To receive</w:t>
      </w:r>
      <w:r w:rsidR="009C285F">
        <w:t xml:space="preserve"> an 18-bit word, a SERDES node must place the value x3</w:t>
      </w:r>
      <w:r>
        <w:t xml:space="preserve">FFFE in T and read the </w:t>
      </w:r>
      <w:r w:rsidRPr="009A13DC">
        <w:rPr>
          <w:b/>
        </w:rPr>
        <w:t>Up</w:t>
      </w:r>
      <w:r>
        <w:t xml:space="preserve"> port.</w:t>
      </w:r>
      <w:r w:rsidR="009A6B59">
        <w:t xml:space="preserve"> The node suspends until a word has been received.</w:t>
      </w:r>
    </w:p>
    <w:p w14:paraId="2979F4C3" w14:textId="52DF7D44" w:rsidR="00906A8E" w:rsidRDefault="00906A8E" w:rsidP="00A9451D">
      <w:pPr>
        <w:pStyle w:val="BodyText"/>
        <w:jc w:val="both"/>
      </w:pPr>
      <w:r>
        <w:t xml:space="preserve">To begin transmitting, a SERDES node must write the first word to </w:t>
      </w:r>
      <w:r w:rsidRPr="009A13DC">
        <w:rPr>
          <w:b/>
        </w:rPr>
        <w:t>Data</w:t>
      </w:r>
      <w:r>
        <w:t xml:space="preserve"> and must then set bit 17 of </w:t>
      </w:r>
      <w:r w:rsidRPr="009A13DC">
        <w:rPr>
          <w:b/>
        </w:rPr>
        <w:t>io</w:t>
      </w:r>
      <w:r>
        <w:t xml:space="preserve"> to 1. Each subsequent word is written to </w:t>
      </w:r>
      <w:r w:rsidRPr="009A13DC">
        <w:rPr>
          <w:b/>
        </w:rPr>
        <w:t>Up</w:t>
      </w:r>
      <w:r w:rsidR="00310914">
        <w:rPr>
          <w:b/>
        </w:rPr>
        <w:t xml:space="preserve"> </w:t>
      </w:r>
      <w:r>
        <w:t xml:space="preserve">; the node will suspend until the preceding word has been finished and transmission of the new word may begin. If the node wishes to stop transmitting cleanly, it must wait long enough after writing the last word to </w:t>
      </w:r>
      <w:r w:rsidRPr="009A13DC">
        <w:rPr>
          <w:b/>
        </w:rPr>
        <w:t>Up</w:t>
      </w:r>
      <w:r>
        <w:t xml:space="preserve"> (or after setting </w:t>
      </w:r>
      <w:r w:rsidRPr="009A13DC">
        <w:rPr>
          <w:b/>
        </w:rPr>
        <w:t>io</w:t>
      </w:r>
      <w:r>
        <w:t xml:space="preserve"> bit 17 if only one word is to be transmitted) for a full word to </w:t>
      </w:r>
      <w:r w:rsidR="009A6B59">
        <w:t>have been</w:t>
      </w:r>
      <w:r>
        <w:t xml:space="preserve"> sent.</w:t>
      </w:r>
    </w:p>
    <w:p w14:paraId="46AFA359" w14:textId="77777777" w:rsidR="00325BEB" w:rsidRDefault="00325BEB" w:rsidP="00A9451D">
      <w:pPr>
        <w:pStyle w:val="BodyText"/>
        <w:jc w:val="both"/>
      </w:pPr>
      <w:r>
        <w:t>Refer to the documentation on specific chips for electrical and timing characteristics of their SERDES nodes and pins.</w:t>
      </w:r>
    </w:p>
    <w:p w14:paraId="5B1A643F" w14:textId="77777777" w:rsidR="0082650E" w:rsidRDefault="00714BD1" w:rsidP="00A9451D">
      <w:pPr>
        <w:pStyle w:val="PlainHeading2"/>
        <w:jc w:val="both"/>
      </w:pPr>
      <w:r>
        <w:br w:type="page"/>
      </w:r>
      <w:bookmarkStart w:id="73" w:name="_Toc497828811"/>
      <w:r>
        <w:lastRenderedPageBreak/>
        <w:t>Analog Nodes</w:t>
      </w:r>
      <w:bookmarkEnd w:id="73"/>
    </w:p>
    <w:p w14:paraId="1E84B9B4" w14:textId="5FCA4C58" w:rsidR="0082650E" w:rsidRDefault="00000000" w:rsidP="00A9451D">
      <w:pPr>
        <w:pStyle w:val="BodyText"/>
        <w:tabs>
          <w:tab w:val="left" w:pos="9360"/>
        </w:tabs>
        <w:jc w:val="both"/>
      </w:pPr>
      <w:r>
        <w:rPr>
          <w:noProof/>
        </w:rPr>
        <w:pict w14:anchorId="464F9C3A">
          <v:shape id="Text Box 41" o:spid="_x0000_s2123" type="#_x0000_t202" style="position:absolute;left:0;text-align:left;margin-left:210.55pt;margin-top:35.35pt;width:274.6pt;height:20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" stroked="f">
            <v:textbox>
              <w:txbxContent>
                <w:p w14:paraId="573306E1" w14:textId="69E3D94E" w:rsidR="00740700" w:rsidRDefault="00740700" w:rsidP="00310914">
                  <w:pPr>
                    <w:spacing w:after="120"/>
                    <w:jc w:val="both"/>
                  </w:pPr>
                  <w:r>
                    <w:t xml:space="preserve">The Analog to Digital converter (ADC) consists of a high speed, free running down-counter whose frequency varies as a function of input voltage between </w:t>
                  </w:r>
                  <w:r>
                    <w:rPr>
                      <w:rFonts w:cs="Calibri"/>
                    </w:rPr>
                    <w:t>≈</w:t>
                  </w:r>
                  <w:r>
                    <w:t xml:space="preserve">3.6 GHz for </w:t>
                  </w:r>
                  <w:r w:rsidRPr="009A13DC">
                    <w:rPr>
                      <w:smallCaps/>
                    </w:rPr>
                    <w:t xml:space="preserve">Vdd </w:t>
                  </w:r>
                  <w:r>
                    <w:t xml:space="preserve">input and </w:t>
                  </w:r>
                  <w:r>
                    <w:rPr>
                      <w:rFonts w:cs="Calibri"/>
                    </w:rPr>
                    <w:t>≈</w:t>
                  </w:r>
                  <w:r>
                    <w:t xml:space="preserve">5.6 GHz for </w:t>
                  </w:r>
                  <w:r w:rsidRPr="009A13DC">
                    <w:rPr>
                      <w:smallCaps/>
                    </w:rPr>
                    <w:t>Vss</w:t>
                  </w:r>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r w:rsidRPr="00AD60F4">
                          <w:rPr>
                            <w:smallCaps/>
                          </w:rPr>
                          <w:t>Vdd</w:t>
                        </w:r>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r w:rsidRPr="00AD60F4">
                          <w:rPr>
                            <w:smallCaps/>
                          </w:rPr>
                          <w:t>Vss</w:t>
                        </w:r>
                        <w:r>
                          <w:t xml:space="preserve"> Calibration</w:t>
                        </w:r>
                      </w:p>
                    </w:tc>
                  </w:tr>
                </w:tbl>
                <w:p w14:paraId="06F9829D" w14:textId="77777777" w:rsidR="00740700" w:rsidRDefault="00740700" w:rsidP="00310914">
                  <w:pPr>
                    <w:spacing w:before="120"/>
                    <w:jc w:val="both"/>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v:textbox>
          </v:shape>
        </w:pict>
      </w:r>
      <w:r>
        <w:rPr>
          <w:noProof/>
        </w:rPr>
        <w:pict w14:anchorId="190A50C9">
          <v:shape id="Text Box 40" o:spid="_x0000_s2121" type="#_x0000_t202" style="position:absolute;left:0;text-align:left;margin-left:-6.3pt;margin-top:35.2pt;width:206.8pt;height:211.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" stroked="f">
            <v:textbox>
              <w:txbxContent>
                <w:p w14:paraId="4BF1128A" w14:textId="77777777" w:rsidR="00740700" w:rsidRDefault="00740700" w:rsidP="009A13DC">
                  <w:pPr>
                    <w:keepNext/>
                  </w:pPr>
                  <w:r>
                    <w:object w:dxaOrig="5316" w:dyaOrig="4619" w14:anchorId="7601302F">
                      <v:shape id="_x0000_i1030" type="#_x0000_t75" style="width:199.1pt;height:173.45pt">
                        <v:imagedata r:id="rId15" o:title=""/>
                      </v:shape>
                      <o:OLEObject Type="Embed" ProgID="Visio.Drawing.11" ShapeID="_x0000_i1030" DrawAspect="Content" ObjectID="_1846772504" r:id="rId16"/>
                    </w:object>
                  </w:r>
                </w:p>
                <w:p w14:paraId="7A610442" w14:textId="12CB94E5" w:rsidR="00740700" w:rsidRDefault="00740700" w:rsidP="009A13DC">
                  <w:pPr>
                    <w:pStyle w:val="Caption"/>
                    <w:spacing w:before="0"/>
                    <w:jc w:val="center"/>
                  </w:pPr>
                  <w:bookmarkStart w:id="74" w:name="_Ref276303591"/>
                  <w:bookmarkStart w:id="75" w:name="_Ref276303580"/>
                  <w:bookmarkStart w:id="76" w:name="_Toc276318592"/>
                  <w:r>
                    <w:t xml:space="preserve">Figure </w:t>
                  </w:r>
                  <w:fldSimple w:instr=" SEQ Figure \* ARABIC ">
                    <w:r w:rsidR="00425437">
                      <w:rPr>
                        <w:noProof/>
                      </w:rPr>
                      <w:t>11</w:t>
                    </w:r>
                  </w:fldSimple>
                  <w:bookmarkEnd w:id="74"/>
                  <w:r>
                    <w:t xml:space="preserve">  Analog I/O Circuitry</w:t>
                  </w:r>
                  <w:bookmarkEnd w:id="75"/>
                  <w:bookmarkEnd w:id="76"/>
                </w:p>
                <w:p w14:paraId="76ED46CB" w14:textId="77777777" w:rsidR="00740700" w:rsidRDefault="00740700" w:rsidP="007432E5"/>
              </w:txbxContent>
            </v:textbox>
            <w10:wrap type="topAndBottom"/>
          </v:shape>
        </w:pict>
      </w:r>
      <w:r w:rsidR="00714BD1">
        <w:t xml:space="preserve">Any F18A edge node may be configured with an analog input pin and an analog output pin along with the associated circuitry. A </w:t>
      </w:r>
      <w:r w:rsidR="00494DB1">
        <w:t>block diagram</w:t>
      </w:r>
      <w:r w:rsidR="00714BD1">
        <w:t xml:space="preserve"> is shown in</w:t>
      </w:r>
      <w:r w:rsidR="00940579">
        <w:t xml:space="preserve"> </w:t>
      </w:r>
      <w:r w:rsidR="00940579">
        <w:fldChar w:fldCharType="begin"/>
      </w:r>
      <w:r w:rsidR="00940579">
        <w:instrText xml:space="preserve"> REF _Ref276303591 \h </w:instrText>
      </w:r>
      <w:r w:rsidR="00A9451D">
        <w:instrText xml:space="preserve"> \* MERGEFORMAT </w:instrText>
      </w:r>
      <w:r w:rsidR="00940579">
        <w:fldChar w:fldCharType="separate"/>
      </w:r>
      <w:r w:rsidR="00425437">
        <w:t xml:space="preserve">Figure </w:t>
      </w:r>
      <w:r w:rsidR="00425437">
        <w:rPr>
          <w:noProof/>
        </w:rPr>
        <w:t>11</w:t>
      </w:r>
      <w:r w:rsidR="00940579">
        <w:fldChar w:fldCharType="end"/>
      </w:r>
      <w:r w:rsidR="00714BD1">
        <w:t>.</w:t>
      </w:r>
    </w:p>
    <w:p w14:paraId="64D4E8AF" w14:textId="6EDFBBD6" w:rsidR="002D1827" w:rsidRDefault="002D1827" w:rsidP="00A9451D">
      <w:pPr>
        <w:pStyle w:val="BodyText"/>
        <w:tabs>
          <w:tab w:val="left" w:pos="9360"/>
        </w:tabs>
        <w:jc w:val="both"/>
      </w:pPr>
      <w:r>
        <w:t xml:space="preserve">For analog nodes on top and bottom edges, </w:t>
      </w:r>
      <w:r w:rsidRPr="009A13DC">
        <w:rPr>
          <w:b/>
        </w:rPr>
        <w:t>Data</w:t>
      </w:r>
      <w:r>
        <w:t xml:space="preserve"> and </w:t>
      </w:r>
      <w:r w:rsidRPr="009A13DC">
        <w:rPr>
          <w:b/>
        </w:rPr>
        <w:t>Up</w:t>
      </w:r>
      <w:r>
        <w:t xml:space="preserve"> are present for reading and writing; for those on sides of an array, </w:t>
      </w:r>
      <w:proofErr w:type="spellStart"/>
      <w:r w:rsidR="0054762B">
        <w:rPr>
          <w:b/>
        </w:rPr>
        <w:t>Ld</w:t>
      </w:r>
      <w:r w:rsidR="0054762B" w:rsidRPr="009A13DC">
        <w:rPr>
          <w:b/>
        </w:rPr>
        <w:t>ata</w:t>
      </w:r>
      <w:proofErr w:type="spellEnd"/>
      <w:r w:rsidR="0054762B">
        <w:t xml:space="preserve"> </w:t>
      </w:r>
      <w:r>
        <w:t xml:space="preserve">and </w:t>
      </w:r>
      <w:r w:rsidRPr="009A13DC">
        <w:rPr>
          <w:b/>
        </w:rPr>
        <w:t>Left</w:t>
      </w:r>
      <w:r>
        <w:t xml:space="preserve"> are present. The procedure for sampling the ADC requires two steps: First </w:t>
      </w:r>
      <w:r w:rsidRPr="009A13DC">
        <w:rPr>
          <w:i/>
        </w:rPr>
        <w:t>write</w:t>
      </w:r>
      <w:r>
        <w:t xml:space="preserve"> to the </w:t>
      </w:r>
      <w:r w:rsidR="0054762B" w:rsidRPr="009A13DC">
        <w:rPr>
          <w:b/>
        </w:rPr>
        <w:t>Up/Left</w:t>
      </w:r>
      <w:r w:rsidR="0054762B">
        <w:t xml:space="preserve"> or </w:t>
      </w:r>
      <w:r w:rsidR="0054762B">
        <w:rPr>
          <w:b/>
        </w:rPr>
        <w:t>Data/</w:t>
      </w:r>
      <w:proofErr w:type="spellStart"/>
      <w:r w:rsidR="0054762B">
        <w:rPr>
          <w:b/>
        </w:rPr>
        <w:t>Ld</w:t>
      </w:r>
      <w:r w:rsidRPr="009A13DC">
        <w:rPr>
          <w:b/>
        </w:rPr>
        <w:t>ata</w:t>
      </w:r>
      <w:proofErr w:type="spellEnd"/>
      <w:r>
        <w:t xml:space="preserve"> port as appropriate to </w:t>
      </w:r>
      <w:r w:rsidR="008D1B5B">
        <w:t>signal</w:t>
      </w:r>
      <w:r>
        <w:t xml:space="preserve"> the VCO</w:t>
      </w:r>
      <w:r w:rsidR="008D1B5B">
        <w:t xml:space="preserve"> to stop</w:t>
      </w:r>
      <w:r>
        <w:t xml:space="preserve"> for reading, and then </w:t>
      </w:r>
      <w:r w:rsidRPr="009A13DC">
        <w:rPr>
          <w:i/>
        </w:rPr>
        <w:t>read</w:t>
      </w:r>
      <w:r>
        <w:t xml:space="preserve"> from </w:t>
      </w:r>
      <w:r w:rsidRPr="009A13DC">
        <w:rPr>
          <w:b/>
        </w:rPr>
        <w:t>Data</w:t>
      </w:r>
      <w:r w:rsidR="0054762B">
        <w:rPr>
          <w:b/>
        </w:rPr>
        <w:t>/</w:t>
      </w:r>
      <w:proofErr w:type="spellStart"/>
      <w:r w:rsidR="0054762B">
        <w:rPr>
          <w:b/>
        </w:rPr>
        <w:t>Ldata</w:t>
      </w:r>
      <w:proofErr w:type="spellEnd"/>
      <w:r>
        <w:t xml:space="preserve"> or </w:t>
      </w:r>
      <w:r w:rsidRPr="009A13DC">
        <w:rPr>
          <w:b/>
        </w:rPr>
        <w:t>Up/Left</w:t>
      </w:r>
      <w:r>
        <w:t xml:space="preserve"> as appropriate to obtain the value of the down-counter</w:t>
      </w:r>
      <w:r w:rsidR="0054762B">
        <w:t xml:space="preserve"> and restart the VCO</w:t>
      </w:r>
      <w:r>
        <w:t>. Reading without writing first will not yield useful values.</w:t>
      </w:r>
      <w:r w:rsidR="00F9010A">
        <w:t xml:space="preserve">  An analog node is equipped with a shared wakeup pin (see </w:t>
      </w:r>
      <w:r w:rsidR="00F9010A">
        <w:fldChar w:fldCharType="begin"/>
      </w:r>
      <w:r w:rsidR="00F9010A">
        <w:instrText xml:space="preserve"> REF _Ref276290598 \r \h </w:instrText>
      </w:r>
      <w:r w:rsidR="00A9451D">
        <w:instrText xml:space="preserve"> \* MERGEFORMAT </w:instrText>
      </w:r>
      <w:r w:rsidR="00F9010A">
        <w:fldChar w:fldCharType="separate"/>
      </w:r>
      <w:r w:rsidR="00425437">
        <w:t>3.4.2</w:t>
      </w:r>
      <w:r w:rsidR="00F9010A">
        <w:fldChar w:fldCharType="end"/>
      </w:r>
      <w:r w:rsidR="00F9010A">
        <w:t xml:space="preserve">) and configured to suspend when writing to </w:t>
      </w:r>
      <w:r w:rsidR="00F9010A" w:rsidRPr="009A13DC">
        <w:rPr>
          <w:b/>
        </w:rPr>
        <w:t>Up/Left</w:t>
      </w:r>
      <w:r w:rsidR="00F9010A">
        <w:t>.</w:t>
      </w:r>
    </w:p>
    <w:p w14:paraId="56EF678D" w14:textId="1835E1DA" w:rsidR="00884D60" w:rsidRDefault="00F9010A" w:rsidP="00A9451D">
      <w:pPr>
        <w:pStyle w:val="BodyText"/>
        <w:tabs>
          <w:tab w:val="left" w:pos="9360"/>
        </w:tabs>
        <w:jc w:val="both"/>
      </w:pPr>
      <w:r w:rsidRPr="0001794E">
        <w:t xml:space="preserve">The </w:t>
      </w:r>
      <w:r>
        <w:t>Digital to Analog Converter (</w:t>
      </w:r>
      <w:r w:rsidRPr="0001794E">
        <w:t>DAC</w:t>
      </w:r>
      <w:r>
        <w:t>)</w:t>
      </w:r>
      <w:r w:rsidRPr="0001794E">
        <w:t xml:space="preserve"> is a</w:t>
      </w:r>
      <w:r>
        <w:t xml:space="preserve"> programmable</w:t>
      </w:r>
      <w:r w:rsidRPr="0001794E">
        <w:t xml:space="preserve"> current source designed to produce a voltage across a </w:t>
      </w:r>
      <w:r w:rsidR="00884D60">
        <w:t>resistance to ground or to source an op-amp</w:t>
      </w:r>
      <w:r w:rsidRPr="0001794E">
        <w:t>.</w:t>
      </w:r>
      <w:r w:rsidR="00884D60">
        <w:t xml:space="preserve"> By writing the </w:t>
      </w:r>
      <w:proofErr w:type="spellStart"/>
      <w:r w:rsidR="00884D60">
        <w:t>xor</w:t>
      </w:r>
      <w:proofErr w:type="spellEnd"/>
      <w:r w:rsidR="00884D60">
        <w:t xml:space="preserve"> of a desired </w:t>
      </w:r>
      <w:r w:rsidR="00884D60" w:rsidRPr="009A13DC">
        <w:rPr>
          <w:i/>
        </w:rPr>
        <w:t>value</w:t>
      </w:r>
      <w:r w:rsidR="00884D60">
        <w:t xml:space="preserve"> and x155 into the low order nine bits of  </w:t>
      </w:r>
      <w:r w:rsidR="00884D60" w:rsidRPr="009A13DC">
        <w:rPr>
          <w:b/>
        </w:rPr>
        <w:t>io</w:t>
      </w:r>
      <w:r w:rsidR="00884D60">
        <w:t xml:space="preserve">  that </w:t>
      </w:r>
      <w:r w:rsidR="00884D60" w:rsidRPr="009A13DC">
        <w:rPr>
          <w:i/>
        </w:rPr>
        <w:t>value</w:t>
      </w:r>
      <w:r w:rsidR="00884D60">
        <w:t xml:space="preserve"> controls the DAC output. A value of x1FF (written as x0AA) sets the DAC for maximum current; a value of 0 (written as x155, the reset state) sets minimum current, high impedance output. Typical DAC transfer functions, in mV versus DAC </w:t>
      </w:r>
      <w:r w:rsidR="00884D60" w:rsidRPr="009A13DC">
        <w:rPr>
          <w:i/>
        </w:rPr>
        <w:t>values</w:t>
      </w:r>
      <w:r w:rsidR="00884D60">
        <w:t xml:space="preserve">, into 75, 50, 37.5 and 8 Ohms are shown in </w:t>
      </w:r>
      <w:r w:rsidR="00740700">
        <w:fldChar w:fldCharType="begin"/>
      </w:r>
      <w:r w:rsidR="00740700">
        <w:instrText xml:space="preserve"> REF _Ref277071216 \h </w:instrText>
      </w:r>
      <w:r w:rsidR="00A9451D">
        <w:instrText xml:space="preserve"> \* MERGEFORMAT </w:instrText>
      </w:r>
      <w:r w:rsidR="00740700">
        <w:fldChar w:fldCharType="separate"/>
      </w:r>
      <w:r w:rsidR="00425437">
        <w:t xml:space="preserve">Figure </w:t>
      </w:r>
      <w:r w:rsidR="00425437">
        <w:rPr>
          <w:noProof/>
        </w:rPr>
        <w:t>12</w:t>
      </w:r>
      <w:r w:rsidR="00740700">
        <w:fldChar w:fldCharType="end"/>
      </w:r>
      <w:r w:rsidR="00884D60">
        <w:t>; as the resistance decreases, the voltage decreases and the function becomes more linear.</w:t>
      </w:r>
    </w:p>
    <w:p w14:paraId="39646E3B" w14:textId="77777777" w:rsidR="00884D60" w:rsidRDefault="002C447E" w:rsidP="00A9451D">
      <w:pPr>
        <w:pStyle w:val="BodyText"/>
        <w:tabs>
          <w:tab w:val="left" w:pos="9360"/>
        </w:tabs>
        <w:jc w:val="both"/>
      </w:pPr>
      <w:r>
        <w:t>Refer to the documentation on specific chips for electrical characteristics of their analog nodes.</w:t>
      </w:r>
    </w:p>
    <w:p w14:paraId="5CE59763" w14:textId="77777777" w:rsidR="00884D60" w:rsidRDefault="00000000" w:rsidP="00A9451D">
      <w:pPr>
        <w:pStyle w:val="BodyText"/>
        <w:tabs>
          <w:tab w:val="left" w:pos="9360"/>
        </w:tabs>
        <w:jc w:val="both"/>
      </w:pPr>
      <w:r>
        <w:rPr>
          <w:noProof/>
        </w:rPr>
        <w:pict w14:anchorId="37D735F1">
          <v:shape id="Text Box 43" o:spid="_x0000_s2120" type="#_x0000_t202" style="position:absolute;left:0;text-align:left;margin-left:234.7pt;margin-top:1.65pt;width:201.6pt;height:201.6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" stroked="f">
            <v:textbo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77" w:name="_Ref277071216"/>
                  <w:r>
                    <w:t xml:space="preserve">Figure </w:t>
                  </w:r>
                  <w:fldSimple w:instr=" SEQ Figure \* ARABIC ">
                    <w:r w:rsidR="00425437">
                      <w:rPr>
                        <w:noProof/>
                      </w:rPr>
                      <w:t>12</w:t>
                    </w:r>
                  </w:fldSimple>
                  <w:bookmarkEnd w:id="77"/>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v:textbox>
          </v:shape>
        </w:pict>
      </w:r>
      <w:r>
        <w:rPr>
          <w:noProof/>
        </w:rPr>
        <w:pict w14:anchorId="7BD52CAA">
          <v:shape id="Text Box 42" o:spid="_x0000_s2119" type="#_x0000_t202" style="position:absolute;left:0;text-align:left;margin-left:19.9pt;margin-top:1.5pt;width:195.4pt;height:201.7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" stroked="f">
            <v:textbo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78" w:name="_Ref277071196"/>
                  <w:r>
                    <w:t xml:space="preserve">Figure </w:t>
                  </w:r>
                  <w:fldSimple w:instr=" SEQ Figure \* ARABIC ">
                    <w:r w:rsidR="00425437">
                      <w:rPr>
                        <w:noProof/>
                      </w:rPr>
                      <w:t>13</w:t>
                    </w:r>
                  </w:fldSimple>
                  <w:bookmarkEnd w:id="78"/>
                  <w:r>
                    <w:t xml:space="preserve">  Typical ADC Transfer Function</w:t>
                  </w:r>
                </w:p>
                <w:p w14:paraId="61B0288D" w14:textId="77777777" w:rsidR="00740700" w:rsidRDefault="00740700" w:rsidP="009A13DC">
                  <w:pPr>
                    <w:keepNext/>
                  </w:pPr>
                </w:p>
                <w:p w14:paraId="3E108FE0" w14:textId="77777777" w:rsidR="00740700" w:rsidRDefault="00740700"/>
              </w:txbxContent>
            </v:textbox>
          </v:shape>
        </w:pict>
      </w:r>
    </w:p>
    <w:p w14:paraId="6EED9584" w14:textId="77777777" w:rsidR="00D60041" w:rsidRDefault="00D60041" w:rsidP="00A9451D">
      <w:pPr>
        <w:pStyle w:val="BodyText"/>
        <w:tabs>
          <w:tab w:val="left" w:pos="9360"/>
        </w:tabs>
        <w:ind w:left="-360" w:right="-360" w:firstLine="360"/>
        <w:jc w:val="both"/>
        <w:sectPr w:rsidR="00D60041" w:rsidSect="00CF38DF">
          <w:footerReference w:type="default" r:id="rId19"/>
          <w:pgSz w:w="12240" w:h="15840" w:code="1"/>
          <w:pgMar w:top="1440" w:right="1080" w:bottom="1440" w:left="1440" w:header="720" w:footer="720" w:gutter="0"/>
          <w:cols w:space="720"/>
          <w:docGrid w:linePitch="272"/>
        </w:sectPr>
      </w:pPr>
    </w:p>
    <w:p w14:paraId="64760B07" w14:textId="77777777" w:rsidR="00574CFF" w:rsidRPr="009D75A0" w:rsidRDefault="00574CFF" w:rsidP="00A9451D">
      <w:pPr>
        <w:pStyle w:val="PlainHeading1"/>
        <w:jc w:val="both"/>
      </w:pPr>
      <w:bookmarkStart w:id="79" w:name="_Toc119163464"/>
      <w:r w:rsidRPr="009D75A0">
        <w:lastRenderedPageBreak/>
        <w:t>Programming the F18</w:t>
      </w:r>
      <w:bookmarkEnd w:id="79"/>
    </w:p>
    <w:p w14:paraId="3BB4EB4A" w14:textId="60EE924A" w:rsidR="00574CFF" w:rsidRDefault="00D36AF5" w:rsidP="00A9451D">
      <w:pPr>
        <w:pStyle w:val="BodyText"/>
        <w:jc w:val="both"/>
      </w:pPr>
      <w:r>
        <w:rPr>
          <w:iCs/>
        </w:rPr>
        <w:t xml:space="preserve">The environments of the arrayForth IDE for the x86-PC and pF/144 </w:t>
      </w:r>
      <w:r w:rsidR="00574CFF">
        <w:t xml:space="preserve">include a resident Assembler for the F18 instruction set.  As usual, the F18 assembler is a "vocabulary engine" meaning that when the appropriate vocabulary is selected the F18 opcodes, directives, and user defined symbols are available.  On the </w:t>
      </w:r>
      <w:proofErr w:type="spellStart"/>
      <w:r w:rsidR="00574CFF">
        <w:t>saneFORTH</w:t>
      </w:r>
      <w:proofErr w:type="spellEnd"/>
      <w:r w:rsidR="00574CFF">
        <w:t xml:space="preserve"> system this is vocabulary number 9 while on pF/144 it is number 5.  The full Assembler environment also uses a special Interpreter to access user defined labels which are stored with the object code rather than in the local dictionary.</w:t>
      </w:r>
    </w:p>
    <w:p w14:paraId="26B356EB" w14:textId="18601ACE" w:rsidR="00574CFF" w:rsidRDefault="00574CFF" w:rsidP="00A9451D">
      <w:pPr>
        <w:pStyle w:val="BodyText"/>
        <w:jc w:val="both"/>
      </w:pPr>
      <w:r>
        <w:t>The assembler may be used in two distinct ways. The most common is to generate code to reside in and execute from a node's RAM or ROM. In this case code is laid down at consecutive addresses based on a location counter, and is assumed to execute at the addressing for which it was compiled, and in the node stated for things like the "warm" multiport execution address and for ROM content.</w:t>
      </w:r>
    </w:p>
    <w:p w14:paraId="491A3177" w14:textId="77777777" w:rsidR="00574CFF" w:rsidRDefault="00574CFF" w:rsidP="00A9451D">
      <w:pPr>
        <w:pStyle w:val="BodyText"/>
        <w:jc w:val="both"/>
      </w:pPr>
      <w:r>
        <w:t xml:space="preserve">The second way is to generate an instruction word as a data item.  The usual reason for doing this is to make an instruction word that will be used in port execution.  In the past, it was often necessary to hand code such instructions and write them in hex; on the other hand, when it </w:t>
      </w:r>
      <w:r w:rsidRPr="00DA2498">
        <w:rPr>
          <w:i/>
        </w:rPr>
        <w:t>was</w:t>
      </w:r>
      <w:r>
        <w:t xml:space="preserve"> possible to generate the instructions symbolically, the destination address checking for jumps and calls was based on memory location counter for the instruction stream in which the literal instruction was being stored, not on the port in which it would actually be executed.  This could generate instructions that would not work as expected when executed in the port.  This new method solves both problems.  By default, no location counter is assumed and the assembler will generate jumps and calls that don't depend on the execution address of the instruction word.  Directives may be used to specify an execution address (normally a port) for greater range of possible destinations at the expense of tailoring the instruction word for a particular port.</w:t>
      </w:r>
    </w:p>
    <w:p w14:paraId="0CE86FA3" w14:textId="77777777" w:rsidR="00574CFF" w:rsidRDefault="00574CFF" w:rsidP="00A9451D">
      <w:pPr>
        <w:pStyle w:val="BodyText"/>
        <w:jc w:val="both"/>
      </w:pPr>
      <w:r>
        <w:t>Other than the common essentials of Forth compilation technology, this environment includes the mechanism to compile code for hundreds of nodes, each of which has ROM that may be used by the application.</w:t>
      </w:r>
    </w:p>
    <w:p w14:paraId="4C0F65AE" w14:textId="77777777" w:rsidR="00574CFF" w:rsidRPr="007E6F7F" w:rsidRDefault="00574CFF" w:rsidP="00A9451D">
      <w:pPr>
        <w:pStyle w:val="PlainHeading2"/>
        <w:jc w:val="both"/>
      </w:pPr>
      <w:bookmarkStart w:id="80" w:name="_Toc119163465"/>
      <w:r w:rsidRPr="007E6F7F">
        <w:t>Object Code</w:t>
      </w:r>
      <w:bookmarkEnd w:id="80"/>
    </w:p>
    <w:p w14:paraId="05BC9729" w14:textId="77777777" w:rsidR="00574CFF" w:rsidRDefault="00574CFF" w:rsidP="00A9451D">
      <w:pPr>
        <w:pStyle w:val="BodyText"/>
        <w:jc w:val="both"/>
      </w:pPr>
      <w:r>
        <w:t>The assembly process was monolithic in earlier versions of arrayForth.  As of aF-3 we return to incremental assembly, with object code stored in a binary file area from which it may be accessed to load nodes or chips.  This file area survives reboots so it is no longer necessary to reassemble all of the source code every time one needs any part of it.</w:t>
      </w:r>
    </w:p>
    <w:p w14:paraId="2EFFB64B" w14:textId="61564C41" w:rsidR="00574CFF" w:rsidRDefault="00574CFF" w:rsidP="00A9451D">
      <w:pPr>
        <w:pStyle w:val="BodyText"/>
        <w:jc w:val="both"/>
      </w:pPr>
      <w:r>
        <w:t xml:space="preserve">A set of binary images, called  </w:t>
      </w:r>
      <w:r w:rsidRPr="00AB0FA8">
        <w:rPr>
          <w:b/>
          <w:i/>
        </w:rPr>
        <w:t>bins</w:t>
      </w:r>
      <w:r>
        <w:t xml:space="preserve"> , reside on pF/144 mass storage (serial disk or flash in pF) starting at block  </w:t>
      </w:r>
      <w:r w:rsidRPr="00AB0FA8">
        <w:rPr>
          <w:b/>
          <w:i/>
        </w:rPr>
        <w:t>0bin</w:t>
      </w:r>
      <w:r>
        <w:t xml:space="preserve">  (4800*3 or 14400 by default).  Each bin is one BLOCK (1024 bytes long) and contains 256 bytes of RAM image (stored as 32-bit numbers), 256 of ROM, and a table of up to 50 labels for RAM and ROM code.  One bin exists for each physical node, and there are additional virtual bins for code that may be used by utilities or placed in different nodes for different applications.  The constant  </w:t>
      </w:r>
      <w:proofErr w:type="spellStart"/>
      <w:r w:rsidRPr="00FC20D0">
        <w:rPr>
          <w:rFonts w:ascii="Consolas" w:hAnsi="Consolas" w:cs="Consolas"/>
          <w:b/>
        </w:rPr>
        <w:t>nnc</w:t>
      </w:r>
      <w:proofErr w:type="spellEnd"/>
      <w:r>
        <w:t xml:space="preserve">  gives the number of bins for which space is allocated.  By typing  </w:t>
      </w:r>
      <w:proofErr w:type="spellStart"/>
      <w:r w:rsidRPr="00FC20D0">
        <w:rPr>
          <w:rFonts w:ascii="Consolas" w:hAnsi="Consolas" w:cs="Consolas"/>
          <w:b/>
        </w:rPr>
        <w:t>nnc</w:t>
      </w:r>
      <w:proofErr w:type="spellEnd"/>
      <w:r>
        <w:t xml:space="preserve">  you will see on the stack the value  576  which is 144*4; the area is sized for programs using up to two chips, with an extra 288 nodes' worth of virtual bins into which object (for library code distributed by GreenArrays) may be stashed as noted later; see </w:t>
      </w:r>
      <w:r>
        <w:fldChar w:fldCharType="begin"/>
      </w:r>
      <w:r>
        <w:instrText xml:space="preserve"> REF _Ref119147278 \r \h </w:instrText>
      </w:r>
      <w:r w:rsidR="00A9451D">
        <w:instrText xml:space="preserve"> \* MERGEFORMAT </w:instrText>
      </w:r>
      <w:r>
        <w:fldChar w:fldCharType="separate"/>
      </w:r>
      <w:r>
        <w:t>10.2</w:t>
      </w:r>
      <w:r>
        <w:fldChar w:fldCharType="end"/>
      </w:r>
      <w:r>
        <w:t xml:space="preserve"> </w:t>
      </w:r>
      <w:r>
        <w:fldChar w:fldCharType="begin"/>
      </w:r>
      <w:r>
        <w:instrText xml:space="preserve"> REF _Ref119147278 \h </w:instrText>
      </w:r>
      <w:r w:rsidR="00A9451D">
        <w:instrText xml:space="preserve"> \* MERGEFORMAT </w:instrText>
      </w:r>
      <w:r>
        <w:fldChar w:fldCharType="separate"/>
      </w:r>
      <w:r>
        <w:t>Bin Assignments</w:t>
      </w:r>
      <w:r>
        <w:fldChar w:fldCharType="end"/>
      </w:r>
      <w:r>
        <w:t xml:space="preserve"> below.</w:t>
      </w:r>
    </w:p>
    <w:p w14:paraId="23013024" w14:textId="77777777" w:rsidR="00574CFF" w:rsidRDefault="00574CFF" w:rsidP="00A9451D">
      <w:pPr>
        <w:pStyle w:val="BodyText"/>
        <w:jc w:val="both"/>
      </w:pPr>
      <w:r>
        <w:t xml:space="preserve">At present, </w:t>
      </w:r>
      <w:proofErr w:type="spellStart"/>
      <w:r>
        <w:t>sF's</w:t>
      </w:r>
      <w:proofErr w:type="spellEnd"/>
      <w:r>
        <w:t xml:space="preserve"> 0bin is at pF's 0bin+2400 on the serial disk image.  This is done to facilitate comparison of results between the two platforms.  When we decide that is no longer necessary, this will cease and both systems will use a single set of object bins.</w:t>
      </w:r>
    </w:p>
    <w:p w14:paraId="7FA0A732" w14:textId="77777777" w:rsidR="00574CFF" w:rsidRDefault="00574CFF" w:rsidP="00A9451D">
      <w:pPr>
        <w:pStyle w:val="BodyText"/>
        <w:jc w:val="both"/>
      </w:pPr>
      <w:r>
        <w:t xml:space="preserve">Because the label tables are persistent in object bins, a programmer with a twisted mind can create much confusion by defining primary Assembler directives or FORTH words as labels, giving the appearance of a broken system.  If this has happened to you, either reassemble ROM for this node or fix it with the tools in the  </w:t>
      </w:r>
      <w:r w:rsidRPr="00052398">
        <w:rPr>
          <w:rFonts w:ascii="Consolas" w:hAnsi="Consolas" w:cs="Consolas"/>
        </w:rPr>
        <w:t>EXAMINE</w:t>
      </w:r>
      <w:r>
        <w:t xml:space="preserve">  utility.</w:t>
      </w:r>
    </w:p>
    <w:p w14:paraId="513B2C5D" w14:textId="77777777" w:rsidR="00574CFF" w:rsidRPr="00196671" w:rsidRDefault="00574CFF" w:rsidP="00A9451D">
      <w:pPr>
        <w:pStyle w:val="PlainHeading3"/>
        <w:jc w:val="both"/>
      </w:pPr>
      <w:bookmarkStart w:id="81" w:name="_Toc119163466"/>
      <w:r w:rsidRPr="00196671">
        <w:t>EXAMINE - Object Code Auditing</w:t>
      </w:r>
      <w:bookmarkEnd w:id="81"/>
    </w:p>
    <w:p w14:paraId="6621C7B8" w14:textId="77777777" w:rsidR="00574CFF" w:rsidRDefault="00574CFF" w:rsidP="00A9451D">
      <w:pPr>
        <w:pStyle w:val="BodyText"/>
        <w:jc w:val="both"/>
      </w:pPr>
      <w:r>
        <w:t>This minor utility for working with object code is useful during development.  It can examine bin label tables and bin content in binary or dis-assembled, including comparison with reference binaries.  Utilities are provided for initializing a set of bins and for moving quantities of bins.</w:t>
      </w:r>
    </w:p>
    <w:p w14:paraId="38F7D92D" w14:textId="77777777" w:rsidR="00574CFF" w:rsidRDefault="00574CFF" w:rsidP="00A9451D">
      <w:pPr>
        <w:pStyle w:val="BodyText"/>
        <w:jc w:val="both"/>
      </w:pPr>
      <w:r>
        <w:lastRenderedPageBreak/>
        <w:t xml:space="preserve">Two sets of  </w:t>
      </w:r>
      <w:proofErr w:type="spellStart"/>
      <w:r>
        <w:t>nnc</w:t>
      </w:r>
      <w:proofErr w:type="spellEnd"/>
      <w:r>
        <w:t xml:space="preserve">  bins are available to this utility.  The first, starting at block  0bin , is the object code produced by this machine's Assembler.  The second, starting at  CFORG , is a reference set produced by this or another system (such as </w:t>
      </w:r>
      <w:proofErr w:type="spellStart"/>
      <w:r>
        <w:t>colorForth</w:t>
      </w:r>
      <w:proofErr w:type="spellEnd"/>
      <w:r>
        <w:t>).  Facilities are provided for comparing these and for displaying differences.</w:t>
      </w:r>
    </w:p>
    <w:p w14:paraId="17536C71"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-ALL </w:t>
      </w:r>
      <w:r w:rsidRPr="009624A1">
        <w:rPr>
          <w:rFonts w:ascii="Consolas" w:hAnsi="Consolas" w:cs="Consolas"/>
        </w:rPr>
        <w:t xml:space="preserve">  </w:t>
      </w:r>
      <w:r>
        <w:rPr>
          <w:rFonts w:asciiTheme="minorHAnsi" w:hAnsiTheme="minorHAnsi" w:cstheme="minorHAnsi"/>
        </w:rPr>
        <w:t xml:space="preserve">erases all RAM and ROM object code for all  </w:t>
      </w:r>
      <w:proofErr w:type="spellStart"/>
      <w:r>
        <w:rPr>
          <w:rFonts w:asciiTheme="minorHAnsi" w:hAnsiTheme="minorHAnsi" w:cstheme="minorHAnsi"/>
        </w:rPr>
        <w:t>nnc</w:t>
      </w:r>
      <w:proofErr w:type="spellEnd"/>
      <w:r>
        <w:rPr>
          <w:rFonts w:asciiTheme="minorHAnsi" w:hAnsiTheme="minorHAnsi" w:cstheme="minorHAnsi"/>
        </w:rPr>
        <w:t xml:space="preserve">  bins.  Additional words  -CH0  -CH1  -XTR  -XTR2  erase the four chip-size sections of the bin array.</w:t>
      </w:r>
    </w:p>
    <w:p w14:paraId="7673DD66" w14:textId="77777777" w:rsidR="00574CFF" w:rsidRDefault="00574CFF" w:rsidP="00A9451D">
      <w:pPr>
        <w:pStyle w:val="BodyText"/>
        <w:spacing w:after="0"/>
        <w:ind w:left="1440" w:hanging="720"/>
        <w:jc w:val="both"/>
        <w:rPr>
          <w:rFonts w:asciiTheme="minorHAnsi" w:hAnsiTheme="minorHAnsi" w:cstheme="minorHAnsi"/>
        </w:rPr>
      </w:pPr>
      <w:r>
        <w:rPr>
          <w:rFonts w:ascii="Consolas" w:hAnsi="Consolas" w:cs="Consolas"/>
          <w:b/>
        </w:rPr>
        <w:t xml:space="preserve">?ROMS </w:t>
      </w:r>
      <w:r w:rsidRPr="009624A1">
        <w:rPr>
          <w:rFonts w:ascii="Consolas" w:hAnsi="Consolas" w:cs="Consolas"/>
        </w:rPr>
        <w:t xml:space="preserve">  </w:t>
      </w:r>
      <w:r>
        <w:rPr>
          <w:rFonts w:asciiTheme="minorHAnsi" w:hAnsiTheme="minorHAnsi" w:cstheme="minorHAnsi"/>
        </w:rPr>
        <w:t xml:space="preserve">compares ROM for chips 1 and 0 with reference and displays an array of status indicators for all nodes with </w:t>
      </w:r>
      <w:proofErr w:type="spellStart"/>
      <w:r>
        <w:rPr>
          <w:rFonts w:asciiTheme="minorHAnsi" w:hAnsiTheme="minorHAnsi" w:cstheme="minorHAnsi"/>
        </w:rPr>
        <w:t>with</w:t>
      </w:r>
      <w:proofErr w:type="spellEnd"/>
      <w:r>
        <w:rPr>
          <w:rFonts w:asciiTheme="minorHAnsi" w:hAnsiTheme="minorHAnsi" w:cstheme="minorHAnsi"/>
        </w:rPr>
        <w:t xml:space="preserve"> "." indicating empty node in both images, "=" indicating identical ROM content and a highlighted "?" indicating disagreement.</w:t>
      </w:r>
    </w:p>
    <w:p w14:paraId="560194A7"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?RAMS </w:t>
      </w:r>
      <w:r w:rsidRPr="009624A1">
        <w:rPr>
          <w:rFonts w:ascii="Consolas" w:hAnsi="Consolas" w:cs="Consolas"/>
        </w:rPr>
        <w:t xml:space="preserve">  </w:t>
      </w:r>
      <w:r>
        <w:rPr>
          <w:rFonts w:asciiTheme="minorHAnsi" w:hAnsiTheme="minorHAnsi" w:cstheme="minorHAnsi"/>
        </w:rPr>
        <w:t>does the same for RAM object for pseudo-nodes 1600 thru 2317, chip 1 and chip 0.</w:t>
      </w:r>
    </w:p>
    <w:p w14:paraId="15B0BB96"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USING </w:t>
      </w:r>
      <w:r>
        <w:rPr>
          <w:rFonts w:ascii="Consolas" w:hAnsi="Consolas" w:cs="Consolas"/>
        </w:rPr>
        <w:t>(</w:t>
      </w:r>
      <w:proofErr w:type="spellStart"/>
      <w:r>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selects a particular bin for examination.</w:t>
      </w:r>
    </w:p>
    <w:p w14:paraId="38193911" w14:textId="77777777" w:rsidR="00574CFF" w:rsidRDefault="00574CFF" w:rsidP="00A9451D">
      <w:pPr>
        <w:pStyle w:val="BodyText"/>
        <w:spacing w:after="0"/>
        <w:ind w:left="1440" w:hanging="720"/>
        <w:jc w:val="both"/>
        <w:rPr>
          <w:rFonts w:asciiTheme="minorHAnsi" w:hAnsiTheme="minorHAnsi" w:cstheme="minorHAnsi"/>
        </w:rPr>
      </w:pPr>
      <w:r>
        <w:rPr>
          <w:rFonts w:ascii="Consolas" w:hAnsi="Consolas" w:cs="Consolas"/>
          <w:b/>
        </w:rPr>
        <w:t xml:space="preserve">.RAM </w:t>
      </w:r>
      <w:r w:rsidRPr="009624A1">
        <w:rPr>
          <w:rFonts w:ascii="Consolas" w:hAnsi="Consolas" w:cs="Consolas"/>
        </w:rPr>
        <w:t xml:space="preserve">  </w:t>
      </w:r>
      <w:r>
        <w:rPr>
          <w:rFonts w:asciiTheme="minorHAnsi" w:hAnsiTheme="minorHAnsi" w:cstheme="minorHAnsi"/>
        </w:rPr>
        <w:t>dumps current RAM for selected bin, highlighting each word that differs from reference.</w:t>
      </w:r>
    </w:p>
    <w:p w14:paraId="3AAF1745"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.CRAM </w:t>
      </w:r>
      <w:r w:rsidRPr="009624A1">
        <w:rPr>
          <w:rFonts w:ascii="Consolas" w:hAnsi="Consolas" w:cs="Consolas"/>
        </w:rPr>
        <w:t xml:space="preserve">  </w:t>
      </w:r>
      <w:r>
        <w:rPr>
          <w:rFonts w:asciiTheme="minorHAnsi" w:hAnsiTheme="minorHAnsi" w:cstheme="minorHAnsi"/>
        </w:rPr>
        <w:t>dumps reference RAM for selected bin, highlighting each word that differs from current.</w:t>
      </w:r>
    </w:p>
    <w:p w14:paraId="6A1C8097" w14:textId="77777777" w:rsidR="00574CFF" w:rsidRDefault="00574CFF" w:rsidP="00A9451D">
      <w:pPr>
        <w:pStyle w:val="BodyText"/>
        <w:spacing w:after="0"/>
        <w:ind w:left="1440" w:hanging="720"/>
        <w:jc w:val="both"/>
        <w:rPr>
          <w:rFonts w:asciiTheme="minorHAnsi" w:hAnsiTheme="minorHAnsi" w:cstheme="minorHAnsi"/>
        </w:rPr>
      </w:pPr>
      <w:r>
        <w:rPr>
          <w:rFonts w:ascii="Consolas" w:hAnsi="Consolas" w:cs="Consolas"/>
          <w:b/>
        </w:rPr>
        <w:t xml:space="preserve">.ROM </w:t>
      </w:r>
      <w:r w:rsidRPr="009624A1">
        <w:rPr>
          <w:rFonts w:ascii="Consolas" w:hAnsi="Consolas" w:cs="Consolas"/>
        </w:rPr>
        <w:t xml:space="preserve">  </w:t>
      </w:r>
      <w:r>
        <w:rPr>
          <w:rFonts w:asciiTheme="minorHAnsi" w:hAnsiTheme="minorHAnsi" w:cstheme="minorHAnsi"/>
        </w:rPr>
        <w:t>dumps current ROM for selected bin, highlighting each word that differs from reference.</w:t>
      </w:r>
    </w:p>
    <w:p w14:paraId="627E087B"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.CROM </w:t>
      </w:r>
      <w:r w:rsidRPr="009624A1">
        <w:rPr>
          <w:rFonts w:ascii="Consolas" w:hAnsi="Consolas" w:cs="Consolas"/>
        </w:rPr>
        <w:t xml:space="preserve">  </w:t>
      </w:r>
      <w:r>
        <w:rPr>
          <w:rFonts w:asciiTheme="minorHAnsi" w:hAnsiTheme="minorHAnsi" w:cstheme="minorHAnsi"/>
        </w:rPr>
        <w:t>dumps reference ROM for selected bin, highlighting each word that differs from current.</w:t>
      </w:r>
    </w:p>
    <w:p w14:paraId="1818388B"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-ASM </w:t>
      </w:r>
      <w:r>
        <w:rPr>
          <w:rFonts w:ascii="Consolas" w:hAnsi="Consolas" w:cs="Consolas"/>
        </w:rPr>
        <w:t>(a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displays disassembly of the given address range (covering RAM and ROM) in the selected bin and annotating instruction words with labels.  Differences from the reference are highlighted and the corresponding reference disassembly is shown in a second column.</w:t>
      </w:r>
    </w:p>
    <w:p w14:paraId="743DE883"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.SYM </w:t>
      </w:r>
      <w:r w:rsidRPr="009624A1">
        <w:rPr>
          <w:rFonts w:ascii="Consolas" w:hAnsi="Consolas" w:cs="Consolas"/>
        </w:rPr>
        <w:t xml:space="preserve">  </w:t>
      </w:r>
      <w:r>
        <w:rPr>
          <w:rFonts w:asciiTheme="minorHAnsi" w:hAnsiTheme="minorHAnsi" w:cstheme="minorHAnsi"/>
        </w:rPr>
        <w:t>displays the label table for the current bin.</w:t>
      </w:r>
    </w:p>
    <w:p w14:paraId="060DD664" w14:textId="77777777" w:rsidR="00574CFF" w:rsidRPr="00C30B96" w:rsidRDefault="00574CFF" w:rsidP="00A9451D">
      <w:pPr>
        <w:pStyle w:val="BodyText"/>
        <w:ind w:left="1440" w:hanging="720"/>
        <w:jc w:val="both"/>
        <w:rPr>
          <w:rFonts w:asciiTheme="minorHAnsi" w:hAnsiTheme="minorHAnsi" w:cstheme="minorHAnsi"/>
        </w:rPr>
      </w:pPr>
      <w:r>
        <w:rPr>
          <w:rFonts w:ascii="Consolas" w:hAnsi="Consolas" w:cs="Consolas"/>
          <w:b/>
        </w:rPr>
        <w:t xml:space="preserve">COMMIT </w:t>
      </w:r>
      <w:r>
        <w:rPr>
          <w:rFonts w:asciiTheme="minorHAnsi" w:hAnsiTheme="minorHAnsi" w:cstheme="minorHAnsi"/>
          <w:b/>
        </w:rPr>
        <w:t xml:space="preserve">  </w:t>
      </w:r>
      <w:r w:rsidRPr="00A878A9">
        <w:rPr>
          <w:rFonts w:asciiTheme="minorHAnsi" w:hAnsiTheme="minorHAnsi" w:cstheme="minorHAnsi"/>
        </w:rPr>
        <w:t xml:space="preserve">burns current </w:t>
      </w:r>
      <w:r>
        <w:rPr>
          <w:rFonts w:asciiTheme="minorHAnsi" w:hAnsiTheme="minorHAnsi" w:cstheme="minorHAnsi"/>
        </w:rPr>
        <w:t>RAM</w:t>
      </w:r>
      <w:r w:rsidRPr="00A878A9">
        <w:rPr>
          <w:rFonts w:asciiTheme="minorHAnsi" w:hAnsiTheme="minorHAnsi" w:cstheme="minorHAnsi"/>
        </w:rPr>
        <w:t xml:space="preserve"> for the selected bin into the corresponding reference image.</w:t>
      </w:r>
      <w:r>
        <w:rPr>
          <w:rFonts w:asciiTheme="minorHAnsi" w:hAnsiTheme="minorHAnsi" w:cstheme="minorHAnsi"/>
          <w:b/>
        </w:rPr>
        <w:t xml:space="preserve">  Use carefully!</w:t>
      </w:r>
    </w:p>
    <w:p w14:paraId="5BE663E9" w14:textId="77777777" w:rsidR="00574CFF" w:rsidRPr="007D66D9" w:rsidRDefault="00574CFF" w:rsidP="00A9451D">
      <w:pPr>
        <w:pStyle w:val="BodyText"/>
        <w:jc w:val="both"/>
      </w:pPr>
      <w:r>
        <w:t xml:space="preserve">In a normal development cycle where accumulated source changes are reconciled in the process of updating the backup, object can be audited in the same way.  To set the current object as reference, use  DISKING  to copy  </w:t>
      </w:r>
      <w:proofErr w:type="spellStart"/>
      <w:r>
        <w:t>nnc</w:t>
      </w:r>
      <w:proofErr w:type="spellEnd"/>
      <w:r>
        <w:t xml:space="preserve">  blocks from  0bin  to  CFORG .</w:t>
      </w:r>
    </w:p>
    <w:p w14:paraId="3093DA94" w14:textId="77777777" w:rsidR="00574CFF" w:rsidRDefault="00574CFF" w:rsidP="00A9451D">
      <w:pPr>
        <w:pStyle w:val="PlainHeading3"/>
        <w:jc w:val="both"/>
      </w:pPr>
      <w:bookmarkStart w:id="82" w:name="_Toc119163467"/>
      <w:r>
        <w:t xml:space="preserve">Getting Object Bins from </w:t>
      </w:r>
      <w:proofErr w:type="spellStart"/>
      <w:r>
        <w:t>colorForth</w:t>
      </w:r>
      <w:bookmarkEnd w:id="82"/>
      <w:proofErr w:type="spellEnd"/>
    </w:p>
    <w:p w14:paraId="3335400D" w14:textId="77777777" w:rsidR="00574CFF" w:rsidRDefault="00574CFF" w:rsidP="00A9451D">
      <w:pPr>
        <w:pStyle w:val="BodyText"/>
        <w:jc w:val="both"/>
      </w:pPr>
      <w:r>
        <w:t xml:space="preserve">When converting an existing body of </w:t>
      </w:r>
      <w:proofErr w:type="spellStart"/>
      <w:r>
        <w:t>colorForth</w:t>
      </w:r>
      <w:proofErr w:type="spellEnd"/>
      <w:r>
        <w:t xml:space="preserve"> based code to aF-3, it is prudent to use the </w:t>
      </w:r>
      <w:proofErr w:type="spellStart"/>
      <w:r>
        <w:t>colorForth</w:t>
      </w:r>
      <w:proofErr w:type="spellEnd"/>
      <w:r>
        <w:t xml:space="preserve"> object as a reference.  The following steps accomplish this:</w:t>
      </w:r>
    </w:p>
    <w:p w14:paraId="1CE6F5DC" w14:textId="77777777" w:rsidR="00574CFF" w:rsidRDefault="00574CFF" w:rsidP="00A9451D">
      <w:pPr>
        <w:pStyle w:val="BodyText"/>
        <w:numPr>
          <w:ilvl w:val="0"/>
          <w:numId w:val="25"/>
        </w:numPr>
        <w:jc w:val="both"/>
      </w:pPr>
      <w:r>
        <w:t xml:space="preserve">In </w:t>
      </w:r>
      <w:proofErr w:type="spellStart"/>
      <w:r>
        <w:t>colorForth</w:t>
      </w:r>
      <w:proofErr w:type="spellEnd"/>
      <w:r>
        <w:t xml:space="preserve">,   </w:t>
      </w:r>
      <w:r w:rsidRPr="00DE41D3">
        <w:rPr>
          <w:rFonts w:ascii="Consolas" w:hAnsi="Consolas" w:cs="Consolas"/>
          <w:b/>
        </w:rPr>
        <w:t>compile</w:t>
      </w:r>
      <w:r>
        <w:t xml:space="preserve">   all of the code of interest.</w:t>
      </w:r>
    </w:p>
    <w:p w14:paraId="6372C92B" w14:textId="77777777" w:rsidR="00574CFF" w:rsidRDefault="00574CFF" w:rsidP="00A9451D">
      <w:pPr>
        <w:pStyle w:val="BodyText"/>
        <w:numPr>
          <w:ilvl w:val="0"/>
          <w:numId w:val="25"/>
        </w:numPr>
        <w:jc w:val="both"/>
      </w:pPr>
      <w:r>
        <w:t xml:space="preserve">Say  </w:t>
      </w:r>
      <w:proofErr w:type="spellStart"/>
      <w:r w:rsidRPr="00DE41D3">
        <w:rPr>
          <w:rFonts w:ascii="Consolas" w:hAnsi="Consolas" w:cs="Consolas"/>
          <w:b/>
        </w:rPr>
        <w:t>bnamed</w:t>
      </w:r>
      <w:proofErr w:type="spellEnd"/>
      <w:r w:rsidRPr="00DE41D3">
        <w:rPr>
          <w:rFonts w:ascii="Consolas" w:hAnsi="Consolas" w:cs="Consolas"/>
          <w:b/>
        </w:rPr>
        <w:t xml:space="preserve"> obj-</w:t>
      </w:r>
      <w:proofErr w:type="spellStart"/>
      <w:r w:rsidRPr="00DE41D3">
        <w:rPr>
          <w:rFonts w:ascii="Consolas" w:hAnsi="Consolas" w:cs="Consolas"/>
          <w:b/>
        </w:rPr>
        <w:t>cf</w:t>
      </w:r>
      <w:proofErr w:type="spellEnd"/>
      <w:r>
        <w:t xml:space="preserve">  (or other name of your choice) to output file name.</w:t>
      </w:r>
    </w:p>
    <w:p w14:paraId="459C6511" w14:textId="77777777" w:rsidR="00574CFF" w:rsidRDefault="00574CFF" w:rsidP="00A9451D">
      <w:pPr>
        <w:pStyle w:val="BodyText"/>
        <w:numPr>
          <w:ilvl w:val="0"/>
          <w:numId w:val="25"/>
        </w:numPr>
        <w:jc w:val="both"/>
      </w:pPr>
      <w:r>
        <w:t xml:space="preserve">Say  </w:t>
      </w:r>
      <w:r w:rsidRPr="00DE41D3">
        <w:rPr>
          <w:rFonts w:ascii="Consolas" w:hAnsi="Consolas" w:cs="Consolas"/>
          <w:b/>
        </w:rPr>
        <w:t xml:space="preserve">32768 4800 </w:t>
      </w:r>
      <w:proofErr w:type="spellStart"/>
      <w:r w:rsidRPr="00DE41D3">
        <w:rPr>
          <w:rFonts w:ascii="Consolas" w:hAnsi="Consolas" w:cs="Consolas"/>
          <w:b/>
        </w:rPr>
        <w:t>wback</w:t>
      </w:r>
      <w:proofErr w:type="spellEnd"/>
      <w:r>
        <w:t xml:space="preserve">  to write all the bins to a 4800-block file of the above name.  Only the first 864 blocks are relevant, but this simplifies file mapping into the </w:t>
      </w:r>
      <w:proofErr w:type="spellStart"/>
      <w:r>
        <w:t>sF</w:t>
      </w:r>
      <w:proofErr w:type="spellEnd"/>
      <w:r>
        <w:t xml:space="preserve"> system.</w:t>
      </w:r>
    </w:p>
    <w:p w14:paraId="1BDE0CFA" w14:textId="77777777" w:rsidR="00574CFF" w:rsidRDefault="00574CFF" w:rsidP="00A9451D">
      <w:pPr>
        <w:pStyle w:val="BodyText"/>
        <w:numPr>
          <w:ilvl w:val="0"/>
          <w:numId w:val="25"/>
        </w:numPr>
        <w:jc w:val="both"/>
      </w:pPr>
      <w:r>
        <w:t>Move this file into the  pf  directory</w:t>
      </w:r>
    </w:p>
    <w:p w14:paraId="30A49775" w14:textId="77777777" w:rsidR="00574CFF" w:rsidRDefault="00574CFF" w:rsidP="00A9451D">
      <w:pPr>
        <w:pStyle w:val="BodyText"/>
        <w:numPr>
          <w:ilvl w:val="0"/>
          <w:numId w:val="25"/>
        </w:numPr>
        <w:jc w:val="both"/>
      </w:pPr>
      <w:r>
        <w:t xml:space="preserve">On the </w:t>
      </w:r>
      <w:proofErr w:type="spellStart"/>
      <w:r>
        <w:t>sF</w:t>
      </w:r>
      <w:proofErr w:type="spellEnd"/>
      <w:r>
        <w:t xml:space="preserve"> system, in block 149 temporarily replace  </w:t>
      </w:r>
      <w:r w:rsidRPr="00DE41D3">
        <w:rPr>
          <w:rFonts w:ascii="Consolas" w:hAnsi="Consolas" w:cs="Consolas"/>
          <w:b/>
        </w:rPr>
        <w:t>OBJ-AF3</w:t>
      </w:r>
      <w:r>
        <w:t xml:space="preserve">  with your file's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355325AB" w14:textId="77777777" w:rsidR="00574CFF" w:rsidRDefault="00574CFF" w:rsidP="00A9451D">
      <w:pPr>
        <w:pStyle w:val="BodyText"/>
        <w:numPr>
          <w:ilvl w:val="0"/>
          <w:numId w:val="25"/>
        </w:numPr>
        <w:jc w:val="both"/>
      </w:pPr>
      <w:r>
        <w:t xml:space="preserve">See block 98.  This is a utility for converting your incoming file, mapped as  11 UNIT , into the aF-3 bin format as one of the sections of  </w:t>
      </w:r>
      <w:r w:rsidRPr="00DE41D3">
        <w:rPr>
          <w:rFonts w:ascii="Consolas" w:hAnsi="Consolas" w:cs="Consolas"/>
          <w:b/>
        </w:rPr>
        <w:t>OBJ-REF</w:t>
      </w:r>
      <w:r>
        <w:t xml:space="preserve">  which is mapped as  10 UNIT .  To see a text directory of these sections, list block  </w:t>
      </w:r>
      <w:r w:rsidRPr="00DE41D3">
        <w:rPr>
          <w:rFonts w:ascii="Consolas" w:hAnsi="Consolas" w:cs="Consolas"/>
          <w:b/>
        </w:rPr>
        <w:t>10 UNIT 60 -</w:t>
      </w:r>
      <w:r>
        <w:t xml:space="preserve">  Note that loading block 98 write enables 10 UNIT</w:t>
      </w:r>
    </w:p>
    <w:p w14:paraId="51D8D382" w14:textId="77777777" w:rsidR="00574CFF" w:rsidRDefault="00574CFF" w:rsidP="00A9451D">
      <w:pPr>
        <w:pStyle w:val="BodyText"/>
        <w:numPr>
          <w:ilvl w:val="0"/>
          <w:numId w:val="25"/>
        </w:numPr>
        <w:jc w:val="both"/>
      </w:pPr>
      <w:r>
        <w:t>Select one of the 600-block reference slots for your object and maintain the directory accordingly.</w:t>
      </w:r>
    </w:p>
    <w:p w14:paraId="0636F986" w14:textId="77777777" w:rsidR="00574CFF" w:rsidRDefault="00574CFF" w:rsidP="00A9451D">
      <w:pPr>
        <w:pStyle w:val="BodyText"/>
        <w:numPr>
          <w:ilvl w:val="0"/>
          <w:numId w:val="25"/>
        </w:numPr>
        <w:jc w:val="both"/>
      </w:pPr>
      <w:r>
        <w:t xml:space="preserve">Load block 98 and say  </w:t>
      </w:r>
      <w:r w:rsidRPr="00DE41D3">
        <w:rPr>
          <w:rFonts w:ascii="Consolas" w:hAnsi="Consolas" w:cs="Consolas"/>
          <w:b/>
        </w:rPr>
        <w:t>n WAM</w:t>
      </w:r>
      <w:r>
        <w:t xml:space="preserve">  where  </w:t>
      </w:r>
      <w:r w:rsidRPr="00DE41D3">
        <w:rPr>
          <w:rFonts w:ascii="Consolas" w:hAnsi="Consolas" w:cs="Consolas"/>
          <w:b/>
        </w:rPr>
        <w:t>n</w:t>
      </w:r>
      <w:r>
        <w:t xml:space="preserve">  is the starting relative block (multiple of 600) for your data in the  </w:t>
      </w:r>
      <w:r w:rsidRPr="00DE41D3">
        <w:rPr>
          <w:rFonts w:ascii="Consolas" w:hAnsi="Consolas" w:cs="Consolas"/>
          <w:b/>
        </w:rPr>
        <w:t>OBJ-REF</w:t>
      </w:r>
      <w:r>
        <w:t xml:space="preserve">  file at  10 UNIT .</w:t>
      </w:r>
    </w:p>
    <w:p w14:paraId="060F2E40" w14:textId="77777777" w:rsidR="00574CFF" w:rsidRDefault="00574CFF" w:rsidP="00A9451D">
      <w:pPr>
        <w:pStyle w:val="BodyText"/>
        <w:numPr>
          <w:ilvl w:val="0"/>
          <w:numId w:val="25"/>
        </w:numPr>
        <w:jc w:val="both"/>
      </w:pPr>
      <w:r>
        <w:t xml:space="preserve">In block 149, restore the </w:t>
      </w:r>
      <w:r w:rsidRPr="00DE41D3">
        <w:rPr>
          <w:rFonts w:ascii="Consolas" w:hAnsi="Consolas" w:cs="Consolas"/>
          <w:b/>
        </w:rPr>
        <w:t>OBJ-AF3</w:t>
      </w:r>
      <w:r>
        <w:t xml:space="preserve"> file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0F6DF2F1" w14:textId="77777777" w:rsidR="00574CFF" w:rsidRDefault="00574CFF" w:rsidP="00A9451D">
      <w:pPr>
        <w:pStyle w:val="BodyText"/>
        <w:numPr>
          <w:ilvl w:val="0"/>
          <w:numId w:val="25"/>
        </w:numPr>
        <w:jc w:val="both"/>
      </w:pPr>
      <w:r>
        <w:t xml:space="preserve">in aF-3, find the definition of  CFORG  and aim it at your new reference image.  </w:t>
      </w:r>
      <w:r w:rsidRPr="00DE41D3">
        <w:rPr>
          <w:rFonts w:ascii="Consolas" w:hAnsi="Consolas" w:cs="Consolas"/>
          <w:b/>
        </w:rPr>
        <w:t>FLUSH</w:t>
      </w:r>
      <w:r>
        <w:t xml:space="preserve"> , </w:t>
      </w:r>
      <w:r w:rsidRPr="00DE41D3">
        <w:rPr>
          <w:rFonts w:ascii="Consolas" w:hAnsi="Consolas" w:cs="Consolas"/>
          <w:b/>
        </w:rPr>
        <w:t>RELOAD</w:t>
      </w:r>
      <w:r>
        <w:t xml:space="preserve"> and proceed.</w:t>
      </w:r>
    </w:p>
    <w:p w14:paraId="080DC90B" w14:textId="77777777" w:rsidR="00574CFF" w:rsidRDefault="00574CFF" w:rsidP="00A9451D">
      <w:pPr>
        <w:pStyle w:val="PlainHeading3"/>
        <w:jc w:val="both"/>
      </w:pPr>
      <w:bookmarkStart w:id="83" w:name="_Toc119163468"/>
      <w:bookmarkStart w:id="84" w:name="_Hlk509674902"/>
      <w:r>
        <w:lastRenderedPageBreak/>
        <w:t>Assembling Stock Code</w:t>
      </w:r>
      <w:bookmarkEnd w:id="83"/>
    </w:p>
    <w:p w14:paraId="13E65509" w14:textId="77777777" w:rsidR="00574CFF" w:rsidRDefault="00574CFF" w:rsidP="00A9451D">
      <w:pPr>
        <w:pStyle w:val="BodyText"/>
        <w:jc w:val="both"/>
      </w:pPr>
      <w:r>
        <w:t>While incremental assembly is generally a good thing, it does make object code persistent and as a result a lapse in attention or a simple mistake in numbering can deposit garbage in a bin with lasting effects.</w:t>
      </w:r>
    </w:p>
    <w:p w14:paraId="0658E9EE" w14:textId="77777777" w:rsidR="00574CFF" w:rsidRDefault="00574CFF" w:rsidP="00A9451D">
      <w:pPr>
        <w:pStyle w:val="BodyText"/>
        <w:jc w:val="both"/>
      </w:pPr>
      <w:r>
        <w:t>Any time the integrity of the object bin array is in doubt you may re-populate it with known good content on either platform as follows:</w:t>
      </w:r>
    </w:p>
    <w:p w14:paraId="1C12F0A8" w14:textId="77777777" w:rsidR="00574CFF" w:rsidRDefault="00574CFF" w:rsidP="00A9451D">
      <w:pPr>
        <w:pStyle w:val="BodyText"/>
        <w:numPr>
          <w:ilvl w:val="0"/>
          <w:numId w:val="25"/>
        </w:numPr>
        <w:jc w:val="both"/>
      </w:pPr>
      <w:r>
        <w:t xml:space="preserve">Using the  </w:t>
      </w:r>
      <w:r w:rsidRPr="00783908">
        <w:rPr>
          <w:rFonts w:ascii="Consolas" w:hAnsi="Consolas" w:cs="Consolas"/>
          <w:b/>
        </w:rPr>
        <w:t>DISKING</w:t>
      </w:r>
      <w:r>
        <w:t xml:space="preserve">  utility, verify the integrity of the aF-3 source code for tools and for all stock F18 code.</w:t>
      </w:r>
    </w:p>
    <w:p w14:paraId="1DA7226B" w14:textId="77777777" w:rsidR="00574CFF" w:rsidRDefault="00574CFF" w:rsidP="00A9451D">
      <w:pPr>
        <w:pStyle w:val="BodyText"/>
        <w:numPr>
          <w:ilvl w:val="0"/>
          <w:numId w:val="26"/>
        </w:numPr>
        <w:jc w:val="both"/>
      </w:pPr>
      <w:r>
        <w:t xml:space="preserve">Erase all bins by saying  </w:t>
      </w:r>
      <w:r w:rsidRPr="00783908">
        <w:rPr>
          <w:rFonts w:ascii="Consolas" w:hAnsi="Consolas" w:cs="Consolas"/>
          <w:b/>
        </w:rPr>
        <w:t>EXAMINE LOAD  -ALL</w:t>
      </w:r>
      <w:r>
        <w:t xml:space="preserve">  .</w:t>
      </w:r>
    </w:p>
    <w:p w14:paraId="2FE01DFE" w14:textId="77777777" w:rsidR="00574CFF" w:rsidRDefault="00574CFF" w:rsidP="00A9451D">
      <w:pPr>
        <w:pStyle w:val="BodyText"/>
        <w:numPr>
          <w:ilvl w:val="0"/>
          <w:numId w:val="26"/>
        </w:numPr>
        <w:jc w:val="both"/>
      </w:pPr>
      <w:r>
        <w:t xml:space="preserve">Reassemble all GreenArrays code by saying  </w:t>
      </w:r>
      <w:r w:rsidRPr="00783908">
        <w:rPr>
          <w:rFonts w:ascii="Consolas" w:hAnsi="Consolas" w:cs="Consolas"/>
          <w:b/>
        </w:rPr>
        <w:t>STOCK LOAD</w:t>
      </w:r>
    </w:p>
    <w:p w14:paraId="43EB58D0" w14:textId="77777777" w:rsidR="00574CFF" w:rsidRDefault="00574CFF" w:rsidP="00A9451D">
      <w:pPr>
        <w:pStyle w:val="BodyText"/>
        <w:numPr>
          <w:ilvl w:val="0"/>
          <w:numId w:val="26"/>
        </w:numPr>
        <w:jc w:val="both"/>
      </w:pPr>
      <w:r>
        <w:t>Assemble any application code you have added.</w:t>
      </w:r>
    </w:p>
    <w:p w14:paraId="36BAFE9A" w14:textId="77777777" w:rsidR="00574CFF" w:rsidRDefault="00574CFF" w:rsidP="00A9451D">
      <w:pPr>
        <w:pStyle w:val="BodyText"/>
        <w:numPr>
          <w:ilvl w:val="0"/>
          <w:numId w:val="26"/>
        </w:numPr>
        <w:jc w:val="both"/>
      </w:pPr>
      <w:r>
        <w:t xml:space="preserve">Verify object integrity with  </w:t>
      </w:r>
      <w:r w:rsidRPr="00783908">
        <w:rPr>
          <w:rFonts w:ascii="Consolas" w:hAnsi="Consolas" w:cs="Consolas"/>
          <w:b/>
        </w:rPr>
        <w:t>EXAMINE LOAD  ?RAMS ?ROMS</w:t>
      </w:r>
    </w:p>
    <w:bookmarkEnd w:id="84"/>
    <w:p w14:paraId="3EC62805" w14:textId="77777777" w:rsidR="00574CFF" w:rsidRPr="00783908" w:rsidRDefault="00574CFF" w:rsidP="00A9451D">
      <w:pPr>
        <w:pStyle w:val="BodyText"/>
        <w:jc w:val="both"/>
      </w:pPr>
    </w:p>
    <w:p w14:paraId="52FA2BFF" w14:textId="77777777" w:rsidR="00574CFF" w:rsidRDefault="00574CFF" w:rsidP="00A9451D">
      <w:pPr>
        <w:pStyle w:val="BodyText"/>
        <w:jc w:val="both"/>
      </w:pPr>
    </w:p>
    <w:p w14:paraId="6276A9DB" w14:textId="77777777" w:rsidR="00574CFF" w:rsidRDefault="00574CFF" w:rsidP="00A9451D">
      <w:pPr>
        <w:pStyle w:val="BodyText"/>
        <w:jc w:val="both"/>
        <w:sectPr w:rsidR="00574CFF" w:rsidSect="00574CFF">
          <w:type w:val="oddPage"/>
          <w:pgSz w:w="12240" w:h="15840" w:code="1"/>
          <w:pgMar w:top="1440" w:right="1080" w:bottom="1440" w:left="1440" w:header="720" w:footer="720" w:gutter="0"/>
          <w:cols w:space="720"/>
          <w:docGrid w:linePitch="272"/>
        </w:sectPr>
      </w:pPr>
    </w:p>
    <w:p w14:paraId="7D5F16B0" w14:textId="77777777" w:rsidR="00574CFF" w:rsidRPr="007E6F7F" w:rsidRDefault="00574CFF" w:rsidP="00A9451D">
      <w:pPr>
        <w:pStyle w:val="PlainHeading2"/>
        <w:jc w:val="both"/>
      </w:pPr>
      <w:bookmarkStart w:id="85" w:name="_Ref304064474"/>
      <w:bookmarkStart w:id="86" w:name="_Toc119163469"/>
      <w:r w:rsidRPr="007E6F7F">
        <w:lastRenderedPageBreak/>
        <w:t>Assembler Syntax and Semantics</w:t>
      </w:r>
      <w:bookmarkEnd w:id="85"/>
      <w:bookmarkEnd w:id="86"/>
    </w:p>
    <w:p w14:paraId="43F65FDD" w14:textId="77777777" w:rsidR="00574CFF" w:rsidRDefault="00574CFF" w:rsidP="00A9451D">
      <w:pPr>
        <w:pStyle w:val="BodyText"/>
        <w:jc w:val="both"/>
      </w:pPr>
      <w:r>
        <w:t xml:space="preserve">F18 coding may be interspersed with high level </w:t>
      </w:r>
      <w:proofErr w:type="spellStart"/>
      <w:r>
        <w:t>polyFORTH</w:t>
      </w:r>
      <w:proofErr w:type="spellEnd"/>
      <w:r>
        <w:t xml:space="preserve"> coding; indeed, it may even be used to generate instruction words as literals within high level FORTH definitions.  This requires clear and explicit bounding between F18 coding and host system compilation / interpretation regimes. </w:t>
      </w:r>
    </w:p>
    <w:p w14:paraId="5DC879ED" w14:textId="77777777" w:rsidR="00574CFF" w:rsidRDefault="00574CFF" w:rsidP="00A9451D">
      <w:pPr>
        <w:pStyle w:val="BodyText"/>
        <w:jc w:val="both"/>
      </w:pPr>
      <w:r>
        <w:t xml:space="preserve">To assemble F18 code simply interpret Forth that includes one of the code bounding words  ASM[  or  A[  when necessary.  The F18 assembler is resident in pF/144 and loaded as needed in </w:t>
      </w:r>
      <w:proofErr w:type="spellStart"/>
      <w:r>
        <w:t>saneFORTH</w:t>
      </w:r>
      <w:proofErr w:type="spellEnd"/>
      <w:r>
        <w:t>.</w:t>
      </w:r>
    </w:p>
    <w:p w14:paraId="6EFA4E5D" w14:textId="77777777" w:rsidR="00574CFF" w:rsidRDefault="00574CFF" w:rsidP="00A9451D">
      <w:pPr>
        <w:pStyle w:val="PlainHeading3"/>
        <w:jc w:val="both"/>
      </w:pPr>
      <w:bookmarkStart w:id="87" w:name="_Toc119163470"/>
      <w:r>
        <w:t>Assembler State Variables</w:t>
      </w:r>
      <w:bookmarkEnd w:id="87"/>
    </w:p>
    <w:p w14:paraId="139D3AC0" w14:textId="77777777" w:rsidR="00574CFF" w:rsidRDefault="00574CFF" w:rsidP="00A9451D">
      <w:pPr>
        <w:pStyle w:val="BodyText"/>
        <w:jc w:val="both"/>
      </w:pPr>
      <w:r>
        <w:t>The Assembler's state is represented by five VARIABLEs:</w:t>
      </w:r>
    </w:p>
    <w:p w14:paraId="11E3A00F" w14:textId="77777777" w:rsidR="00574CFF" w:rsidRDefault="00574CFF" w:rsidP="00A9451D">
      <w:pPr>
        <w:pStyle w:val="BodyText"/>
        <w:ind w:left="1440" w:hanging="720"/>
        <w:jc w:val="both"/>
        <w:rPr>
          <w:rFonts w:asciiTheme="minorHAnsi" w:hAnsiTheme="minorHAnsi" w:cstheme="minorHAnsi"/>
        </w:rPr>
      </w:pPr>
      <w:r w:rsidRPr="00983B5C">
        <w:rPr>
          <w:rFonts w:ascii="Consolas" w:hAnsi="Consolas" w:cs="Consolas"/>
          <w:b/>
        </w:rPr>
        <w:t xml:space="preserve">IWD </w:t>
      </w:r>
      <w:r w:rsidRPr="00983B5C">
        <w:rPr>
          <w:rFonts w:ascii="Consolas" w:hAnsi="Consolas" w:cs="Consolas"/>
        </w:rPr>
        <w:t xml:space="preserve">  </w:t>
      </w:r>
      <w:r>
        <w:rPr>
          <w:rFonts w:asciiTheme="minorHAnsi" w:hAnsiTheme="minorHAnsi" w:cstheme="minorHAnsi"/>
        </w:rPr>
        <w:t>18-bit instruction word being built.</w:t>
      </w:r>
    </w:p>
    <w:p w14:paraId="64801DCA" w14:textId="77777777" w:rsidR="00574CFF" w:rsidRDefault="00574CFF" w:rsidP="00A9451D">
      <w:pPr>
        <w:pStyle w:val="BodyText"/>
        <w:ind w:left="1440" w:hanging="720"/>
        <w:jc w:val="both"/>
        <w:rPr>
          <w:rFonts w:asciiTheme="minorHAnsi" w:hAnsiTheme="minorHAnsi" w:cstheme="minorHAnsi"/>
        </w:rPr>
      </w:pPr>
      <w:r w:rsidRPr="00983B5C">
        <w:rPr>
          <w:rFonts w:ascii="Consolas" w:hAnsi="Consolas" w:cs="Consolas"/>
          <w:b/>
        </w:rPr>
        <w:t>'SLOT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The next unused slot [0..3] of the instruction in  </w:t>
      </w:r>
      <w:r>
        <w:rPr>
          <w:rFonts w:ascii="Consolas" w:hAnsi="Consolas" w:cs="Consolas"/>
        </w:rPr>
        <w:t>IWD</w:t>
      </w:r>
      <w:r>
        <w:rPr>
          <w:rFonts w:asciiTheme="minorHAnsi" w:hAnsiTheme="minorHAnsi" w:cstheme="minorHAnsi"/>
        </w:rPr>
        <w:t xml:space="preserve"> .  If 4, further ops are forbidden (inline).</w:t>
      </w:r>
    </w:p>
    <w:p w14:paraId="2203AD05" w14:textId="77777777" w:rsidR="00574CFF" w:rsidRDefault="00574CFF" w:rsidP="00A9451D">
      <w:pPr>
        <w:pStyle w:val="BodyText"/>
        <w:ind w:left="1440" w:hanging="720"/>
        <w:jc w:val="both"/>
        <w:rPr>
          <w:rFonts w:asciiTheme="minorHAnsi" w:hAnsiTheme="minorHAnsi" w:cstheme="minorHAnsi"/>
        </w:rPr>
      </w:pPr>
      <w:r w:rsidRPr="00983B5C">
        <w:rPr>
          <w:rFonts w:ascii="Consolas" w:hAnsi="Consolas" w:cs="Consolas"/>
          <w:b/>
        </w:rPr>
        <w:t>'IW</w:t>
      </w:r>
      <w:r>
        <w:rPr>
          <w:rFonts w:ascii="Consolas" w:hAnsi="Consolas" w:cs="Consolas"/>
          <w:b/>
        </w:rPr>
        <w:t xml:space="preserve"> </w:t>
      </w:r>
      <w:r>
        <w:rPr>
          <w:rFonts w:ascii="Consolas" w:hAnsi="Consolas" w:cs="Consolas"/>
        </w:rPr>
        <w:t xml:space="preserve">  </w:t>
      </w:r>
      <w:r>
        <w:rPr>
          <w:rFonts w:asciiTheme="minorHAnsi" w:hAnsiTheme="minorHAnsi" w:cstheme="minorHAnsi"/>
        </w:rPr>
        <w:t xml:space="preserve">holds the F18 address at which the instruction in  </w:t>
      </w:r>
      <w:r w:rsidRPr="00E13E0A">
        <w:rPr>
          <w:rFonts w:ascii="Consolas" w:hAnsi="Consolas" w:cs="Consolas"/>
        </w:rPr>
        <w:t>IWD</w:t>
      </w:r>
      <w:r>
        <w:rPr>
          <w:rFonts w:asciiTheme="minorHAnsi" w:hAnsiTheme="minorHAnsi" w:cstheme="minorHAnsi"/>
        </w:rPr>
        <w:t xml:space="preserve">  will be stored.  If negative, bits 10 and up are set, the low order bits [0..9] are the same as they are in  </w:t>
      </w:r>
      <w:r w:rsidRPr="00D40DA8">
        <w:rPr>
          <w:rFonts w:ascii="Consolas" w:hAnsi="Consolas" w:cs="Consolas"/>
        </w:rPr>
        <w:t>'IP</w:t>
      </w:r>
      <w:r>
        <w:rPr>
          <w:rFonts w:asciiTheme="minorHAnsi" w:hAnsiTheme="minorHAnsi" w:cstheme="minorHAnsi"/>
        </w:rPr>
        <w:t xml:space="preserve"> .  In this case the instruction is being generated inline and will not be stored into a bin directly by the Assembler.</w:t>
      </w:r>
    </w:p>
    <w:p w14:paraId="02115C1B" w14:textId="77777777" w:rsidR="00574CFF" w:rsidRDefault="00574CFF" w:rsidP="00A9451D">
      <w:pPr>
        <w:pStyle w:val="BodyText"/>
        <w:ind w:left="1440" w:hanging="720"/>
        <w:jc w:val="both"/>
      </w:pPr>
      <w:r w:rsidRPr="00983B5C">
        <w:rPr>
          <w:rFonts w:ascii="Consolas" w:hAnsi="Consolas" w:cs="Consolas"/>
          <w:b/>
        </w:rPr>
        <w:t>'IP</w:t>
      </w:r>
      <w:r>
        <w:rPr>
          <w:rFonts w:ascii="Consolas" w:hAnsi="Consolas" w:cs="Consolas"/>
          <w:b/>
        </w:rPr>
        <w:t xml:space="preserve"> </w:t>
      </w:r>
      <w:r w:rsidRPr="009624A1">
        <w:rPr>
          <w:rFonts w:ascii="Consolas" w:hAnsi="Consolas" w:cs="Consolas"/>
        </w:rPr>
        <w:t xml:space="preserve">  </w:t>
      </w:r>
      <w:r>
        <w:t xml:space="preserve">holds the address of the next word to store into target memory, corresponding with  </w:t>
      </w:r>
      <w:r w:rsidRPr="00362E09">
        <w:rPr>
          <w:b/>
        </w:rPr>
        <w:t>p</w:t>
      </w:r>
      <w:r>
        <w:t xml:space="preserve">  register during execution.  If negative, bits 10 and up are set, and the value of  </w:t>
      </w:r>
      <w:r w:rsidRPr="00362E09">
        <w:rPr>
          <w:b/>
        </w:rPr>
        <w:t>p</w:t>
      </w:r>
      <w:r>
        <w:t xml:space="preserve">  is unknown for inline assembly.  When an address is specified for inline assembly, the address is stored into the low order 10 bits of both  </w:t>
      </w:r>
      <w:r w:rsidRPr="00D40DA8">
        <w:rPr>
          <w:rFonts w:ascii="Consolas" w:hAnsi="Consolas" w:cs="Consolas"/>
        </w:rPr>
        <w:t>'IP</w:t>
      </w:r>
      <w:r>
        <w:t xml:space="preserve">  and  </w:t>
      </w:r>
      <w:r w:rsidRPr="00D40DA8">
        <w:rPr>
          <w:rFonts w:ascii="Consolas" w:hAnsi="Consolas" w:cs="Consolas"/>
        </w:rPr>
        <w:t>'IW</w:t>
      </w:r>
      <w:r>
        <w:t xml:space="preserve"> , and bits 10 and up of  </w:t>
      </w:r>
      <w:r w:rsidRPr="00D40DA8">
        <w:rPr>
          <w:rFonts w:ascii="Consolas" w:hAnsi="Consolas" w:cs="Consolas"/>
        </w:rPr>
        <w:t>'IP</w:t>
      </w:r>
      <w:r>
        <w:t xml:space="preserve">  are zero.</w:t>
      </w:r>
    </w:p>
    <w:p w14:paraId="6F072FA1" w14:textId="77777777" w:rsidR="00574CFF" w:rsidRDefault="00574CFF" w:rsidP="00A9451D">
      <w:pPr>
        <w:pStyle w:val="BodyText"/>
        <w:ind w:left="1440" w:hanging="720"/>
        <w:jc w:val="both"/>
      </w:pPr>
      <w:r w:rsidRPr="00983B5C">
        <w:rPr>
          <w:rFonts w:ascii="Consolas" w:hAnsi="Consolas" w:cs="Consolas"/>
          <w:b/>
        </w:rPr>
        <w:t>'CL</w:t>
      </w:r>
      <w:r>
        <w:rPr>
          <w:rFonts w:ascii="Consolas" w:hAnsi="Consolas" w:cs="Consolas"/>
          <w:b/>
        </w:rPr>
        <w:t xml:space="preserve"> </w:t>
      </w:r>
      <w:r w:rsidRPr="009624A1">
        <w:rPr>
          <w:rFonts w:ascii="Consolas" w:hAnsi="Consolas" w:cs="Consolas"/>
        </w:rPr>
        <w:t xml:space="preserve">  </w:t>
      </w:r>
      <w:r>
        <w:t>holds the slot number of call opcode in preceding word.  Negative if there isn't one.  Used in tail optimization.  Second volatile cell is slot of last opcode stored.</w:t>
      </w:r>
    </w:p>
    <w:p w14:paraId="01BB19B2" w14:textId="77777777" w:rsidR="00574CFF" w:rsidRDefault="00574CFF" w:rsidP="00A9451D">
      <w:pPr>
        <w:pStyle w:val="BodyText"/>
        <w:ind w:left="1440" w:hanging="720"/>
        <w:jc w:val="both"/>
      </w:pPr>
      <w:r w:rsidRPr="00983B5C">
        <w:rPr>
          <w:rFonts w:ascii="Consolas" w:hAnsi="Consolas" w:cs="Consolas"/>
          <w:b/>
        </w:rPr>
        <w:t xml:space="preserve">'## </w:t>
      </w:r>
      <w:r w:rsidRPr="00983B5C">
        <w:rPr>
          <w:rFonts w:ascii="Consolas" w:hAnsi="Consolas" w:cs="Consolas"/>
        </w:rPr>
        <w:t xml:space="preserve">  </w:t>
      </w:r>
      <w:r>
        <w:t>Volatile flag set zero by # and true after parsing a number, a named literal, or a named call.  When true these things perform their normal behaviors of generating literals or calls.  When false, each of them leaves a number on the Assembler's stack.</w:t>
      </w:r>
    </w:p>
    <w:p w14:paraId="01D582EE" w14:textId="77777777" w:rsidR="00574CFF" w:rsidRPr="00B560A8" w:rsidRDefault="00574CFF" w:rsidP="00A9451D">
      <w:pPr>
        <w:pStyle w:val="PlainHeading3"/>
        <w:jc w:val="both"/>
      </w:pPr>
      <w:bookmarkStart w:id="88" w:name="_Ref475272455"/>
      <w:bookmarkStart w:id="89" w:name="_Ref475272606"/>
      <w:bookmarkStart w:id="90" w:name="_Toc119163471"/>
      <w:r w:rsidRPr="00B560A8">
        <w:t>Assembler Directives for Code Bounding</w:t>
      </w:r>
      <w:bookmarkEnd w:id="88"/>
      <w:bookmarkEnd w:id="89"/>
      <w:bookmarkEnd w:id="90"/>
    </w:p>
    <w:p w14:paraId="770C9FF4" w14:textId="77777777" w:rsidR="00574CFF" w:rsidRDefault="00574CFF" w:rsidP="00A9451D">
      <w:pPr>
        <w:pStyle w:val="BodyText"/>
        <w:jc w:val="both"/>
      </w:pPr>
      <w:r>
        <w:t>Source code compatibility between 32-bit (Win32) and 16-bit (pF/144) host platforms when generating code for an 18-bit computer is, fortunately, simple to assure.  On both platforms anything being prepared to store into memory must be double precision.  All other values are single precision on both platforms.</w:t>
      </w:r>
    </w:p>
    <w:p w14:paraId="3A614D05" w14:textId="77777777" w:rsidR="00574CFF" w:rsidRDefault="00574CFF" w:rsidP="00A9451D">
      <w:pPr>
        <w:pStyle w:val="BodyText"/>
        <w:jc w:val="both"/>
      </w:pPr>
      <w:r>
        <w:t xml:space="preserve">A special Forth interpreter provides the dictionary searching mechanism to allow access to </w:t>
      </w:r>
      <w:r w:rsidRPr="00676439">
        <w:rPr>
          <w:b/>
          <w:i/>
        </w:rPr>
        <w:t>labels</w:t>
      </w:r>
      <w:r>
        <w:t xml:space="preserve"> defined in the current or in other nodes' </w:t>
      </w:r>
      <w:r w:rsidRPr="00676439">
        <w:rPr>
          <w:b/>
          <w:i/>
        </w:rPr>
        <w:t>bins</w:t>
      </w:r>
      <w:r>
        <w:t xml:space="preserve"> in both Win32 and pF/144 implementations.  In addition, this interpreter generates F18 literal references when naked numbers are encountered.</w:t>
      </w:r>
    </w:p>
    <w:p w14:paraId="41D4950E" w14:textId="77777777" w:rsidR="00574CFF" w:rsidRDefault="00574CFF" w:rsidP="00A9451D">
      <w:pPr>
        <w:pStyle w:val="BodyText"/>
        <w:ind w:left="1440" w:hanging="720"/>
        <w:jc w:val="both"/>
        <w:rPr>
          <w:rFonts w:asciiTheme="minorHAnsi" w:hAnsiTheme="minorHAnsi" w:cstheme="minorHAnsi"/>
        </w:rPr>
      </w:pPr>
      <w:r w:rsidRPr="002B73C4">
        <w:rPr>
          <w:rFonts w:ascii="Consolas" w:hAnsi="Consolas" w:cs="Consolas"/>
          <w:b/>
        </w:rPr>
        <w:t xml:space="preserve">ASM </w:t>
      </w:r>
      <w:r w:rsidRPr="002B73C4">
        <w:rPr>
          <w:rFonts w:ascii="Consolas" w:hAnsi="Consolas" w:cs="Consolas"/>
        </w:rPr>
        <w:t xml:space="preserve">  </w:t>
      </w:r>
      <w:r>
        <w:rPr>
          <w:rFonts w:asciiTheme="minorHAnsi" w:hAnsiTheme="minorHAnsi" w:cstheme="minorHAnsi"/>
        </w:rPr>
        <w:t>Selects the Assembler's vocabulary without invoking the full environment, used when necessary in tool building.</w:t>
      </w:r>
    </w:p>
    <w:p w14:paraId="13670491" w14:textId="77777777" w:rsidR="00574CFF" w:rsidRDefault="00574CFF" w:rsidP="00A9451D">
      <w:pPr>
        <w:pStyle w:val="BodyText"/>
        <w:ind w:left="1440" w:hanging="720"/>
        <w:jc w:val="both"/>
        <w:rPr>
          <w:rFonts w:asciiTheme="minorHAnsi" w:hAnsiTheme="minorHAnsi" w:cstheme="minorHAnsi"/>
        </w:rPr>
      </w:pPr>
      <w:r w:rsidRPr="002B73C4">
        <w:rPr>
          <w:rFonts w:ascii="Consolas" w:hAnsi="Consolas" w:cs="Consolas"/>
          <w:b/>
        </w:rPr>
        <w:t>#</w:t>
      </w:r>
      <w:r>
        <w:rPr>
          <w:rFonts w:ascii="Consolas" w:hAnsi="Consolas" w:cs="Consolas"/>
          <w:b/>
        </w:rPr>
        <w:t xml:space="preserve"> </w:t>
      </w:r>
      <w:r w:rsidRPr="00BF3F67">
        <w:rPr>
          <w:rFonts w:ascii="Consolas" w:hAnsi="Consolas" w:cs="Consolas"/>
        </w:rPr>
        <w:t>(_ - n)</w:t>
      </w:r>
      <w:r w:rsidRPr="009624A1">
        <w:rPr>
          <w:rFonts w:ascii="Consolas" w:hAnsi="Consolas" w:cs="Consolas"/>
        </w:rPr>
        <w:t xml:space="preserve">  </w:t>
      </w:r>
      <w:r>
        <w:rPr>
          <w:rFonts w:asciiTheme="minorHAnsi" w:hAnsiTheme="minorHAnsi" w:cstheme="minorHAnsi"/>
        </w:rPr>
        <w:t>When running in the Assembler environment, as described below, most numbers occurring in the source code are intended to generate literals for the F18.  When it is necessary to provide a number as an argument to one of the Assembler directives, preceding it by  #  will leave the number on the stack rather than generating a literal.  # also conditions named values, such as the port names, to push values on the stack, and the same is true for named calls.  This usage is shown where appropriate in the following examples.</w:t>
      </w:r>
    </w:p>
    <w:p w14:paraId="7226F747" w14:textId="77777777" w:rsidR="00574CFF" w:rsidRDefault="00574CFF" w:rsidP="00A9451D">
      <w:pPr>
        <w:pStyle w:val="BodyText"/>
        <w:jc w:val="both"/>
      </w:pPr>
      <w:r>
        <w:t>Directives are used to control the Assembler's assumptions and behavior in generating inline instructions or bins for code.  This section shows appropriate usage for each type of assembly.  In the examples, curly brackets  {  }  surround optional words or phrases, and the vertical bar  |  should be read as "or but not both".</w:t>
      </w:r>
    </w:p>
    <w:p w14:paraId="5BE95F5E" w14:textId="77777777" w:rsidR="00574CFF" w:rsidRDefault="00574CFF" w:rsidP="00A9451D">
      <w:pPr>
        <w:pStyle w:val="PlainHeading4"/>
        <w:numPr>
          <w:ilvl w:val="3"/>
          <w:numId w:val="1"/>
        </w:numPr>
        <w:jc w:val="both"/>
      </w:pPr>
      <w:r>
        <w:lastRenderedPageBreak/>
        <w:t>Inline Instructions</w:t>
      </w:r>
    </w:p>
    <w:p w14:paraId="22FC8DAA" w14:textId="77777777" w:rsidR="00574CFF" w:rsidRDefault="00574CFF" w:rsidP="00A9451D">
      <w:pPr>
        <w:pStyle w:val="BodyText"/>
        <w:jc w:val="both"/>
      </w:pPr>
      <w:r>
        <w:t>To build an F18 instruction and leave it on the stack, the following pattern is used:</w:t>
      </w:r>
    </w:p>
    <w:p w14:paraId="4DD3778B" w14:textId="77777777" w:rsidR="00574CFF" w:rsidRPr="00294CF7" w:rsidRDefault="00574CFF" w:rsidP="00A9451D">
      <w:pPr>
        <w:pStyle w:val="Coding"/>
        <w:jc w:val="both"/>
        <w:rPr>
          <w:rFonts w:cs="Consolas"/>
        </w:rPr>
      </w:pPr>
      <w:r>
        <w:rPr>
          <w:rFonts w:cs="Consolas"/>
        </w:rPr>
        <w:t>A[  {# &lt;port&gt; =P}  &lt;opcodes&gt;  ]]</w:t>
      </w:r>
    </w:p>
    <w:p w14:paraId="449DDF98" w14:textId="77777777" w:rsidR="00574CFF" w:rsidRDefault="00574CFF" w:rsidP="00A9451D">
      <w:pPr>
        <w:pStyle w:val="BodyText"/>
        <w:spacing w:after="0"/>
        <w:jc w:val="both"/>
      </w:pPr>
    </w:p>
    <w:p w14:paraId="7797AAB9" w14:textId="77777777" w:rsidR="00574CFF" w:rsidRDefault="00574CFF" w:rsidP="00A9451D">
      <w:pPr>
        <w:pStyle w:val="BodyText"/>
        <w:jc w:val="both"/>
      </w:pPr>
      <w:r>
        <w:t xml:space="preserve">By default, the instruction will be generated with no foreknowledge of the value in  </w:t>
      </w:r>
      <w:r w:rsidRPr="00B61651">
        <w:rPr>
          <w:b/>
        </w:rPr>
        <w:t>P</w:t>
      </w:r>
      <w:r>
        <w:t xml:space="preserve">  during execution.  A port (or other) address may be specified using the  </w:t>
      </w:r>
      <w:r w:rsidRPr="00B61651">
        <w:rPr>
          <w:rFonts w:ascii="Consolas" w:hAnsi="Consolas" w:cs="Consolas"/>
        </w:rPr>
        <w:t>=P</w:t>
      </w:r>
      <w:r>
        <w:t xml:space="preserve">  directive.  The stack value produced will be double precision.  When used within F18 code the value may be laid down in the memory image being built using  </w:t>
      </w:r>
      <w:r w:rsidRPr="00B61651">
        <w:rPr>
          <w:rFonts w:ascii="Consolas" w:hAnsi="Consolas" w:cs="Consolas"/>
        </w:rPr>
        <w:t>,</w:t>
      </w:r>
      <w:r>
        <w:t xml:space="preserve">  while when used in high level Forth code the value may be laid down in host memory using  </w:t>
      </w:r>
      <w:r>
        <w:rPr>
          <w:rFonts w:ascii="Consolas" w:hAnsi="Consolas" w:cs="Consolas"/>
        </w:rPr>
        <w:t>I</w:t>
      </w:r>
      <w:r w:rsidRPr="00B61651">
        <w:rPr>
          <w:rFonts w:ascii="Consolas" w:hAnsi="Consolas" w:cs="Consolas"/>
        </w:rPr>
        <w:t>,</w:t>
      </w:r>
      <w:r>
        <w:t xml:space="preserve"> .  Each of these words is defined appropriately in each version of the Assembler to compensate for host cell size.  The formal vocabulary is as follows:</w:t>
      </w:r>
    </w:p>
    <w:p w14:paraId="107D799D"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Assembler environment, saving its state and setting up for generation of a single instruction word.  Both interpretable and </w:t>
      </w:r>
      <w:r w:rsidRPr="00753B1B">
        <w:rPr>
          <w:rFonts w:ascii="Consolas" w:hAnsi="Consolas" w:cs="Consolas"/>
        </w:rPr>
        <w:t>IMMEDIATE</w:t>
      </w:r>
      <w:r>
        <w:rPr>
          <w:rFonts w:asciiTheme="minorHAnsi" w:hAnsiTheme="minorHAnsi" w:cstheme="minorHAnsi"/>
        </w:rPr>
        <w:t xml:space="preserve">, usable in both  </w:t>
      </w:r>
      <w:r w:rsidRPr="00753B1B">
        <w:rPr>
          <w:rFonts w:ascii="Consolas" w:hAnsi="Consolas" w:cs="Consolas"/>
        </w:rPr>
        <w:t>FORTH</w:t>
      </w:r>
      <w:r>
        <w:rPr>
          <w:rFonts w:asciiTheme="minorHAnsi" w:hAnsiTheme="minorHAnsi" w:cstheme="minorHAnsi"/>
        </w:rPr>
        <w:t xml:space="preserve">  and  Assembler environments to generate instruction words in-line for use as literals or in building tables.</w:t>
      </w:r>
    </w:p>
    <w:p w14:paraId="38AF3FFF"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color w:val="948A54" w:themeColor="background2" w:themeShade="80"/>
        </w:rPr>
        <w:t>]]</w:t>
      </w:r>
      <w:r>
        <w:rPr>
          <w:rFonts w:ascii="Consolas" w:hAnsi="Consolas" w:cs="Consolas"/>
          <w:b/>
        </w:rPr>
        <w:t xml:space="preserve"> </w:t>
      </w:r>
      <w:r>
        <w:rPr>
          <w:rFonts w:ascii="Consolas" w:hAnsi="Consolas" w:cs="Consolas"/>
        </w:rPr>
        <w:t>(-d</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Exits that environment, returning a single instruction word (double precision) and restoring the Assembler's state as it was before  </w:t>
      </w:r>
      <w:r w:rsidRPr="0087071A">
        <w:rPr>
          <w:rFonts w:ascii="Consolas" w:hAnsi="Consolas" w:cs="Consolas"/>
        </w:rPr>
        <w:t>A[</w:t>
      </w:r>
      <w:r>
        <w:rPr>
          <w:rFonts w:asciiTheme="minorHAnsi" w:hAnsiTheme="minorHAnsi" w:cstheme="minorHAnsi"/>
        </w:rPr>
        <w:t xml:space="preserve">  was encountered.  </w:t>
      </w:r>
      <w:r w:rsidRPr="00933D0F">
        <w:rPr>
          <w:rFonts w:asciiTheme="minorHAnsi" w:hAnsiTheme="minorHAnsi" w:cstheme="minorHAnsi"/>
          <w:i/>
        </w:rPr>
        <w:t>When used in a high level FORTH definition, generates a 2LITERAL with the value of the instruction word.</w:t>
      </w:r>
    </w:p>
    <w:p w14:paraId="3636E9D0"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=P</w:t>
      </w:r>
      <w:r>
        <w:rPr>
          <w:rFonts w:ascii="Consolas" w:hAnsi="Consolas" w:cs="Consolas"/>
          <w:b/>
        </w:rPr>
        <w:t xml:space="preserve"> </w:t>
      </w:r>
      <w:r>
        <w:rPr>
          <w:rFonts w:ascii="Consolas" w:hAnsi="Consolas" w:cs="Consolas"/>
        </w:rPr>
        <w:t>(</w:t>
      </w:r>
      <w:r w:rsidRPr="0073697B">
        <w:rPr>
          <w:rFonts w:ascii="Consolas" w:hAnsi="Consolas" w:cs="Consolas"/>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Sets the assumed address in register  </w:t>
      </w:r>
      <w:r w:rsidRPr="00B61651">
        <w:rPr>
          <w:rFonts w:asciiTheme="minorHAnsi" w:hAnsiTheme="minorHAnsi" w:cstheme="minorHAnsi"/>
          <w:b/>
        </w:rPr>
        <w:t>P</w:t>
      </w:r>
      <w:r>
        <w:rPr>
          <w:rFonts w:asciiTheme="minorHAnsi" w:hAnsiTheme="minorHAnsi" w:cstheme="minorHAnsi"/>
        </w:rPr>
        <w:t xml:space="preserve">  when this instruction is executed.  May only be used within an inline instruction definition.</w:t>
      </w:r>
    </w:p>
    <w:p w14:paraId="73B491AC"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w:t>
      </w:r>
      <w:r>
        <w:rPr>
          <w:rFonts w:ascii="Consolas" w:hAnsi="Consolas" w:cs="Consolas"/>
          <w:b/>
        </w:rPr>
        <w:t xml:space="preserve"> </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 xml:space="preserve">lays the double instruction or other value down at the next available address in F18 memory, used when the phrase  </w:t>
      </w:r>
      <w:r w:rsidRPr="00B61651">
        <w:rPr>
          <w:rFonts w:ascii="Consolas" w:hAnsi="Consolas" w:cs="Consolas"/>
        </w:rPr>
        <w:t xml:space="preserve">A[  ...  </w:t>
      </w:r>
      <w:r>
        <w:rPr>
          <w:rFonts w:ascii="Consolas" w:hAnsi="Consolas" w:cs="Consolas"/>
        </w:rPr>
        <w:t>]]</w:t>
      </w:r>
      <w:r>
        <w:rPr>
          <w:rFonts w:asciiTheme="minorHAnsi" w:hAnsiTheme="minorHAnsi" w:cstheme="minorHAnsi"/>
        </w:rPr>
        <w:t xml:space="preserve">  is nested within F18 code (see below).</w:t>
      </w:r>
    </w:p>
    <w:p w14:paraId="71456DC4"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I,</w:t>
      </w:r>
      <w:r>
        <w:rPr>
          <w:rFonts w:ascii="Consolas" w:hAnsi="Consolas" w:cs="Consolas"/>
          <w:b/>
        </w:rPr>
        <w:t xml:space="preserve"> </w:t>
      </w:r>
      <w:r>
        <w:rPr>
          <w:rFonts w:ascii="Consolas" w:hAnsi="Consolas" w:cs="Consolas"/>
        </w:rPr>
        <w:t>(d</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lays the double instruction or other value down in host memory as a four-byte number, used when the phrase  </w:t>
      </w:r>
      <w:r w:rsidRPr="00B61651">
        <w:rPr>
          <w:rFonts w:ascii="Consolas" w:hAnsi="Consolas" w:cs="Consolas"/>
        </w:rPr>
        <w:t xml:space="preserve">A[  ...  </w:t>
      </w:r>
      <w:r>
        <w:rPr>
          <w:rFonts w:ascii="Consolas" w:hAnsi="Consolas" w:cs="Consolas"/>
        </w:rPr>
        <w:t>]]</w:t>
      </w:r>
      <w:r>
        <w:rPr>
          <w:rFonts w:asciiTheme="minorHAnsi" w:hAnsiTheme="minorHAnsi" w:cstheme="minorHAnsi"/>
        </w:rPr>
        <w:t xml:space="preserve">  occurs in high level FORTH code or data construction.</w:t>
      </w:r>
    </w:p>
    <w:p w14:paraId="0F90E2D4" w14:textId="77777777" w:rsidR="00574CFF" w:rsidRDefault="00574CFF" w:rsidP="00A9451D">
      <w:pPr>
        <w:pStyle w:val="BodyText"/>
        <w:jc w:val="both"/>
      </w:pPr>
    </w:p>
    <w:p w14:paraId="445AA4C6" w14:textId="77777777" w:rsidR="00574CFF" w:rsidRDefault="00574CFF" w:rsidP="00A9451D">
      <w:pPr>
        <w:pStyle w:val="PlainHeading4"/>
        <w:numPr>
          <w:ilvl w:val="3"/>
          <w:numId w:val="1"/>
        </w:numPr>
        <w:jc w:val="both"/>
      </w:pPr>
      <w:r>
        <w:t>Building a bin</w:t>
      </w:r>
    </w:p>
    <w:p w14:paraId="64701DE3" w14:textId="77777777" w:rsidR="00574CFF" w:rsidRDefault="00574CFF" w:rsidP="00A9451D">
      <w:pPr>
        <w:pStyle w:val="BodyText"/>
        <w:jc w:val="both"/>
      </w:pPr>
      <w:r>
        <w:t>The bin mechanism allows ROM and RAM source code to be maintained and assembled separately.  Ideally assemble the ROM code only once, and incrementally assemble application RAM code as needed.  To build a bin of F18 code, the following general pattern is used:</w:t>
      </w:r>
    </w:p>
    <w:p w14:paraId="3C378520" w14:textId="77777777" w:rsidR="00574CFF" w:rsidRDefault="00574CFF" w:rsidP="00A9451D">
      <w:pPr>
        <w:pStyle w:val="Coding"/>
        <w:jc w:val="both"/>
        <w:rPr>
          <w:rFonts w:cs="Consolas"/>
        </w:rPr>
      </w:pPr>
      <w:r>
        <w:rPr>
          <w:rFonts w:cs="Consolas"/>
        </w:rPr>
        <w:t xml:space="preserve">ASM[  # </w:t>
      </w:r>
      <w:proofErr w:type="spellStart"/>
      <w:r>
        <w:rPr>
          <w:rFonts w:cs="Consolas"/>
        </w:rPr>
        <w:t>ccyyxx</w:t>
      </w:r>
      <w:proofErr w:type="spellEnd"/>
      <w:r>
        <w:rPr>
          <w:rFonts w:cs="Consolas"/>
        </w:rPr>
        <w:t xml:space="preserve"> NODE  {# </w:t>
      </w:r>
      <w:proofErr w:type="spellStart"/>
      <w:r>
        <w:rPr>
          <w:rFonts w:cs="Consolas"/>
        </w:rPr>
        <w:t>ccyyxx</w:t>
      </w:r>
      <w:proofErr w:type="spellEnd"/>
      <w:r>
        <w:rPr>
          <w:rFonts w:cs="Consolas"/>
        </w:rPr>
        <w:t xml:space="preserve"> BIN}  { {{-SYM}ERS}|{-ROM} }</w:t>
      </w:r>
    </w:p>
    <w:p w14:paraId="38FAF989" w14:textId="77777777" w:rsidR="00574CFF" w:rsidRDefault="00574CFF" w:rsidP="00A9451D">
      <w:pPr>
        <w:pStyle w:val="Coding"/>
        <w:jc w:val="both"/>
        <w:rPr>
          <w:rFonts w:cs="Consolas"/>
        </w:rPr>
      </w:pPr>
      <w:r>
        <w:rPr>
          <w:rFonts w:cs="Consolas"/>
        </w:rPr>
        <w:t xml:space="preserve">   # &lt;</w:t>
      </w:r>
      <w:proofErr w:type="spellStart"/>
      <w:r>
        <w:rPr>
          <w:rFonts w:cs="Consolas"/>
        </w:rPr>
        <w:t>addr</w:t>
      </w:r>
      <w:proofErr w:type="spellEnd"/>
      <w:r>
        <w:rPr>
          <w:rFonts w:cs="Consolas"/>
        </w:rPr>
        <w:t xml:space="preserve">&gt; org  </w:t>
      </w:r>
      <w:r>
        <w:rPr>
          <w:rFonts w:cs="Consolas"/>
        </w:rPr>
        <w:tab/>
      </w:r>
      <w:r>
        <w:rPr>
          <w:rFonts w:cs="Consolas"/>
        </w:rPr>
        <w:tab/>
      </w:r>
      <w:r>
        <w:rPr>
          <w:rFonts w:cs="Consolas"/>
        </w:rPr>
        <w:tab/>
      </w:r>
      <w:r w:rsidRPr="00C14F80">
        <w:rPr>
          <w:rFonts w:cs="Consolas"/>
          <w:i/>
        </w:rPr>
        <w:t>always necessary</w:t>
      </w:r>
    </w:p>
    <w:p w14:paraId="0F43DF9A" w14:textId="77777777" w:rsidR="00574CFF" w:rsidRDefault="00574CFF" w:rsidP="00A9451D">
      <w:pPr>
        <w:pStyle w:val="Coding"/>
        <w:jc w:val="both"/>
        <w:rPr>
          <w:rFonts w:cs="Consolas"/>
        </w:rPr>
      </w:pPr>
      <w:r>
        <w:rPr>
          <w:rFonts w:cs="Consolas"/>
        </w:rPr>
        <w:t xml:space="preserve">   &lt;coding&gt;</w:t>
      </w:r>
    </w:p>
    <w:p w14:paraId="39E5E0D3" w14:textId="77777777" w:rsidR="00574CFF" w:rsidRDefault="00574CFF" w:rsidP="00A9451D">
      <w:pPr>
        <w:pStyle w:val="Coding"/>
        <w:jc w:val="both"/>
        <w:rPr>
          <w:rFonts w:cs="Consolas"/>
        </w:rPr>
      </w:pPr>
      <w:r>
        <w:rPr>
          <w:rFonts w:cs="Consolas"/>
        </w:rPr>
        <w:t xml:space="preserve">   FORTH ... ASM</w:t>
      </w:r>
      <w:r>
        <w:rPr>
          <w:rFonts w:cs="Consolas"/>
        </w:rPr>
        <w:tab/>
      </w:r>
      <w:r>
        <w:rPr>
          <w:rFonts w:cs="Consolas"/>
        </w:rPr>
        <w:tab/>
      </w:r>
      <w:r>
        <w:rPr>
          <w:rFonts w:cs="Consolas"/>
        </w:rPr>
        <w:tab/>
      </w:r>
      <w:r w:rsidRPr="00C14F80">
        <w:rPr>
          <w:rFonts w:cs="Consolas"/>
          <w:i/>
        </w:rPr>
        <w:t>simple vocabulary switch</w:t>
      </w:r>
    </w:p>
    <w:p w14:paraId="42EEDC3D" w14:textId="77777777" w:rsidR="00574CFF" w:rsidRDefault="00574CFF" w:rsidP="00A9451D">
      <w:pPr>
        <w:pStyle w:val="Coding"/>
        <w:jc w:val="both"/>
        <w:rPr>
          <w:rFonts w:cs="Consolas"/>
        </w:rPr>
      </w:pPr>
      <w:r>
        <w:rPr>
          <w:rFonts w:cs="Consolas"/>
        </w:rPr>
        <w:t xml:space="preserve">   ]ASM   &lt;host code&gt;   ASM[</w:t>
      </w:r>
      <w:r>
        <w:rPr>
          <w:rFonts w:cs="Consolas"/>
        </w:rPr>
        <w:tab/>
      </w:r>
      <w:r w:rsidRPr="00C14F80">
        <w:rPr>
          <w:rFonts w:cs="Consolas"/>
          <w:i/>
        </w:rPr>
        <w:t>complete environment switch</w:t>
      </w:r>
    </w:p>
    <w:p w14:paraId="6083E4FA" w14:textId="77777777" w:rsidR="00574CFF" w:rsidRDefault="00574CFF" w:rsidP="00A9451D">
      <w:pPr>
        <w:pStyle w:val="Coding"/>
        <w:jc w:val="both"/>
        <w:rPr>
          <w:rFonts w:cs="Consolas"/>
        </w:rPr>
      </w:pPr>
      <w:r>
        <w:rPr>
          <w:rFonts w:cs="Consolas"/>
        </w:rPr>
        <w:t xml:space="preserve">   A[ ... ]] {,|lit}</w:t>
      </w:r>
      <w:r>
        <w:rPr>
          <w:rFonts w:cs="Consolas"/>
        </w:rPr>
        <w:tab/>
      </w:r>
      <w:r>
        <w:rPr>
          <w:rFonts w:cs="Consolas"/>
        </w:rPr>
        <w:tab/>
      </w:r>
      <w:r w:rsidRPr="00C14F80">
        <w:rPr>
          <w:rFonts w:cs="Consolas"/>
          <w:i/>
        </w:rPr>
        <w:t>Generate instruction for table/lit</w:t>
      </w:r>
    </w:p>
    <w:p w14:paraId="3EF43C56" w14:textId="77777777" w:rsidR="00574CFF" w:rsidRPr="00D30604" w:rsidRDefault="00574CFF" w:rsidP="00A9451D">
      <w:pPr>
        <w:pStyle w:val="Coding"/>
        <w:jc w:val="both"/>
        <w:rPr>
          <w:rFonts w:cs="Consolas"/>
        </w:rPr>
      </w:pPr>
      <w:r>
        <w:rPr>
          <w:rFonts w:cs="Consolas"/>
        </w:rPr>
        <w:t xml:space="preserve">   {&gt;ROM}  &gt;BIN  ]ASM</w:t>
      </w:r>
    </w:p>
    <w:p w14:paraId="3ABB9033" w14:textId="77777777" w:rsidR="00574CFF" w:rsidRDefault="00574CFF" w:rsidP="00A9451D">
      <w:pPr>
        <w:pStyle w:val="BodyText"/>
        <w:jc w:val="both"/>
      </w:pPr>
    </w:p>
    <w:p w14:paraId="4897D004"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full Assembler environment for F18A </w:t>
      </w:r>
      <w:r w:rsidRPr="00753B1B">
        <w:rPr>
          <w:rFonts w:asciiTheme="minorHAnsi" w:hAnsiTheme="minorHAnsi" w:cstheme="minorHAnsi"/>
          <w:i/>
        </w:rPr>
        <w:t>without initializing any of its state</w:t>
      </w:r>
      <w:r>
        <w:rPr>
          <w:rFonts w:asciiTheme="minorHAnsi" w:hAnsiTheme="minorHAnsi" w:cstheme="minorHAnsi"/>
        </w:rPr>
        <w:t xml:space="preserve">.  Visible in  </w:t>
      </w:r>
      <w:r w:rsidRPr="00EA2D56">
        <w:rPr>
          <w:rFonts w:ascii="Consolas" w:hAnsi="Consolas" w:cs="Consolas"/>
        </w:rPr>
        <w:t>FORTH</w:t>
      </w:r>
      <w:r>
        <w:rPr>
          <w:rFonts w:asciiTheme="minorHAnsi" w:hAnsiTheme="minorHAnsi" w:cstheme="minorHAnsi"/>
        </w:rPr>
        <w:t>.</w:t>
      </w:r>
    </w:p>
    <w:p w14:paraId="0313FAFB"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Exits that environment.</w:t>
      </w:r>
    </w:p>
    <w:p w14:paraId="30901446" w14:textId="46B84C2E" w:rsidR="00574CFF" w:rsidRPr="00A26C13" w:rsidRDefault="00574CFF" w:rsidP="00A9451D">
      <w:pPr>
        <w:pStyle w:val="BodyText"/>
        <w:ind w:left="1440"/>
        <w:jc w:val="both"/>
        <w:rPr>
          <w:rFonts w:asciiTheme="minorHAnsi" w:hAnsiTheme="minorHAnsi" w:cstheme="minorHAnsi"/>
          <w:i/>
        </w:rPr>
      </w:pPr>
      <w:r w:rsidRPr="00A26C13">
        <w:rPr>
          <w:rFonts w:asciiTheme="minorHAnsi" w:hAnsiTheme="minorHAnsi" w:cstheme="minorHAnsi"/>
          <w:i/>
        </w:rPr>
        <w:t xml:space="preserve">Within  </w:t>
      </w:r>
      <w:r w:rsidRPr="00A26C13">
        <w:rPr>
          <w:rFonts w:ascii="Consolas" w:hAnsi="Consolas" w:cs="Consolas"/>
          <w:i/>
        </w:rPr>
        <w:t>ASM[</w:t>
      </w:r>
      <w:r w:rsidRPr="00A26C13">
        <w:rPr>
          <w:rFonts w:asciiTheme="minorHAnsi" w:hAnsiTheme="minorHAnsi" w:cstheme="minorHAnsi"/>
          <w:i/>
        </w:rPr>
        <w:t xml:space="preserve">  </w:t>
      </w:r>
      <w:r w:rsidRPr="00A26C13">
        <w:rPr>
          <w:rFonts w:ascii="Consolas" w:hAnsi="Consolas" w:cs="Consolas"/>
          <w:i/>
        </w:rPr>
        <w:t>]ASM</w:t>
      </w:r>
      <w:r w:rsidRPr="00A26C13">
        <w:rPr>
          <w:rFonts w:asciiTheme="minorHAnsi" w:hAnsiTheme="minorHAnsi" w:cstheme="minorHAnsi"/>
          <w:i/>
        </w:rPr>
        <w:t xml:space="preserve">  the  </w:t>
      </w:r>
      <w:r w:rsidRPr="00A26C13">
        <w:rPr>
          <w:rFonts w:ascii="Consolas" w:hAnsi="Consolas" w:cs="Consolas"/>
          <w:i/>
        </w:rPr>
        <w:t>ASM</w:t>
      </w:r>
      <w:r w:rsidRPr="00A26C13">
        <w:rPr>
          <w:rFonts w:asciiTheme="minorHAnsi" w:hAnsiTheme="minorHAnsi" w:cstheme="minorHAnsi"/>
          <w:i/>
        </w:rPr>
        <w:t xml:space="preserve">  vocabulary is selected and a special interpreter runs.  </w:t>
      </w:r>
      <w:r>
        <w:rPr>
          <w:rFonts w:asciiTheme="minorHAnsi" w:hAnsiTheme="minorHAnsi" w:cstheme="minorHAnsi"/>
          <w:i/>
        </w:rPr>
        <w:t xml:space="preserve">As noted above in </w:t>
      </w:r>
      <w:r>
        <w:rPr>
          <w:rFonts w:asciiTheme="minorHAnsi" w:hAnsiTheme="minorHAnsi" w:cstheme="minorHAnsi"/>
          <w:i/>
        </w:rPr>
        <w:fldChar w:fldCharType="begin"/>
      </w:r>
      <w:r>
        <w:rPr>
          <w:rFonts w:asciiTheme="minorHAnsi" w:hAnsiTheme="minorHAnsi" w:cstheme="minorHAnsi"/>
          <w:i/>
        </w:rPr>
        <w:instrText xml:space="preserve"> REF _Ref475272455 \w \h </w:instrText>
      </w:r>
      <w:r w:rsidR="00A9451D">
        <w:rPr>
          <w:rFonts w:asciiTheme="minorHAnsi" w:hAnsiTheme="minorHAnsi" w:cstheme="minorHAnsi"/>
          <w:i/>
        </w:rPr>
        <w:instrText xml:space="preserve"> \* MERGEFORMAT </w:instrText>
      </w:r>
      <w:r>
        <w:rPr>
          <w:rFonts w:asciiTheme="minorHAnsi" w:hAnsiTheme="minorHAnsi" w:cstheme="minorHAnsi"/>
          <w:i/>
        </w:rPr>
      </w:r>
      <w:r>
        <w:rPr>
          <w:rFonts w:asciiTheme="minorHAnsi" w:hAnsiTheme="minorHAnsi" w:cstheme="minorHAnsi"/>
          <w:i/>
        </w:rPr>
        <w:fldChar w:fldCharType="separate"/>
      </w:r>
      <w:r>
        <w:rPr>
          <w:rFonts w:asciiTheme="minorHAnsi" w:hAnsiTheme="minorHAnsi" w:cstheme="minorHAnsi"/>
          <w:i/>
        </w:rPr>
        <w:t>4.2.2</w:t>
      </w:r>
      <w:r>
        <w:rPr>
          <w:rFonts w:asciiTheme="minorHAnsi" w:hAnsiTheme="minorHAnsi" w:cstheme="minorHAnsi"/>
          <w:i/>
        </w:rPr>
        <w:fldChar w:fldCharType="end"/>
      </w:r>
      <w:r>
        <w:rPr>
          <w:rFonts w:asciiTheme="minorHAnsi" w:hAnsiTheme="minorHAnsi" w:cstheme="minorHAnsi"/>
          <w:i/>
        </w:rPr>
        <w:t>, t</w:t>
      </w:r>
      <w:r w:rsidRPr="00A26C13">
        <w:rPr>
          <w:rFonts w:asciiTheme="minorHAnsi" w:hAnsiTheme="minorHAnsi" w:cstheme="minorHAnsi"/>
          <w:i/>
        </w:rPr>
        <w:t xml:space="preserve">his special interpreter recognizes the words in this section and by default generates opcodes in instruction words, literals and so on.  To put numbers on the Assembler's stack it is necessary to use  </w:t>
      </w:r>
      <w:r w:rsidRPr="00A26C13">
        <w:rPr>
          <w:rFonts w:ascii="Consolas" w:hAnsi="Consolas" w:cs="Consolas"/>
          <w:i/>
        </w:rPr>
        <w:t>#</w:t>
      </w:r>
      <w:r w:rsidRPr="00A26C13">
        <w:rPr>
          <w:rFonts w:asciiTheme="minorHAnsi" w:hAnsiTheme="minorHAnsi" w:cstheme="minorHAnsi"/>
          <w:i/>
        </w:rPr>
        <w:t xml:space="preserve">  because if you simply write numbers down they will be assembled as literals</w:t>
      </w:r>
      <w:r>
        <w:rPr>
          <w:rFonts w:asciiTheme="minorHAnsi" w:hAnsiTheme="minorHAnsi" w:cstheme="minorHAnsi"/>
          <w:i/>
        </w:rPr>
        <w:t>, and if you write a label it will be called</w:t>
      </w:r>
      <w:r w:rsidRPr="00A26C13">
        <w:rPr>
          <w:rFonts w:asciiTheme="minorHAnsi" w:hAnsiTheme="minorHAnsi" w:cstheme="minorHAnsi"/>
          <w:i/>
        </w:rPr>
        <w:t xml:space="preserve">.  All numbers used with Assembler directives are of the width documented herein.  Numbers to be assembled as literals </w:t>
      </w:r>
      <w:r w:rsidRPr="00A26C13">
        <w:rPr>
          <w:rFonts w:asciiTheme="minorHAnsi" w:hAnsiTheme="minorHAnsi" w:cstheme="minorHAnsi"/>
          <w:b/>
          <w:i/>
        </w:rPr>
        <w:t>must</w:t>
      </w:r>
      <w:r w:rsidRPr="00A26C13">
        <w:rPr>
          <w:rFonts w:asciiTheme="minorHAnsi" w:hAnsiTheme="minorHAnsi" w:cstheme="minorHAnsi"/>
          <w:i/>
        </w:rPr>
        <w:t xml:space="preserve"> be written in double precision form.</w:t>
      </w:r>
    </w:p>
    <w:p w14:paraId="226697E7"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lastRenderedPageBreak/>
        <w:t>NODE</w:t>
      </w:r>
      <w:r>
        <w:rPr>
          <w:rFonts w:ascii="Consolas" w:hAnsi="Consolas" w:cs="Consolas"/>
          <w:b/>
        </w:rPr>
        <w:t xml:space="preserve"> </w:t>
      </w:r>
      <w:r>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Specifies which node's position, ROM and RAM to assume, and by default set the target bin to the same.  Reads that node's bin into the local working image.  Required.</w:t>
      </w:r>
    </w:p>
    <w:p w14:paraId="54DE348F"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BIN</w:t>
      </w:r>
      <w:r>
        <w:rPr>
          <w:rFonts w:ascii="Consolas" w:hAnsi="Consolas" w:cs="Consolas"/>
          <w:b/>
        </w:rPr>
        <w:t xml:space="preserve"> </w:t>
      </w:r>
      <w:r>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Overrides the target bin.  Optional.  </w:t>
      </w:r>
      <w:r w:rsidRPr="00D56A30">
        <w:rPr>
          <w:rFonts w:asciiTheme="minorHAnsi" w:hAnsiTheme="minorHAnsi" w:cstheme="minorHAnsi"/>
          <w:i/>
        </w:rPr>
        <w:t xml:space="preserve">Bin assignments are currently controlled by GreenArrays; at this time we recommend you compile directly for the intended nodes and not use  </w:t>
      </w:r>
      <w:r w:rsidRPr="00D56A30">
        <w:rPr>
          <w:rFonts w:ascii="Consolas" w:hAnsi="Consolas" w:cs="Consolas"/>
          <w:i/>
        </w:rPr>
        <w:t>bin</w:t>
      </w:r>
      <w:r w:rsidRPr="00D56A30">
        <w:rPr>
          <w:rFonts w:asciiTheme="minorHAnsi" w:hAnsiTheme="minorHAnsi" w:cstheme="minorHAnsi"/>
          <w:i/>
        </w:rPr>
        <w:t xml:space="preserve">  yourself.</w:t>
      </w:r>
    </w:p>
    <w:p w14:paraId="6B934244"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w:t>
      </w:r>
      <w:r>
        <w:rPr>
          <w:rFonts w:ascii="Consolas" w:hAnsi="Consolas" w:cs="Consolas"/>
          <w:b/>
          <w:color w:val="948A54" w:themeColor="background2" w:themeShade="80"/>
        </w:rPr>
        <w:t>SYM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Wipes ROM label table, used before  </w:t>
      </w:r>
      <w:r w:rsidRPr="007968A5">
        <w:rPr>
          <w:rFonts w:ascii="Consolas" w:hAnsi="Consolas" w:cs="Consolas"/>
        </w:rPr>
        <w:t>ERS</w:t>
      </w:r>
      <w:r>
        <w:rPr>
          <w:rFonts w:asciiTheme="minorHAnsi" w:hAnsiTheme="minorHAnsi" w:cstheme="minorHAnsi"/>
        </w:rPr>
        <w:t xml:space="preserve">  in nodes with many unnecessary ROM labels to recover space for application labels.</w:t>
      </w:r>
    </w:p>
    <w:p w14:paraId="0B620F43"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ERS</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object memory and label table for the RAM portion of the working image.  Does not touch ROM.</w:t>
      </w:r>
    </w:p>
    <w:p w14:paraId="4BF027D3"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entire object memory and label tables in the working image.</w:t>
      </w:r>
    </w:p>
    <w:p w14:paraId="5734A31E"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color w:val="948A54" w:themeColor="background2" w:themeShade="80"/>
        </w:rPr>
        <w:t>&gt;</w:t>
      </w:r>
      <w:r w:rsidRPr="00B560A8">
        <w:rPr>
          <w:rFonts w:ascii="Consolas" w:hAnsi="Consolas" w:cs="Consolas"/>
          <w:b/>
          <w:color w:val="948A54"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Secures the current label table as ROM labels in the working image.</w:t>
      </w:r>
    </w:p>
    <w:p w14:paraId="19628B18"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&gt;BIN</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Writes the working image to the current target bin on mass storage.  To write identical content to multiple bins, use  </w:t>
      </w:r>
      <w:r w:rsidRPr="00D7317F">
        <w:rPr>
          <w:rFonts w:ascii="Consolas" w:hAnsi="Consolas" w:cs="Consolas"/>
        </w:rPr>
        <w:t>BIN  &gt;BIN</w:t>
      </w:r>
      <w:r>
        <w:rPr>
          <w:rFonts w:asciiTheme="minorHAnsi" w:hAnsiTheme="minorHAnsi" w:cstheme="minorHAnsi"/>
        </w:rPr>
        <w:t xml:space="preserve">  phrases repeatedly before  </w:t>
      </w:r>
      <w:r w:rsidRPr="00D56A30">
        <w:rPr>
          <w:rFonts w:ascii="Consolas" w:hAnsi="Consolas" w:cs="Consolas"/>
        </w:rPr>
        <w:t>]ASM</w:t>
      </w:r>
      <w:r>
        <w:rPr>
          <w:rFonts w:asciiTheme="minorHAnsi" w:hAnsiTheme="minorHAnsi" w:cstheme="minorHAnsi"/>
        </w:rPr>
        <w:t xml:space="preserve"> .</w:t>
      </w:r>
    </w:p>
    <w:p w14:paraId="747EDF59" w14:textId="77777777" w:rsidR="00574CFF" w:rsidRDefault="00574CFF" w:rsidP="00A9451D">
      <w:pPr>
        <w:pStyle w:val="BodyText"/>
        <w:ind w:left="1440" w:hanging="720"/>
        <w:jc w:val="both"/>
        <w:rPr>
          <w:rFonts w:asciiTheme="minorHAnsi" w:hAnsiTheme="minorHAnsi" w:cstheme="minorHAnsi"/>
        </w:rPr>
      </w:pPr>
      <w:r w:rsidRPr="00C14F80">
        <w:rPr>
          <w:rFonts w:ascii="Consolas" w:hAnsi="Consolas" w:cs="Consolas"/>
          <w:b/>
          <w:color w:val="FF0000"/>
        </w:rPr>
        <w:t>reclaim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This deprecated word was used in most </w:t>
      </w:r>
      <w:proofErr w:type="spellStart"/>
      <w:r>
        <w:rPr>
          <w:rFonts w:asciiTheme="minorHAnsi" w:hAnsiTheme="minorHAnsi" w:cstheme="minorHAnsi"/>
        </w:rPr>
        <w:t>colorForth</w:t>
      </w:r>
      <w:proofErr w:type="spellEnd"/>
      <w:r>
        <w:rPr>
          <w:rFonts w:asciiTheme="minorHAnsi" w:hAnsiTheme="minorHAnsi" w:cstheme="minorHAnsi"/>
        </w:rPr>
        <w:t xml:space="preserve"> code to prevent crashes due to filling the </w:t>
      </w:r>
      <w:proofErr w:type="spellStart"/>
      <w:r>
        <w:rPr>
          <w:rFonts w:asciiTheme="minorHAnsi" w:hAnsiTheme="minorHAnsi" w:cstheme="minorHAnsi"/>
        </w:rPr>
        <w:t>colorForth</w:t>
      </w:r>
      <w:proofErr w:type="spellEnd"/>
      <w:r>
        <w:rPr>
          <w:rFonts w:asciiTheme="minorHAnsi" w:hAnsiTheme="minorHAnsi" w:cstheme="minorHAnsi"/>
        </w:rPr>
        <w:t xml:space="preserve"> dictionary.  Dictionary management in aF-3 uses conventional </w:t>
      </w:r>
      <w:proofErr w:type="spellStart"/>
      <w:r>
        <w:rPr>
          <w:rFonts w:asciiTheme="minorHAnsi" w:hAnsiTheme="minorHAnsi" w:cstheme="minorHAnsi"/>
        </w:rPr>
        <w:t>polyFORTH</w:t>
      </w:r>
      <w:proofErr w:type="spellEnd"/>
      <w:r>
        <w:rPr>
          <w:rFonts w:asciiTheme="minorHAnsi" w:hAnsiTheme="minorHAnsi" w:cstheme="minorHAnsi"/>
        </w:rPr>
        <w:t xml:space="preserve"> methods, applicable to any host code or data structures you might build.  The host dictionary is not used for F18 labels in this system.</w:t>
      </w:r>
    </w:p>
    <w:p w14:paraId="424B4C0C" w14:textId="77777777" w:rsidR="00574CFF" w:rsidRDefault="00574CFF" w:rsidP="00A9451D">
      <w:pPr>
        <w:pStyle w:val="BodyText"/>
        <w:jc w:val="both"/>
      </w:pPr>
      <w:r>
        <w:t xml:space="preserve">Later on, when loading code into nodes with the IDE "by hand" or when specifying boot conditions for tools such as the automated IDE loader or the stream generator, object code is identified by its </w:t>
      </w:r>
      <w:r w:rsidRPr="00FC20D0">
        <w:rPr>
          <w:i/>
        </w:rPr>
        <w:t>bin number</w:t>
      </w:r>
      <w:r>
        <w:t xml:space="preserve">.  By default that is simply the node number unless you have used  </w:t>
      </w:r>
      <w:r>
        <w:rPr>
          <w:rFonts w:ascii="Consolas" w:hAnsi="Consolas" w:cs="Consolas"/>
          <w:b/>
        </w:rPr>
        <w:t>BIN</w:t>
      </w:r>
      <w:r>
        <w:t xml:space="preserve">  to stash the code elsewhere.</w:t>
      </w:r>
    </w:p>
    <w:p w14:paraId="5DB145CB" w14:textId="77777777" w:rsidR="00574CFF" w:rsidRDefault="00574CFF" w:rsidP="00A9451D">
      <w:pPr>
        <w:pStyle w:val="PlainHeading4"/>
        <w:numPr>
          <w:ilvl w:val="3"/>
          <w:numId w:val="1"/>
        </w:numPr>
        <w:jc w:val="both"/>
      </w:pPr>
      <w:r>
        <w:t>Special Interpreter Considerations</w:t>
      </w:r>
    </w:p>
    <w:p w14:paraId="74CF69FD" w14:textId="77777777" w:rsidR="00574CFF" w:rsidRDefault="00574CFF" w:rsidP="00A9451D">
      <w:pPr>
        <w:pStyle w:val="BodyText"/>
        <w:jc w:val="both"/>
      </w:pPr>
      <w:r>
        <w:t xml:space="preserve">There is no problem with encapsulating multiple bins in a single source block, and in fact the source code distributed with aF-3 includes examples of doing this.  However, the special interpreter activated by  </w:t>
      </w:r>
      <w:r w:rsidRPr="00783908">
        <w:rPr>
          <w:rFonts w:ascii="Consolas" w:hAnsi="Consolas" w:cs="Consolas"/>
        </w:rPr>
        <w:t>ASM[</w:t>
      </w:r>
      <w:r>
        <w:t xml:space="preserve">  requires slight changes in common </w:t>
      </w:r>
      <w:proofErr w:type="spellStart"/>
      <w:r>
        <w:t>sF</w:t>
      </w:r>
      <w:proofErr w:type="spellEnd"/>
      <w:r>
        <w:t>/pF practices.</w:t>
      </w:r>
    </w:p>
    <w:p w14:paraId="542208AB" w14:textId="77777777" w:rsidR="00574CFF" w:rsidRDefault="00574CFF" w:rsidP="00A9451D">
      <w:pPr>
        <w:pStyle w:val="PlainHeading5"/>
        <w:numPr>
          <w:ilvl w:val="4"/>
          <w:numId w:val="1"/>
        </w:numPr>
        <w:jc w:val="both"/>
      </w:pPr>
      <w:r>
        <w:t>Use of EXIT</w:t>
      </w:r>
    </w:p>
    <w:p w14:paraId="38B36868" w14:textId="77777777" w:rsidR="00574CFF" w:rsidRDefault="00574CFF" w:rsidP="00A9451D">
      <w:pPr>
        <w:pStyle w:val="BodyText"/>
        <w:jc w:val="both"/>
      </w:pPr>
      <w:r>
        <w:t xml:space="preserve">If  </w:t>
      </w:r>
      <w:r w:rsidRPr="00783908">
        <w:rPr>
          <w:rFonts w:ascii="Consolas" w:hAnsi="Consolas" w:cs="Consolas"/>
        </w:rPr>
        <w:t>ASM[</w:t>
      </w:r>
      <w:r>
        <w:t xml:space="preserve">  interprets an  </w:t>
      </w:r>
      <w:r w:rsidRPr="00783908">
        <w:rPr>
          <w:rFonts w:ascii="Consolas" w:hAnsi="Consolas" w:cs="Consolas"/>
        </w:rPr>
        <w:t>EXIT</w:t>
      </w:r>
      <w:r>
        <w:t xml:space="preserve">  the block continues being processed by the normal FORTH interpreter.  To achieve the usual effect of  </w:t>
      </w:r>
      <w:r w:rsidRPr="00783908">
        <w:rPr>
          <w:rFonts w:ascii="Consolas" w:hAnsi="Consolas" w:cs="Consolas"/>
        </w:rPr>
        <w:t>EXIT</w:t>
      </w:r>
      <w:r>
        <w:t xml:space="preserve">  you must write it twice, as in  </w:t>
      </w:r>
      <w:r w:rsidRPr="00783908">
        <w:rPr>
          <w:rFonts w:ascii="Consolas" w:hAnsi="Consolas" w:cs="Consolas"/>
        </w:rPr>
        <w:t xml:space="preserve">EXIT </w:t>
      </w:r>
      <w:proofErr w:type="spellStart"/>
      <w:r w:rsidRPr="00783908">
        <w:rPr>
          <w:rFonts w:ascii="Consolas" w:hAnsi="Consolas" w:cs="Consolas"/>
        </w:rPr>
        <w:t>EXIT</w:t>
      </w:r>
      <w:proofErr w:type="spellEnd"/>
      <w:r>
        <w:t xml:space="preserve"> .</w:t>
      </w:r>
    </w:p>
    <w:p w14:paraId="55B920EA" w14:textId="77777777" w:rsidR="00574CFF" w:rsidRDefault="00574CFF" w:rsidP="00A9451D">
      <w:pPr>
        <w:pStyle w:val="PlainHeading5"/>
        <w:numPr>
          <w:ilvl w:val="4"/>
          <w:numId w:val="1"/>
        </w:numPr>
        <w:jc w:val="both"/>
      </w:pPr>
      <w:r>
        <w:t>Bins Needing more than 1 Block</w:t>
      </w:r>
    </w:p>
    <w:p w14:paraId="3A30A79F" w14:textId="77777777" w:rsidR="00574CFF" w:rsidRDefault="00574CFF" w:rsidP="00A9451D">
      <w:pPr>
        <w:pStyle w:val="BodyText"/>
        <w:jc w:val="both"/>
      </w:pPr>
      <w:r>
        <w:t>This can be done in two ways, and the code distributed with aF-3 includes examples.</w:t>
      </w:r>
    </w:p>
    <w:p w14:paraId="779B46D7" w14:textId="77777777" w:rsidR="00574CFF" w:rsidRDefault="00574CFF" w:rsidP="00A9451D">
      <w:pPr>
        <w:pStyle w:val="BodyText"/>
        <w:jc w:val="both"/>
      </w:pPr>
      <w:r>
        <w:t xml:space="preserve">For the first method, see the code for Async Boot ROM.  The first block loads the second within  </w:t>
      </w:r>
      <w:r w:rsidRPr="00783908">
        <w:rPr>
          <w:rFonts w:ascii="Consolas" w:hAnsi="Consolas" w:cs="Consolas"/>
        </w:rPr>
        <w:t>ASM[</w:t>
      </w:r>
      <w:r>
        <w:t xml:space="preserve">  </w:t>
      </w:r>
      <w:r w:rsidRPr="00783908">
        <w:rPr>
          <w:rFonts w:ascii="Consolas" w:hAnsi="Consolas" w:cs="Consolas"/>
        </w:rPr>
        <w:t>]ASM</w:t>
      </w:r>
      <w:r>
        <w:t xml:space="preserve">  and the second block must begin with  </w:t>
      </w:r>
      <w:r w:rsidRPr="00783908">
        <w:rPr>
          <w:rFonts w:ascii="Consolas" w:hAnsi="Consolas" w:cs="Consolas"/>
        </w:rPr>
        <w:t>ASM[</w:t>
      </w:r>
      <w:r>
        <w:t xml:space="preserve">  to activate the special interpreter.  Note that the second block does not require any closing bracketing other than an explicit or implicit pair of  </w:t>
      </w:r>
      <w:r w:rsidRPr="00783908">
        <w:rPr>
          <w:rFonts w:ascii="Consolas" w:hAnsi="Consolas" w:cs="Consolas"/>
        </w:rPr>
        <w:t>EXIT</w:t>
      </w:r>
      <w:r>
        <w:t xml:space="preserve"> .</w:t>
      </w:r>
    </w:p>
    <w:p w14:paraId="1AF99C45" w14:textId="77777777" w:rsidR="00574CFF" w:rsidRPr="00014870" w:rsidRDefault="00574CFF" w:rsidP="00A9451D">
      <w:pPr>
        <w:pStyle w:val="BodyText"/>
        <w:jc w:val="both"/>
      </w:pPr>
      <w:r>
        <w:t xml:space="preserve">For the second, see the Master DMA Nexus (bin 110) of the Ethernet NIC.  The first block begins with all of the normal boilerplate to start a capsule's source, but has no closing bracketing.  The second block begins with  </w:t>
      </w:r>
      <w:r w:rsidRPr="00783908">
        <w:rPr>
          <w:rFonts w:ascii="Consolas" w:hAnsi="Consolas" w:cs="Consolas"/>
        </w:rPr>
        <w:t>ASM[</w:t>
      </w:r>
      <w:r>
        <w:t xml:space="preserve">  to resume using the special interpreter, and ends with the normal closing bracketing.</w:t>
      </w:r>
    </w:p>
    <w:p w14:paraId="74ECC7C6" w14:textId="77777777" w:rsidR="00574CFF" w:rsidRPr="00274943" w:rsidRDefault="00574CFF" w:rsidP="00A9451D">
      <w:pPr>
        <w:pStyle w:val="PlainHeading3"/>
        <w:jc w:val="both"/>
      </w:pPr>
      <w:bookmarkStart w:id="91" w:name="_Toc119163472"/>
      <w:r w:rsidRPr="00274943">
        <w:t>Location Counter</w:t>
      </w:r>
      <w:bookmarkEnd w:id="91"/>
    </w:p>
    <w:p w14:paraId="3AB8E66C" w14:textId="77777777" w:rsidR="00574CFF" w:rsidRDefault="00574CFF" w:rsidP="00A9451D">
      <w:pPr>
        <w:pStyle w:val="BodyText"/>
        <w:jc w:val="both"/>
      </w:pPr>
      <w:r>
        <w:t xml:space="preserve">This is an incremental Assembler.  Opcodes and literals are written into an image of target node memory as they are encountered; the only retroactive action it performs is to store into the destination fields of words containing forward referencing jumps (such as  </w:t>
      </w:r>
      <w:r w:rsidRPr="00AE756A">
        <w:rPr>
          <w:rFonts w:ascii="Consolas" w:hAnsi="Consolas" w:cs="Consolas"/>
        </w:rPr>
        <w:t>if</w:t>
      </w:r>
      <w:r>
        <w:t xml:space="preserve"> ) or calls ( </w:t>
      </w:r>
      <w:r w:rsidRPr="00AE756A">
        <w:rPr>
          <w:rFonts w:ascii="Consolas" w:hAnsi="Consolas" w:cs="Consolas"/>
        </w:rPr>
        <w:t>leap</w:t>
      </w:r>
      <w:r>
        <w:t xml:space="preserve"> ) when those forward references are resolved, or to change a call opcode to a jump when a call is followed by semicolon (tail optimization).  The Assembler keeps track of the current position in target F18 memory with three variables documented earlier:  </w:t>
      </w:r>
      <w:r w:rsidRPr="004718A1">
        <w:rPr>
          <w:rFonts w:ascii="Consolas" w:hAnsi="Consolas" w:cs="Consolas"/>
        </w:rPr>
        <w:t xml:space="preserve">'IW  </w:t>
      </w:r>
      <w:r>
        <w:rPr>
          <w:rFonts w:ascii="Consolas" w:hAnsi="Consolas" w:cs="Consolas"/>
        </w:rPr>
        <w:t>'</w:t>
      </w:r>
      <w:r w:rsidRPr="004718A1">
        <w:rPr>
          <w:rFonts w:ascii="Consolas" w:hAnsi="Consolas" w:cs="Consolas"/>
        </w:rPr>
        <w:t>SLOT</w:t>
      </w:r>
      <w:r>
        <w:t xml:space="preserve">  and  </w:t>
      </w:r>
      <w:r w:rsidRPr="004718A1">
        <w:rPr>
          <w:rFonts w:ascii="Consolas" w:hAnsi="Consolas" w:cs="Consolas"/>
        </w:rPr>
        <w:t>'IP</w:t>
      </w:r>
      <w:r>
        <w:t xml:space="preserve"> .</w:t>
      </w:r>
    </w:p>
    <w:p w14:paraId="626CA1DC" w14:textId="77777777" w:rsidR="00574CFF" w:rsidRDefault="00574CFF" w:rsidP="00A9451D">
      <w:pPr>
        <w:pStyle w:val="BodyText"/>
        <w:jc w:val="both"/>
      </w:pPr>
      <w:r>
        <w:lastRenderedPageBreak/>
        <w:t xml:space="preserve">As opcodes are assembled, they are added to the instruction word being built at the address in  </w:t>
      </w:r>
      <w:r w:rsidRPr="00D56A30">
        <w:rPr>
          <w:rFonts w:ascii="Consolas" w:hAnsi="Consolas" w:cs="Consolas"/>
        </w:rPr>
        <w:t>'IW</w:t>
      </w:r>
      <w:r>
        <w:t xml:space="preserve">  and  </w:t>
      </w:r>
      <w:r>
        <w:rPr>
          <w:rFonts w:ascii="Consolas" w:hAnsi="Consolas" w:cs="Consolas"/>
        </w:rPr>
        <w:t>'SLOT</w:t>
      </w:r>
      <w:r>
        <w:t xml:space="preserve">  is maintained until the word is full or until the next opcode will not fit into the word.  At that time the word being built is padded with  </w:t>
      </w:r>
      <w:r w:rsidRPr="00451BE9">
        <w:rPr>
          <w:rFonts w:ascii="Consolas" w:hAnsi="Consolas" w:cs="Consolas"/>
        </w:rPr>
        <w:t>.</w:t>
      </w:r>
      <w:r>
        <w:t xml:space="preserve">  (</w:t>
      </w:r>
      <w:proofErr w:type="spellStart"/>
      <w:r w:rsidRPr="001F0C37">
        <w:rPr>
          <w:rFonts w:ascii="Consolas" w:hAnsi="Consolas" w:cs="Consolas"/>
        </w:rPr>
        <w:t>nop</w:t>
      </w:r>
      <w:proofErr w:type="spellEnd"/>
      <w:r>
        <w:t xml:space="preserve">) opcodes if necessary, and a new instruction word is started at the address in  </w:t>
      </w:r>
      <w:r>
        <w:rPr>
          <w:rFonts w:ascii="Consolas" w:hAnsi="Consolas" w:cs="Consolas"/>
        </w:rPr>
        <w:t>'IP</w:t>
      </w:r>
      <w:r>
        <w:t xml:space="preserve"> .  This leaves  </w:t>
      </w:r>
      <w:r>
        <w:rPr>
          <w:rFonts w:ascii="Consolas" w:hAnsi="Consolas" w:cs="Consolas"/>
        </w:rPr>
        <w:t>'IW</w:t>
      </w:r>
      <w:r>
        <w:t xml:space="preserve">  pointing at the new instruction word and  </w:t>
      </w:r>
      <w:r>
        <w:rPr>
          <w:rFonts w:ascii="Consolas" w:hAnsi="Consolas" w:cs="Consolas"/>
        </w:rPr>
        <w:t>'IP</w:t>
      </w:r>
      <w:r>
        <w:t xml:space="preserve">  pointing at the following location in memory.  The duality of  </w:t>
      </w:r>
      <w:r>
        <w:rPr>
          <w:rFonts w:ascii="Consolas" w:hAnsi="Consolas" w:cs="Consolas"/>
        </w:rPr>
        <w:t>'IW</w:t>
      </w:r>
      <w:r>
        <w:t xml:space="preserve">  and  'SLOT  is necessary to support multiple instructions per word; the duality of  </w:t>
      </w:r>
      <w:r>
        <w:rPr>
          <w:rFonts w:ascii="Consolas" w:hAnsi="Consolas" w:cs="Consolas"/>
        </w:rPr>
        <w:t>'IW</w:t>
      </w:r>
      <w:r>
        <w:t xml:space="preserve">  and  </w:t>
      </w:r>
      <w:r>
        <w:rPr>
          <w:rFonts w:ascii="Consolas" w:hAnsi="Consolas" w:cs="Consolas"/>
        </w:rPr>
        <w:t>'IP</w:t>
      </w:r>
      <w:r>
        <w:t xml:space="preserve">  is necessary to support literals.</w:t>
      </w:r>
    </w:p>
    <w:p w14:paraId="7C8A72F3" w14:textId="77777777" w:rsidR="00574CFF" w:rsidRDefault="00574CFF" w:rsidP="00A9451D">
      <w:pPr>
        <w:pStyle w:val="BodyText"/>
        <w:jc w:val="both"/>
      </w:pPr>
      <w:r>
        <w:t xml:space="preserve">When literals are assembled, a  </w:t>
      </w:r>
      <w:r w:rsidRPr="00451BE9">
        <w:rPr>
          <w:rFonts w:ascii="Consolas" w:hAnsi="Consolas" w:cs="Consolas"/>
        </w:rPr>
        <w:t>@p</w:t>
      </w:r>
      <w:r>
        <w:t xml:space="preserve">  opcode is generated and then the literal value is stored at  </w:t>
      </w:r>
      <w:r>
        <w:rPr>
          <w:rFonts w:ascii="Consolas" w:hAnsi="Consolas" w:cs="Consolas"/>
        </w:rPr>
        <w:t>'IP</w:t>
      </w:r>
      <w:r>
        <w:t xml:space="preserve"> , advancing  </w:t>
      </w:r>
      <w:r>
        <w:rPr>
          <w:rFonts w:ascii="Consolas" w:hAnsi="Consolas" w:cs="Consolas"/>
        </w:rPr>
        <w:t>'IP</w:t>
      </w:r>
      <w:r>
        <w:t xml:space="preserve"> .  Alternatively you may write  </w:t>
      </w:r>
      <w:r w:rsidRPr="00451BE9">
        <w:rPr>
          <w:rFonts w:ascii="Consolas" w:hAnsi="Consolas" w:cs="Consolas"/>
        </w:rPr>
        <w:t>@p</w:t>
      </w:r>
      <w:r>
        <w:t xml:space="preserve">  yourself and lay the following words down using </w:t>
      </w:r>
      <w:r w:rsidRPr="00451BE9">
        <w:rPr>
          <w:rFonts w:ascii="Consolas" w:hAnsi="Consolas" w:cs="Consolas"/>
        </w:rPr>
        <w:t>,</w:t>
      </w:r>
      <w:r>
        <w:t xml:space="preserve"> (comma), such as values calculated interpretively or instruction words generated by the assembler's inline nesting feature.</w:t>
      </w:r>
    </w:p>
    <w:p w14:paraId="6668C20C" w14:textId="77777777" w:rsidR="00574CFF" w:rsidRDefault="00574CFF" w:rsidP="00A9451D">
      <w:pPr>
        <w:pStyle w:val="BodyText"/>
        <w:jc w:val="both"/>
      </w:pPr>
      <w:r>
        <w:t xml:space="preserve">Jumping, calling, and memory operations address a word, not an opcode.  When encountering a colon label, or any other assembler directive defining a place that may be addressed in memory, any code under construction is padded with  </w:t>
      </w:r>
      <w:r w:rsidRPr="00451BE9">
        <w:rPr>
          <w:rFonts w:ascii="Consolas" w:hAnsi="Consolas" w:cs="Consolas"/>
        </w:rPr>
        <w:t>.</w:t>
      </w:r>
      <w:r>
        <w:t xml:space="preserve">  (</w:t>
      </w:r>
      <w:proofErr w:type="spellStart"/>
      <w:r>
        <w:t>nop</w:t>
      </w:r>
      <w:proofErr w:type="spellEnd"/>
      <w:r>
        <w:t>) opcodes if necessary to align the location counter on a word boundary.  This means that in absence of explicit control transfer opcodes, execution continues across alignment boundaries including the start of a colon labeled definition, a technique we have learned to use often.</w:t>
      </w:r>
    </w:p>
    <w:p w14:paraId="5BE9243E" w14:textId="77777777" w:rsidR="00574CFF" w:rsidRDefault="00574CFF" w:rsidP="00A9451D">
      <w:pPr>
        <w:pStyle w:val="BodyText"/>
        <w:jc w:val="both"/>
      </w:pPr>
      <w:r w:rsidRPr="00025038">
        <w:t>The location counter</w:t>
      </w:r>
      <w:r>
        <w:t xml:space="preserve">  </w:t>
      </w:r>
      <w:r w:rsidRPr="00025038">
        <w:rPr>
          <w:rFonts w:ascii="Consolas" w:hAnsi="Consolas" w:cs="Consolas"/>
        </w:rPr>
        <w:t>'IP</w:t>
      </w:r>
      <w:r>
        <w:t xml:space="preserve">  is incremented in the same way the hardware increments  </w:t>
      </w:r>
      <w:r w:rsidRPr="00025038">
        <w:rPr>
          <w:b/>
        </w:rPr>
        <w:t>P</w:t>
      </w:r>
      <w:r>
        <w:t xml:space="preserve"> :  The low order seven bits increment without changing the remaining bits of  </w:t>
      </w:r>
      <w:r w:rsidRPr="00451BE9">
        <w:rPr>
          <w:b/>
        </w:rPr>
        <w:t>P</w:t>
      </w:r>
      <w:r>
        <w:t xml:space="preserve"> .  If you are generating code in RAM you will stay in RAM, wrapping its address space at x80 in terms of the value of  </w:t>
      </w:r>
      <w:r w:rsidRPr="00025038">
        <w:rPr>
          <w:b/>
        </w:rPr>
        <w:t>P</w:t>
      </w:r>
      <w:r>
        <w:t xml:space="preserve">  and also at x40 for actually addressing the memory image in the sense that the hardware ignores bit 6 of the address.  The compiler will also generate code for ROM, in which case the wrapping points are at x100 and xC0.  The P9 bit (x200) may be set as you wish to specify addressable destinations which will run in Extended Arithmetic Mode.</w:t>
      </w:r>
    </w:p>
    <w:p w14:paraId="1A204F38" w14:textId="77777777" w:rsidR="00574CFF" w:rsidRDefault="00574CFF" w:rsidP="00A9451D">
      <w:pPr>
        <w:pStyle w:val="BodyText"/>
        <w:jc w:val="both"/>
      </w:pPr>
      <w:r w:rsidRPr="0048296E">
        <w:t>The location counter</w:t>
      </w:r>
      <w:r>
        <w:t xml:space="preserve"> is managed using these words:</w:t>
      </w:r>
    </w:p>
    <w:p w14:paraId="648BD203"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if an instruction word has been started, fills the rest of the word with </w:t>
      </w:r>
      <w:proofErr w:type="spellStart"/>
      <w:r>
        <w:rPr>
          <w:rFonts w:asciiTheme="minorHAnsi" w:hAnsiTheme="minorHAnsi" w:cstheme="minorHAnsi"/>
        </w:rPr>
        <w:t>nops</w:t>
      </w:r>
      <w:proofErr w:type="spellEnd"/>
      <w:r>
        <w:rPr>
          <w:rFonts w:asciiTheme="minorHAnsi" w:hAnsiTheme="minorHAnsi" w:cstheme="minorHAnsi"/>
        </w:rPr>
        <w:t xml:space="preserve">.  Equivalent to  </w:t>
      </w:r>
      <w:r w:rsidRPr="003E4041">
        <w:rPr>
          <w:rFonts w:ascii="Consolas" w:hAnsi="Consolas" w:cs="Consolas"/>
        </w:rPr>
        <w:t>1 &lt;</w:t>
      </w:r>
      <w:proofErr w:type="spellStart"/>
      <w:r w:rsidRPr="003E4041">
        <w:rPr>
          <w:rFonts w:ascii="Consolas" w:hAnsi="Consolas" w:cs="Consolas"/>
        </w:rPr>
        <w:t>sl</w:t>
      </w:r>
      <w:proofErr w:type="spellEnd"/>
      <w:r>
        <w:rPr>
          <w:rFonts w:asciiTheme="minorHAnsi" w:hAnsiTheme="minorHAnsi" w:cstheme="minorHAnsi"/>
        </w:rPr>
        <w:t xml:space="preserve"> .</w:t>
      </w:r>
    </w:p>
    <w:p w14:paraId="63049F8B"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org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then sets the compiler's location counter to a given address at which following code will be compiled into the current node's bin.  </w:t>
      </w:r>
      <w:r>
        <w:rPr>
          <w:rFonts w:ascii="Consolas" w:hAnsi="Consolas" w:cs="Consolas"/>
        </w:rPr>
        <w:t>'IW</w:t>
      </w:r>
      <w:r>
        <w:rPr>
          <w:rFonts w:asciiTheme="minorHAnsi" w:hAnsiTheme="minorHAnsi" w:cstheme="minorHAnsi"/>
        </w:rPr>
        <w:t xml:space="preserve">  and  </w:t>
      </w:r>
      <w:r>
        <w:rPr>
          <w:rFonts w:ascii="Consolas" w:hAnsi="Consolas" w:cs="Consolas"/>
        </w:rPr>
        <w:t>'IP</w:t>
      </w:r>
      <w:r>
        <w:rPr>
          <w:rFonts w:asciiTheme="minorHAnsi" w:hAnsiTheme="minorHAnsi" w:cstheme="minorHAnsi"/>
        </w:rPr>
        <w:t xml:space="preserve">  are initially equal but will separate after the first opcode has been compiled.</w:t>
      </w:r>
    </w:p>
    <w:p w14:paraId="43698B43" w14:textId="274F5023"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  </w:t>
      </w:r>
      <w:r>
        <w:rPr>
          <w:rFonts w:asciiTheme="minorHAnsi" w:hAnsiTheme="minorHAnsi" w:cstheme="minorHAnsi"/>
        </w:rPr>
        <w:t xml:space="preserve">Instructs the Assembler that the following number (or label, named literal, named call, or use if  </w:t>
      </w:r>
      <w:r w:rsidRPr="00941E20">
        <w:rPr>
          <w:rFonts w:ascii="Consolas" w:hAnsi="Consolas" w:cs="Consolas"/>
        </w:rPr>
        <w:t>its</w:t>
      </w:r>
      <w:r>
        <w:rPr>
          <w:rFonts w:asciiTheme="minorHAnsi" w:hAnsiTheme="minorHAnsi" w:cstheme="minorHAnsi"/>
        </w:rPr>
        <w:t xml:space="preserve">  [reference to a label in another bin]) should leave a number on the stack instead of assembling a literal or call as appropriate.  For all but named literals the number will be single precision.  If you wish, for example, to  org  to a given address you need to write a phrase like  </w:t>
      </w:r>
      <w:r w:rsidRPr="00A26C13">
        <w:rPr>
          <w:rFonts w:ascii="Consolas" w:hAnsi="Consolas" w:cs="Consolas"/>
        </w:rPr>
        <w:t># x20 org</w:t>
      </w:r>
      <w:r>
        <w:rPr>
          <w:rFonts w:asciiTheme="minorHAnsi" w:hAnsiTheme="minorHAnsi" w:cstheme="minorHAnsi"/>
        </w:rPr>
        <w:t xml:space="preserve">  or  </w:t>
      </w:r>
      <w:r w:rsidRPr="00A26C13">
        <w:rPr>
          <w:rFonts w:ascii="Consolas" w:hAnsi="Consolas" w:cs="Consolas"/>
        </w:rPr>
        <w:t># joe org</w:t>
      </w:r>
      <w:r>
        <w:rPr>
          <w:rFonts w:asciiTheme="minorHAnsi" w:hAnsiTheme="minorHAnsi" w:cstheme="minorHAnsi"/>
        </w:rPr>
        <w:t xml:space="preserve"> .  See also </w:t>
      </w:r>
      <w:r>
        <w:rPr>
          <w:rFonts w:asciiTheme="minorHAnsi" w:hAnsiTheme="minorHAnsi" w:cstheme="minorHAnsi"/>
        </w:rPr>
        <w:fldChar w:fldCharType="begin"/>
      </w:r>
      <w:r>
        <w:rPr>
          <w:rFonts w:asciiTheme="minorHAnsi" w:hAnsiTheme="minorHAnsi" w:cstheme="minorHAnsi"/>
        </w:rPr>
        <w:instrText xml:space="preserve"> REF _Ref475272606 \w \h </w:instrText>
      </w:r>
      <w:r w:rsidR="00A9451D">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4.2.2</w:t>
      </w:r>
      <w:r>
        <w:rPr>
          <w:rFonts w:asciiTheme="minorHAnsi" w:hAnsiTheme="minorHAnsi" w:cstheme="minorHAnsi"/>
        </w:rPr>
        <w:fldChar w:fldCharType="end"/>
      </w:r>
      <w:r>
        <w:rPr>
          <w:rFonts w:asciiTheme="minorHAnsi" w:hAnsiTheme="minorHAnsi" w:cstheme="minorHAnsi"/>
        </w:rPr>
        <w:t xml:space="preserve"> above.</w:t>
      </w:r>
    </w:p>
    <w:p w14:paraId="4310552B"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here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forces word alignment and returns the current aligned location.</w:t>
      </w:r>
    </w:p>
    <w:p w14:paraId="64A02591"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 </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forces word alignment and lays the double instruction or other value down at the next available address in F18 memory, advancing location counter.</w:t>
      </w:r>
    </w:p>
    <w:p w14:paraId="6ECE086F"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+cy </w:t>
      </w:r>
      <w:r w:rsidRPr="009624A1">
        <w:rPr>
          <w:rFonts w:ascii="Consolas" w:hAnsi="Consolas" w:cs="Consolas"/>
        </w:rPr>
        <w:t xml:space="preserve">  </w:t>
      </w:r>
      <w:r>
        <w:rPr>
          <w:rFonts w:asciiTheme="minorHAnsi" w:hAnsiTheme="minorHAnsi" w:cstheme="minorHAnsi"/>
        </w:rPr>
        <w:t>forces word alignment then turns P9 on in the location counter.  Places in memory subsequently defined will be run in Extended Arithmetic Mode if reached by jump, call, execute or return to those places.</w:t>
      </w:r>
    </w:p>
    <w:p w14:paraId="71268594"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-cy </w:t>
      </w:r>
      <w:r w:rsidRPr="009624A1">
        <w:rPr>
          <w:rFonts w:ascii="Consolas" w:hAnsi="Consolas" w:cs="Consolas"/>
        </w:rPr>
        <w:t xml:space="preserve">  </w:t>
      </w:r>
      <w:r>
        <w:rPr>
          <w:rFonts w:asciiTheme="minorHAnsi" w:hAnsiTheme="minorHAnsi" w:cstheme="minorHAnsi"/>
        </w:rPr>
        <w:t>forces word alignment then turns P9 off in the location counter.</w:t>
      </w:r>
    </w:p>
    <w:p w14:paraId="6DDF7753" w14:textId="77777777" w:rsidR="00574CFF" w:rsidRDefault="00574CFF" w:rsidP="00A9451D">
      <w:pPr>
        <w:pStyle w:val="BodyText"/>
        <w:ind w:left="1440" w:hanging="720"/>
        <w:jc w:val="both"/>
        <w:rPr>
          <w:rFonts w:asciiTheme="minorHAnsi" w:hAnsiTheme="minorHAnsi" w:cstheme="minorHAnsi"/>
        </w:rPr>
      </w:pPr>
      <w:r w:rsidRPr="00B560A8">
        <w:rPr>
          <w:rFonts w:ascii="Consolas" w:hAnsi="Consolas" w:cs="Consolas"/>
          <w:b/>
          <w:color w:val="948A54" w:themeColor="background2" w:themeShade="80"/>
        </w:rPr>
        <w:t>&lt;</w:t>
      </w:r>
      <w:proofErr w:type="spellStart"/>
      <w:r w:rsidRPr="00B560A8">
        <w:rPr>
          <w:rFonts w:ascii="Consolas" w:hAnsi="Consolas" w:cs="Consolas"/>
          <w:b/>
          <w:color w:val="948A54" w:themeColor="background2" w:themeShade="80"/>
        </w:rPr>
        <w:t>sl</w:t>
      </w:r>
      <w:proofErr w:type="spellEnd"/>
      <w:r>
        <w:rPr>
          <w:rFonts w:ascii="Consolas" w:hAnsi="Consolas" w:cs="Consolas"/>
          <w:b/>
        </w:rPr>
        <w:t xml:space="preserve"> </w:t>
      </w:r>
      <w:r>
        <w:rPr>
          <w:rFonts w:ascii="Consolas" w:hAnsi="Consolas" w:cs="Consolas"/>
        </w:rPr>
        <w:t>(n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Ensures that the next slot to be assembled will be </w:t>
      </w:r>
      <w:r w:rsidRPr="003E4041">
        <w:rPr>
          <w:rFonts w:asciiTheme="minorHAnsi" w:hAnsiTheme="minorHAnsi" w:cstheme="minorHAnsi"/>
          <w:b/>
          <w:i/>
        </w:rPr>
        <w:t>less than</w:t>
      </w:r>
      <w:r>
        <w:rPr>
          <w:rFonts w:asciiTheme="minorHAnsi" w:hAnsiTheme="minorHAnsi" w:cstheme="minorHAnsi"/>
        </w:rPr>
        <w:t xml:space="preserve"> the given number, forcing alignment in a new word if that is not the case.  Used to solve problems with forward jumps or calls.</w:t>
      </w:r>
    </w:p>
    <w:p w14:paraId="30F18F08" w14:textId="77777777" w:rsidR="00574CFF" w:rsidRDefault="00574CFF" w:rsidP="00A9451D">
      <w:pPr>
        <w:pStyle w:val="BodyText"/>
        <w:jc w:val="both"/>
      </w:pPr>
      <w:r>
        <w:t xml:space="preserve">Slot assignment is a microscopic aspect of location counter management but is important to an F18 programmer for reasons such as optimizing forward references, aligning code on word boundaries for generation of literal instruction words to send another node through a com port, and the like.  The words  { </w:t>
      </w:r>
      <w:r w:rsidRPr="0048296E">
        <w:rPr>
          <w:rFonts w:ascii="Consolas" w:hAnsi="Consolas" w:cs="Consolas"/>
        </w:rPr>
        <w:t>.  ..  &lt;</w:t>
      </w:r>
      <w:proofErr w:type="spellStart"/>
      <w:r w:rsidRPr="0048296E">
        <w:rPr>
          <w:rFonts w:ascii="Consolas" w:hAnsi="Consolas" w:cs="Consolas"/>
        </w:rPr>
        <w:t>sl</w:t>
      </w:r>
      <w:proofErr w:type="spellEnd"/>
      <w:r>
        <w:t xml:space="preserve"> } are your main tools for managing slot allocation.</w:t>
      </w:r>
    </w:p>
    <w:p w14:paraId="3E0904B1" w14:textId="77777777" w:rsidR="00574CFF" w:rsidRPr="001110D6" w:rsidRDefault="00574CFF" w:rsidP="00A9451D">
      <w:pPr>
        <w:pStyle w:val="PlainHeading3"/>
        <w:jc w:val="both"/>
      </w:pPr>
      <w:bookmarkStart w:id="92" w:name="_Toc304060839"/>
      <w:bookmarkStart w:id="93" w:name="_Toc304060944"/>
      <w:bookmarkStart w:id="94" w:name="_Toc304061049"/>
      <w:bookmarkStart w:id="95" w:name="_Toc304061154"/>
      <w:bookmarkStart w:id="96" w:name="_Toc304061257"/>
      <w:bookmarkStart w:id="97" w:name="_Toc119163473"/>
      <w:bookmarkEnd w:id="92"/>
      <w:bookmarkEnd w:id="93"/>
      <w:bookmarkEnd w:id="94"/>
      <w:bookmarkEnd w:id="95"/>
      <w:bookmarkEnd w:id="96"/>
      <w:r w:rsidRPr="001110D6">
        <w:lastRenderedPageBreak/>
        <w:t>Control Structure Directives</w:t>
      </w:r>
      <w:bookmarkEnd w:id="97"/>
    </w:p>
    <w:p w14:paraId="7B05CB85" w14:textId="77777777" w:rsidR="00574CFF" w:rsidRDefault="00574CFF" w:rsidP="00A9451D">
      <w:pPr>
        <w:pStyle w:val="BodyText"/>
        <w:jc w:val="both"/>
      </w:pPr>
      <w:r>
        <w:t xml:space="preserve">These are used like those in classical Forth.  The stack effects shown in square brackets reflect the host Assembler's stack; those shown in regular </w:t>
      </w:r>
      <w:proofErr w:type="spellStart"/>
      <w:r>
        <w:t>parens</w:t>
      </w:r>
      <w:proofErr w:type="spellEnd"/>
      <w:r>
        <w:t xml:space="preserve"> reflect the F18 stack at execution time.</w:t>
      </w:r>
    </w:p>
    <w:p w14:paraId="285DA9A0" w14:textId="77777777" w:rsidR="00574CFF" w:rsidRPr="001110D6" w:rsidRDefault="00574CFF" w:rsidP="00A9451D">
      <w:pPr>
        <w:pStyle w:val="PlainHeading4"/>
        <w:numPr>
          <w:ilvl w:val="3"/>
          <w:numId w:val="1"/>
        </w:numPr>
        <w:jc w:val="both"/>
      </w:pPr>
      <w:r w:rsidRPr="001110D6">
        <w:t>Simple Forward Transfers</w:t>
      </w:r>
    </w:p>
    <w:p w14:paraId="2C411FCA" w14:textId="77777777" w:rsidR="00574CFF" w:rsidRDefault="00574CFF" w:rsidP="00A9451D">
      <w:pPr>
        <w:pStyle w:val="BodyText"/>
        <w:jc w:val="both"/>
      </w:pPr>
      <w:r>
        <w:t xml:space="preserve">Forward transfer opcodes are assembled into the next available slot and may, unless you are controlling slot allocation yourself, be placed into slots 0, 1 or 2 with 10, 8 or 3-bit destination fields.  The stack "handle" shown as  </w:t>
      </w:r>
      <w:proofErr w:type="spellStart"/>
      <w:r w:rsidRPr="00274943">
        <w:rPr>
          <w:b/>
        </w:rPr>
        <w:t>sa</w:t>
      </w:r>
      <w:proofErr w:type="spellEnd"/>
      <w:r>
        <w:t xml:space="preserve">  for the unresolved forward transfer identifies both the location and the slot of the transfer opcode as well as the adjustment for  </w:t>
      </w:r>
      <w:r w:rsidRPr="00274943">
        <w:rPr>
          <w:b/>
        </w:rPr>
        <w:t>P</w:t>
      </w:r>
      <w:r>
        <w:t xml:space="preserve">  due to any preceding  </w:t>
      </w:r>
      <w:r w:rsidRPr="00274943">
        <w:rPr>
          <w:rFonts w:ascii="Consolas" w:hAnsi="Consolas" w:cs="Consolas"/>
        </w:rPr>
        <w:t>@p</w:t>
      </w:r>
      <w:r>
        <w:t xml:space="preserve">  or  </w:t>
      </w:r>
      <w:r w:rsidRPr="00274943">
        <w:rPr>
          <w:rFonts w:ascii="Consolas" w:hAnsi="Consolas" w:cs="Consolas"/>
        </w:rPr>
        <w:t>!p</w:t>
      </w:r>
      <w:r>
        <w:t xml:space="preserve">  opcodes in the same word.  When  </w:t>
      </w:r>
      <w:r w:rsidRPr="005727F1">
        <w:rPr>
          <w:rFonts w:ascii="Consolas" w:hAnsi="Consolas" w:cs="Consolas"/>
        </w:rPr>
        <w:t>then</w:t>
      </w:r>
      <w:r>
        <w:t xml:space="preserve">  resolves a forward transfer, it will abort with error message "Range!" if the transfer is unable to reach the position at which  </w:t>
      </w:r>
      <w:r w:rsidRPr="005727F1">
        <w:rPr>
          <w:rFonts w:ascii="Consolas" w:hAnsi="Consolas" w:cs="Consolas"/>
        </w:rPr>
        <w:t>then</w:t>
      </w:r>
      <w:r>
        <w:t xml:space="preserve">  occurs without a larger destination field; when this occurs you must alter the code to resolve the problem.</w:t>
      </w:r>
    </w:p>
    <w:p w14:paraId="596D58DB"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if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451BE9">
        <w:rPr>
          <w:rFonts w:asciiTheme="minorHAnsi" w:hAnsiTheme="minorHAnsi" w:cstheme="minorHAnsi"/>
          <w:b/>
        </w:rPr>
        <w:t>T</w:t>
      </w:r>
      <w:r>
        <w:rPr>
          <w:rFonts w:asciiTheme="minorHAnsi" w:hAnsiTheme="minorHAnsi" w:cstheme="minorHAnsi"/>
        </w:rPr>
        <w:t xml:space="preserve">  is nonzero, program flow continues; otherwise jumps to matching  </w:t>
      </w:r>
      <w:r w:rsidRPr="00451BE9">
        <w:rPr>
          <w:rFonts w:ascii="Consolas" w:hAnsi="Consolas" w:cs="Consolas"/>
        </w:rPr>
        <w:t>then</w:t>
      </w:r>
      <w:r>
        <w:rPr>
          <w:rFonts w:asciiTheme="minorHAnsi" w:hAnsiTheme="minorHAnsi" w:cstheme="minorHAnsi"/>
        </w:rPr>
        <w:t xml:space="preserve"> .</w:t>
      </w:r>
    </w:p>
    <w:p w14:paraId="52F6A68B"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-if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matching  </w:t>
      </w:r>
      <w:r w:rsidRPr="00A7444E">
        <w:rPr>
          <w:rFonts w:ascii="Consolas" w:hAnsi="Consolas" w:cs="Consolas"/>
        </w:rPr>
        <w:t>then</w:t>
      </w:r>
      <w:r>
        <w:rPr>
          <w:rFonts w:asciiTheme="minorHAnsi" w:hAnsiTheme="minorHAnsi" w:cstheme="minorHAnsi"/>
        </w:rPr>
        <w:t xml:space="preserve"> .</w:t>
      </w:r>
    </w:p>
    <w:p w14:paraId="5B600C4B" w14:textId="77777777" w:rsidR="00574CFF" w:rsidRDefault="00574CFF" w:rsidP="00A9451D">
      <w:pPr>
        <w:pStyle w:val="BodyText"/>
        <w:spacing w:after="120"/>
        <w:ind w:left="1440" w:hanging="720"/>
        <w:jc w:val="both"/>
        <w:rPr>
          <w:rFonts w:asciiTheme="minorHAnsi" w:hAnsiTheme="minorHAnsi" w:cstheme="minorHAnsi"/>
        </w:rPr>
      </w:pPr>
      <w:proofErr w:type="spellStart"/>
      <w:r w:rsidRPr="00274943">
        <w:rPr>
          <w:rFonts w:ascii="Consolas" w:hAnsi="Consolas" w:cs="Consolas"/>
          <w:b/>
        </w:rPr>
        <w:t>zif</w:t>
      </w:r>
      <w:proofErr w:type="spellEnd"/>
      <w:r w:rsidRPr="00274943">
        <w:rPr>
          <w:rFonts w:ascii="Consolas" w:hAnsi="Consolas" w:cs="Consolas"/>
          <w:b/>
        </w:rPr>
        <w:t xml:space="preserve">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Pr>
          <w:rFonts w:asciiTheme="minorHAnsi" w:hAnsiTheme="minorHAnsi" w:cstheme="minorHAnsi"/>
          <w:b/>
        </w:rPr>
        <w:t>R</w:t>
      </w:r>
      <w:r>
        <w:rPr>
          <w:rFonts w:asciiTheme="minorHAnsi" w:hAnsiTheme="minorHAnsi" w:cstheme="minorHAnsi"/>
        </w:rPr>
        <w:t xml:space="preserve">  is zero, pops the return stack and program flow continues; otherwise decrements  </w:t>
      </w:r>
      <w:r w:rsidRPr="00451BE9">
        <w:rPr>
          <w:rFonts w:asciiTheme="minorHAnsi" w:hAnsiTheme="minorHAnsi" w:cstheme="minorHAnsi"/>
          <w:b/>
        </w:rPr>
        <w:t>R</w:t>
      </w:r>
      <w:r>
        <w:rPr>
          <w:rFonts w:asciiTheme="minorHAnsi" w:hAnsiTheme="minorHAnsi" w:cstheme="minorHAnsi"/>
        </w:rPr>
        <w:t xml:space="preserve">  and jumps to matching  </w:t>
      </w:r>
      <w:r w:rsidRPr="00A7444E">
        <w:rPr>
          <w:rFonts w:ascii="Consolas" w:hAnsi="Consolas" w:cs="Consolas"/>
        </w:rPr>
        <w:t>then</w:t>
      </w:r>
      <w:r>
        <w:rPr>
          <w:rFonts w:asciiTheme="minorHAnsi" w:hAnsiTheme="minorHAnsi" w:cstheme="minorHAnsi"/>
        </w:rPr>
        <w:t xml:space="preserve"> .</w:t>
      </w:r>
    </w:p>
    <w:p w14:paraId="0EC4855F"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ahead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jumps to matching  </w:t>
      </w:r>
      <w:r w:rsidRPr="00451BE9">
        <w:rPr>
          <w:rFonts w:ascii="Consolas" w:hAnsi="Consolas" w:cs="Consolas"/>
        </w:rPr>
        <w:t>then</w:t>
      </w:r>
      <w:r>
        <w:rPr>
          <w:rFonts w:asciiTheme="minorHAnsi" w:hAnsiTheme="minorHAnsi" w:cstheme="minorHAnsi"/>
        </w:rPr>
        <w:t xml:space="preserve"> .</w:t>
      </w:r>
    </w:p>
    <w:p w14:paraId="243D451C"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leap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assembles a call to matching  </w:t>
      </w:r>
      <w:r w:rsidRPr="00451BE9">
        <w:rPr>
          <w:rFonts w:ascii="Consolas" w:hAnsi="Consolas" w:cs="Consolas"/>
        </w:rPr>
        <w:t>then</w:t>
      </w:r>
      <w:r>
        <w:rPr>
          <w:rFonts w:asciiTheme="minorHAnsi" w:hAnsiTheme="minorHAnsi" w:cstheme="minorHAnsi"/>
        </w:rPr>
        <w:t xml:space="preserve"> .</w:t>
      </w:r>
    </w:p>
    <w:p w14:paraId="5D911478" w14:textId="77777777" w:rsidR="00574CFF" w:rsidRDefault="00574CFF" w:rsidP="00A9451D">
      <w:pPr>
        <w:pStyle w:val="BodyText"/>
        <w:ind w:left="1440" w:hanging="720"/>
        <w:jc w:val="both"/>
        <w:rPr>
          <w:rFonts w:asciiTheme="minorHAnsi" w:hAnsiTheme="minorHAnsi" w:cstheme="minorHAnsi"/>
        </w:rPr>
      </w:pPr>
      <w:r w:rsidRPr="00274943">
        <w:rPr>
          <w:rFonts w:ascii="Consolas" w:hAnsi="Consolas" w:cs="Consolas"/>
          <w:b/>
        </w:rPr>
        <w:t xml:space="preserve">then </w:t>
      </w:r>
      <w:r>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forces word alignment and resolves a forward transfer.</w:t>
      </w:r>
    </w:p>
    <w:p w14:paraId="21CB1C82" w14:textId="77777777" w:rsidR="00574CFF" w:rsidRPr="00B97966" w:rsidRDefault="00574CFF" w:rsidP="00A9451D">
      <w:pPr>
        <w:pStyle w:val="PlainHeading4"/>
        <w:numPr>
          <w:ilvl w:val="3"/>
          <w:numId w:val="1"/>
        </w:numPr>
        <w:jc w:val="both"/>
      </w:pPr>
      <w:r w:rsidRPr="00B97966">
        <w:t>Count-controlled Looping</w:t>
      </w:r>
    </w:p>
    <w:p w14:paraId="081163B3" w14:textId="77777777" w:rsidR="00574CFF" w:rsidRDefault="00574CFF" w:rsidP="00A9451D">
      <w:pPr>
        <w:pStyle w:val="BodyText"/>
        <w:jc w:val="both"/>
      </w:pPr>
      <w:r>
        <w:t xml:space="preserve">The F18 hardware supports looping under control of a count in  </w:t>
      </w:r>
      <w:r w:rsidRPr="00451BE9">
        <w:rPr>
          <w:b/>
        </w:rPr>
        <w:t>R</w:t>
      </w:r>
      <w:r>
        <w:t xml:space="preserve"> .  The number in  </w:t>
      </w:r>
      <w:r w:rsidRPr="001110D6">
        <w:rPr>
          <w:b/>
        </w:rPr>
        <w:t>R</w:t>
      </w:r>
      <w:r>
        <w:t xml:space="preserve">  is zero-based so the number of iterations such a loop makes is one greater than the initial value in  </w:t>
      </w:r>
      <w:r w:rsidRPr="001110D6">
        <w:rPr>
          <w:b/>
        </w:rPr>
        <w:t>R</w:t>
      </w:r>
      <w:r>
        <w:t xml:space="preserve">  and that value will be zero during the last iteration of a loop.  No forward transfers are used by these words and there are no issues with slots; all directives that generate backward transfers will pad the code if needed so that an opcode with the necessary size destination field may be assembled.  The directives are as follow:</w:t>
      </w:r>
    </w:p>
    <w:p w14:paraId="1E2A6D8C"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for </w:t>
      </w:r>
      <w:r>
        <w:rPr>
          <w:rFonts w:ascii="Consolas" w:hAnsi="Consolas" w:cs="Consolas"/>
        </w:rPr>
        <w:t>[</w:t>
      </w:r>
      <w:r w:rsidRPr="00274943">
        <w:rPr>
          <w:rFonts w:ascii="Consolas" w:hAnsi="Consolas" w:cs="Consolas"/>
        </w:rPr>
        <w:t>-a</w:t>
      </w:r>
      <w:r>
        <w:rPr>
          <w:rFonts w:ascii="Consolas" w:hAnsi="Consolas" w:cs="Consolas"/>
        </w:rPr>
        <w:t>]</w:t>
      </w:r>
      <w:r w:rsidRPr="00274943">
        <w:rPr>
          <w:rFonts w:ascii="Consolas" w:hAnsi="Consolas" w:cs="Consolas"/>
        </w:rPr>
        <w:t xml:space="preserve"> (n)</w:t>
      </w:r>
      <w:r w:rsidRPr="00AD5057">
        <w:rPr>
          <w:rFonts w:asciiTheme="minorHAnsi" w:hAnsiTheme="minorHAnsi" w:cstheme="minorHAnsi"/>
        </w:rPr>
        <w:t xml:space="preserve">  </w:t>
      </w:r>
      <w:r>
        <w:rPr>
          <w:rFonts w:asciiTheme="minorHAnsi" w:hAnsiTheme="minorHAnsi" w:cstheme="minorHAnsi"/>
        </w:rPr>
        <w:t xml:space="preserve">pushes  n  onto the return stack, forces word alignment and saves  </w:t>
      </w:r>
      <w:r w:rsidRPr="00451BE9">
        <w:rPr>
          <w:rFonts w:ascii="Consolas" w:hAnsi="Consolas" w:cs="Consolas"/>
        </w:rPr>
        <w:t>here</w:t>
      </w:r>
      <w:r>
        <w:rPr>
          <w:rFonts w:asciiTheme="minorHAnsi" w:hAnsiTheme="minorHAnsi" w:cstheme="minorHAnsi"/>
        </w:rPr>
        <w:t xml:space="preserve">  to be used as a transfer destination by the directive that ends the loop.  There are times when it is useful to decompose this directive's actions so that the pushing of the loop count and the start of the loop itself may be separated by such things as initialization code or a label.  In this case you may write a phrase like  </w:t>
      </w:r>
      <w:r w:rsidRPr="001110D6">
        <w:rPr>
          <w:rFonts w:ascii="Consolas" w:hAnsi="Consolas" w:cs="Consolas"/>
          <w:b/>
        </w:rPr>
        <w:t xml:space="preserve">&gt;r  </w:t>
      </w:r>
      <w:r w:rsidRPr="00451BE9">
        <w:rPr>
          <w:rFonts w:ascii="Consolas" w:hAnsi="Consolas" w:cs="Consolas"/>
        </w:rPr>
        <w:t>&lt;other things&gt;</w:t>
      </w:r>
      <w:r w:rsidRPr="00451BE9">
        <w:rPr>
          <w:rFonts w:ascii="Consolas" w:hAnsi="Consolas" w:cs="Consolas"/>
          <w:b/>
          <w:color w:val="948A54" w:themeColor="background2" w:themeShade="80"/>
        </w:rPr>
        <w:t xml:space="preserve">  </w:t>
      </w:r>
      <w:r w:rsidRPr="001110D6">
        <w:rPr>
          <w:rFonts w:ascii="Consolas" w:hAnsi="Consolas" w:cs="Consolas"/>
          <w:b/>
        </w:rPr>
        <w:t>begin</w:t>
      </w:r>
      <w:r>
        <w:rPr>
          <w:rFonts w:asciiTheme="minorHAnsi" w:hAnsiTheme="minorHAnsi" w:cstheme="minorHAnsi"/>
        </w:rPr>
        <w:t xml:space="preserve"> .</w:t>
      </w:r>
    </w:p>
    <w:p w14:paraId="5CB94B15"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next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ends a loop with conditional transfer to the address  </w:t>
      </w:r>
      <w:r w:rsidRPr="00451BE9">
        <w:rPr>
          <w:rFonts w:ascii="Consolas" w:hAnsi="Consolas" w:cs="Consolas"/>
        </w:rPr>
        <w:t>a</w:t>
      </w:r>
      <w:r>
        <w:rPr>
          <w:rFonts w:asciiTheme="minorHAnsi" w:hAnsiTheme="minorHAnsi" w:cstheme="minorHAnsi"/>
        </w:rPr>
        <w:t xml:space="preserve"> .  If  </w:t>
      </w:r>
      <w:r w:rsidRPr="00451BE9">
        <w:rPr>
          <w:rFonts w:asciiTheme="minorHAnsi" w:hAnsiTheme="minorHAnsi" w:cstheme="minorHAnsi"/>
          <w:b/>
        </w:rPr>
        <w:t>R</w:t>
      </w:r>
      <w:r>
        <w:rPr>
          <w:rFonts w:asciiTheme="minorHAnsi" w:hAnsiTheme="minorHAnsi" w:cstheme="minorHAnsi"/>
        </w:rPr>
        <w:t xml:space="preserve">  is zero when  next  is executed, the return stack is popped and program flow continues.  Otherwise  </w:t>
      </w:r>
      <w:r w:rsidRPr="00451BE9">
        <w:rPr>
          <w:rFonts w:asciiTheme="minorHAnsi" w:hAnsiTheme="minorHAnsi" w:cstheme="minorHAnsi"/>
          <w:b/>
        </w:rPr>
        <w:t>R</w:t>
      </w:r>
      <w:r>
        <w:rPr>
          <w:rFonts w:asciiTheme="minorHAnsi" w:hAnsiTheme="minorHAnsi" w:cstheme="minorHAnsi"/>
        </w:rPr>
        <w:t xml:space="preserve">  is decremented by one and control is transferred to  </w:t>
      </w:r>
      <w:r w:rsidRPr="00451BE9">
        <w:rPr>
          <w:rFonts w:ascii="Consolas" w:hAnsi="Consolas" w:cs="Consolas"/>
        </w:rPr>
        <w:t>a</w:t>
      </w:r>
      <w:r>
        <w:rPr>
          <w:rFonts w:asciiTheme="minorHAnsi" w:hAnsiTheme="minorHAnsi" w:cstheme="minorHAnsi"/>
        </w:rPr>
        <w:t xml:space="preserve"> .</w:t>
      </w:r>
    </w:p>
    <w:p w14:paraId="4B823973" w14:textId="77777777" w:rsidR="00574CFF" w:rsidRDefault="00574CFF" w:rsidP="00A9451D">
      <w:pPr>
        <w:pStyle w:val="BodyText"/>
        <w:ind w:left="1440" w:hanging="720"/>
        <w:jc w:val="both"/>
        <w:rPr>
          <w:rFonts w:asciiTheme="minorHAnsi" w:hAnsiTheme="minorHAnsi" w:cstheme="minorHAnsi"/>
        </w:rPr>
      </w:pPr>
      <w:proofErr w:type="spellStart"/>
      <w:r w:rsidRPr="00274943">
        <w:rPr>
          <w:rFonts w:ascii="Consolas" w:hAnsi="Consolas" w:cs="Consolas"/>
          <w:b/>
        </w:rPr>
        <w:t>unext</w:t>
      </w:r>
      <w:proofErr w:type="spellEnd"/>
      <w:r w:rsidRPr="00274943">
        <w:rPr>
          <w:rFonts w:ascii="Consolas" w:hAnsi="Consolas" w:cs="Consolas"/>
          <w:b/>
        </w:rPr>
        <w:t xml:space="preserve">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ends a </w:t>
      </w:r>
      <w:proofErr w:type="spellStart"/>
      <w:r>
        <w:rPr>
          <w:rFonts w:asciiTheme="minorHAnsi" w:hAnsiTheme="minorHAnsi" w:cstheme="minorHAnsi"/>
        </w:rPr>
        <w:t>micronext</w:t>
      </w:r>
      <w:proofErr w:type="spellEnd"/>
      <w:r>
        <w:rPr>
          <w:rFonts w:asciiTheme="minorHAnsi" w:hAnsiTheme="minorHAnsi" w:cstheme="minorHAnsi"/>
        </w:rPr>
        <w:t xml:space="preserve"> loop.  Since the loop occurs entirely within a single instruction word, the address is superfluous; it is present only so that the form  </w:t>
      </w:r>
      <w:r w:rsidRPr="00B97966">
        <w:rPr>
          <w:rFonts w:ascii="Consolas" w:hAnsi="Consolas" w:cs="Consolas"/>
          <w:b/>
        </w:rPr>
        <w:t xml:space="preserve">&lt;n&gt; for … </w:t>
      </w:r>
      <w:proofErr w:type="spellStart"/>
      <w:r w:rsidRPr="00B97966">
        <w:rPr>
          <w:rFonts w:ascii="Consolas" w:hAnsi="Consolas" w:cs="Consolas"/>
          <w:b/>
        </w:rPr>
        <w:t>unext</w:t>
      </w:r>
      <w:proofErr w:type="spellEnd"/>
      <w:r>
        <w:rPr>
          <w:rFonts w:asciiTheme="minorHAnsi" w:hAnsiTheme="minorHAnsi" w:cstheme="minorHAnsi"/>
        </w:rPr>
        <w:t xml:space="preserve">  may be written.  The </w:t>
      </w:r>
      <w:proofErr w:type="spellStart"/>
      <w:r>
        <w:rPr>
          <w:rFonts w:asciiTheme="minorHAnsi" w:hAnsiTheme="minorHAnsi" w:cstheme="minorHAnsi"/>
        </w:rPr>
        <w:t>micronext</w:t>
      </w:r>
      <w:proofErr w:type="spellEnd"/>
      <w:r>
        <w:rPr>
          <w:rFonts w:asciiTheme="minorHAnsi" w:hAnsiTheme="minorHAnsi" w:cstheme="minorHAnsi"/>
        </w:rPr>
        <w:t xml:space="preserve"> opcode may be compiled into any of the four slots.</w:t>
      </w:r>
    </w:p>
    <w:p w14:paraId="5DE2BBEE" w14:textId="77777777" w:rsidR="00574CFF" w:rsidRPr="008A7B06" w:rsidRDefault="00574CFF" w:rsidP="00A9451D">
      <w:pPr>
        <w:pStyle w:val="PlainHeading4"/>
        <w:numPr>
          <w:ilvl w:val="3"/>
          <w:numId w:val="1"/>
        </w:numPr>
        <w:jc w:val="both"/>
      </w:pPr>
      <w:r w:rsidRPr="008A7B06">
        <w:t>Arbitrary Control Structures</w:t>
      </w:r>
    </w:p>
    <w:p w14:paraId="5E507A6B" w14:textId="77777777" w:rsidR="00574CFF" w:rsidRPr="00272ED1" w:rsidRDefault="00574CFF" w:rsidP="00A9451D">
      <w:pPr>
        <w:pStyle w:val="BodyText"/>
        <w:jc w:val="both"/>
      </w:pPr>
      <w:r>
        <w:t xml:space="preserve">As with ANS Forth, any desired control structure may be generated based on a few simple directives and flexible semantics; see the ANS Forth standard, or more to the point see the F18 code supplied with arrayForth, for many examples of composite control structures.  The following directives are provided; the same stack notation ( </w:t>
      </w:r>
      <w:r w:rsidRPr="00451BE9">
        <w:rPr>
          <w:rFonts w:ascii="Consolas" w:hAnsi="Consolas" w:cs="Consolas"/>
        </w:rPr>
        <w:t>a</w:t>
      </w:r>
      <w:r>
        <w:t xml:space="preserve">  for destinations and  </w:t>
      </w:r>
      <w:proofErr w:type="spellStart"/>
      <w:r>
        <w:rPr>
          <w:rFonts w:ascii="Consolas" w:hAnsi="Consolas" w:cs="Consolas"/>
        </w:rPr>
        <w:t>sa</w:t>
      </w:r>
      <w:proofErr w:type="spellEnd"/>
      <w:r>
        <w:t xml:space="preserve">  for handles to forward references) is employed here.  If necessary you may code  </w:t>
      </w:r>
      <w:r>
        <w:rPr>
          <w:rFonts w:ascii="Consolas" w:hAnsi="Consolas" w:cs="Consolas"/>
        </w:rPr>
        <w:t>SWAP</w:t>
      </w:r>
      <w:r>
        <w:t xml:space="preserve">  to affect the host Assembler's stack.  New words introduced in aF-3 are shown in green.</w:t>
      </w:r>
    </w:p>
    <w:p w14:paraId="5075365C"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begin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forces word alignment and saves  </w:t>
      </w:r>
      <w:r w:rsidRPr="00451BE9">
        <w:rPr>
          <w:rFonts w:ascii="Consolas" w:hAnsi="Consolas" w:cs="Consolas"/>
        </w:rPr>
        <w:t>here</w:t>
      </w:r>
      <w:r>
        <w:rPr>
          <w:rFonts w:asciiTheme="minorHAnsi" w:hAnsiTheme="minorHAnsi" w:cstheme="minorHAnsi"/>
        </w:rPr>
        <w:t xml:space="preserve">  to be used as a transfer destination.</w:t>
      </w:r>
    </w:p>
    <w:p w14:paraId="3BB338F2"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while </w:t>
      </w:r>
      <w:r>
        <w:rPr>
          <w:rFonts w:ascii="Consolas" w:hAnsi="Consolas" w:cs="Consolas"/>
        </w:rPr>
        <w:t>[</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Pr>
          <w:rFonts w:ascii="Consolas" w:hAnsi="Consolas" w:cs="Consolas"/>
          <w:b/>
        </w:rPr>
        <w:t>SWAP</w:t>
      </w:r>
      <w:r>
        <w:rPr>
          <w:rFonts w:asciiTheme="minorHAnsi" w:hAnsiTheme="minorHAnsi" w:cstheme="minorHAnsi"/>
        </w:rPr>
        <w:t xml:space="preserve"> .  Typically used as a conditional exit from within a loop.</w:t>
      </w:r>
    </w:p>
    <w:p w14:paraId="659C675D"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lastRenderedPageBreak/>
        <w:t xml:space="preserve">-while </w:t>
      </w:r>
      <w:r>
        <w:rPr>
          <w:rFonts w:ascii="Consolas" w:hAnsi="Consolas" w:cs="Consolas"/>
        </w:rPr>
        <w:t>[</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Pr>
          <w:rFonts w:ascii="Consolas" w:hAnsi="Consolas" w:cs="Consolas"/>
          <w:b/>
        </w:rPr>
        <w:t>SWAP</w:t>
      </w:r>
      <w:r w:rsidRPr="00B97966">
        <w:rPr>
          <w:rFonts w:asciiTheme="minorHAnsi" w:hAnsiTheme="minorHAnsi" w:cstheme="minorHAnsi"/>
        </w:rPr>
        <w:t xml:space="preserve"> </w:t>
      </w:r>
      <w:r>
        <w:rPr>
          <w:rFonts w:asciiTheme="minorHAnsi" w:hAnsiTheme="minorHAnsi" w:cstheme="minorHAnsi"/>
        </w:rPr>
        <w:t>.  Typically used as a conditional exit from within a loop.</w:t>
      </w:r>
    </w:p>
    <w:p w14:paraId="3C36579E"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until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nonzero, program flow continues; otherwise jumps to  </w:t>
      </w:r>
      <w:r>
        <w:rPr>
          <w:rFonts w:ascii="Consolas" w:hAnsi="Consolas" w:cs="Consolas"/>
        </w:rPr>
        <w:t>a</w:t>
      </w:r>
      <w:r>
        <w:rPr>
          <w:rFonts w:asciiTheme="minorHAnsi" w:hAnsiTheme="minorHAnsi" w:cstheme="minorHAnsi"/>
        </w:rPr>
        <w:t xml:space="preserve"> .  Typically used as a conditional exit at the end of a loop.</w:t>
      </w:r>
    </w:p>
    <w:p w14:paraId="0BCC1368" w14:textId="77777777" w:rsidR="00574CFF" w:rsidRDefault="00574CFF" w:rsidP="00A9451D">
      <w:pPr>
        <w:pStyle w:val="BodyText"/>
        <w:spacing w:after="120"/>
        <w:ind w:left="1440" w:hanging="720"/>
        <w:jc w:val="both"/>
        <w:rPr>
          <w:rFonts w:asciiTheme="minorHAnsi" w:hAnsiTheme="minorHAnsi" w:cstheme="minorHAnsi"/>
        </w:rPr>
      </w:pPr>
      <w:r w:rsidRPr="00274943">
        <w:rPr>
          <w:rFonts w:ascii="Consolas" w:hAnsi="Consolas" w:cs="Consolas"/>
          <w:b/>
        </w:rPr>
        <w:t xml:space="preserve">-until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w:t>
      </w:r>
      <w:r>
        <w:rPr>
          <w:rFonts w:ascii="Consolas" w:hAnsi="Consolas" w:cs="Consolas"/>
        </w:rPr>
        <w:t>a</w:t>
      </w:r>
      <w:r>
        <w:rPr>
          <w:rFonts w:asciiTheme="minorHAnsi" w:hAnsiTheme="minorHAnsi" w:cstheme="minorHAnsi"/>
        </w:rPr>
        <w:t xml:space="preserve"> .  Used like  </w:t>
      </w:r>
      <w:r w:rsidRPr="00451BE9">
        <w:rPr>
          <w:rFonts w:ascii="Consolas" w:hAnsi="Consolas" w:cs="Consolas"/>
        </w:rPr>
        <w:t>until</w:t>
      </w:r>
      <w:r>
        <w:rPr>
          <w:rFonts w:asciiTheme="minorHAnsi" w:hAnsiTheme="minorHAnsi" w:cstheme="minorHAnsi"/>
        </w:rPr>
        <w:t xml:space="preserve"> .</w:t>
      </w:r>
    </w:p>
    <w:p w14:paraId="2F112971" w14:textId="77777777" w:rsidR="00574CFF" w:rsidRDefault="00574CFF" w:rsidP="00A9451D">
      <w:pPr>
        <w:pStyle w:val="BodyText"/>
        <w:ind w:left="1440" w:hanging="720"/>
        <w:jc w:val="both"/>
        <w:rPr>
          <w:rFonts w:asciiTheme="minorHAnsi" w:hAnsiTheme="minorHAnsi" w:cstheme="minorHAnsi"/>
        </w:rPr>
      </w:pPr>
      <w:r w:rsidRPr="00D86F85">
        <w:rPr>
          <w:rFonts w:ascii="Consolas" w:hAnsi="Consolas" w:cs="Consolas"/>
          <w:b/>
        </w:rPr>
        <w:t xml:space="preserve">again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Pr>
          <w:rFonts w:ascii="Consolas" w:hAnsi="Consolas" w:cs="Consolas"/>
        </w:rPr>
        <w:t>a</w:t>
      </w:r>
      <w:r>
        <w:rPr>
          <w:rFonts w:asciiTheme="minorHAnsi" w:hAnsiTheme="minorHAnsi" w:cstheme="minorHAnsi"/>
        </w:rPr>
        <w:t xml:space="preserve"> .  The old  </w:t>
      </w:r>
      <w:proofErr w:type="spellStart"/>
      <w:r>
        <w:rPr>
          <w:rFonts w:asciiTheme="minorHAnsi" w:hAnsiTheme="minorHAnsi" w:cstheme="minorHAnsi"/>
        </w:rPr>
        <w:t>colorForth</w:t>
      </w:r>
      <w:proofErr w:type="spellEnd"/>
      <w:r>
        <w:rPr>
          <w:rFonts w:asciiTheme="minorHAnsi" w:hAnsiTheme="minorHAnsi" w:cstheme="minorHAnsi"/>
        </w:rPr>
        <w:t xml:space="preserve"> spelling  </w:t>
      </w:r>
      <w:r w:rsidRPr="008A7B06">
        <w:rPr>
          <w:rFonts w:ascii="Consolas" w:hAnsi="Consolas" w:cs="Consolas"/>
          <w:b/>
        </w:rPr>
        <w:t>end</w:t>
      </w:r>
      <w:r>
        <w:rPr>
          <w:rFonts w:asciiTheme="minorHAnsi" w:hAnsiTheme="minorHAnsi" w:cstheme="minorHAnsi"/>
        </w:rPr>
        <w:t xml:space="preserve">  may also be used.</w:t>
      </w:r>
    </w:p>
    <w:p w14:paraId="406F916B" w14:textId="77777777" w:rsidR="00574CFF" w:rsidRDefault="00574CFF" w:rsidP="00A9451D">
      <w:pPr>
        <w:pStyle w:val="BodyText"/>
        <w:ind w:left="1440" w:hanging="720"/>
        <w:jc w:val="both"/>
        <w:rPr>
          <w:rFonts w:asciiTheme="minorHAnsi" w:hAnsiTheme="minorHAnsi" w:cstheme="minorHAnsi"/>
        </w:rPr>
      </w:pPr>
      <w:r w:rsidRPr="00D86F85">
        <w:rPr>
          <w:rFonts w:ascii="Consolas" w:hAnsi="Consolas" w:cs="Consolas"/>
          <w:b/>
        </w:rPr>
        <w:t xml:space="preserve">repeat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sidRPr="008A7B06">
        <w:rPr>
          <w:rFonts w:ascii="Consolas" w:hAnsi="Consolas" w:cs="Consolas"/>
        </w:rPr>
        <w:t>a</w:t>
      </w:r>
      <w:r>
        <w:rPr>
          <w:rFonts w:asciiTheme="minorHAnsi" w:hAnsiTheme="minorHAnsi" w:cstheme="minorHAnsi"/>
        </w:rPr>
        <w:t xml:space="preserve">  and resolves the forward jump at  </w:t>
      </w:r>
      <w:proofErr w:type="spellStart"/>
      <w:r w:rsidRPr="008A7B06">
        <w:rPr>
          <w:rFonts w:ascii="Consolas" w:hAnsi="Consolas" w:cs="Consolas"/>
        </w:rPr>
        <w:t>sa</w:t>
      </w:r>
      <w:proofErr w:type="spellEnd"/>
      <w:r>
        <w:rPr>
          <w:rFonts w:asciiTheme="minorHAnsi" w:hAnsiTheme="minorHAnsi" w:cstheme="minorHAnsi"/>
        </w:rPr>
        <w:t xml:space="preserve"> .  equivalent to  </w:t>
      </w:r>
      <w:r w:rsidRPr="008A7B06">
        <w:rPr>
          <w:rFonts w:ascii="Consolas" w:hAnsi="Consolas" w:cs="Consolas"/>
          <w:b/>
        </w:rPr>
        <w:t>again then</w:t>
      </w:r>
      <w:r>
        <w:rPr>
          <w:rFonts w:asciiTheme="minorHAnsi" w:hAnsiTheme="minorHAnsi" w:cstheme="minorHAnsi"/>
        </w:rPr>
        <w:t xml:space="preserve"> .</w:t>
      </w:r>
    </w:p>
    <w:p w14:paraId="132A86A6" w14:textId="77777777" w:rsidR="00574CFF" w:rsidRDefault="00574CFF" w:rsidP="00A9451D">
      <w:pPr>
        <w:pStyle w:val="BodyText"/>
        <w:ind w:left="1440" w:hanging="720"/>
        <w:jc w:val="both"/>
        <w:rPr>
          <w:rFonts w:asciiTheme="minorHAnsi" w:hAnsiTheme="minorHAnsi" w:cstheme="minorHAnsi"/>
        </w:rPr>
      </w:pPr>
      <w:r w:rsidRPr="00D86F85">
        <w:rPr>
          <w:rFonts w:ascii="Consolas" w:hAnsi="Consolas" w:cs="Consolas"/>
          <w:b/>
        </w:rPr>
        <w:t xml:space="preserve">else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 </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jumps to matching  then  and resolves preceding forward transfer.</w:t>
      </w:r>
    </w:p>
    <w:p w14:paraId="617C3A70" w14:textId="77777777" w:rsidR="00574CFF" w:rsidRDefault="00574CFF" w:rsidP="00A9451D">
      <w:pPr>
        <w:pStyle w:val="BodyText"/>
        <w:ind w:left="1440" w:hanging="720"/>
        <w:jc w:val="both"/>
        <w:rPr>
          <w:rFonts w:asciiTheme="minorHAnsi" w:hAnsiTheme="minorHAnsi" w:cstheme="minorHAnsi"/>
        </w:rPr>
      </w:pPr>
      <w:r w:rsidRPr="00274943">
        <w:rPr>
          <w:rFonts w:ascii="Consolas" w:hAnsi="Consolas" w:cs="Consolas"/>
          <w:b/>
        </w:rPr>
        <w:t xml:space="preserve">*next </w:t>
      </w:r>
      <w:r>
        <w:rPr>
          <w:rFonts w:ascii="Consolas" w:hAnsi="Consolas" w:cs="Consolas"/>
        </w:rPr>
        <w:t>[</w:t>
      </w:r>
      <w:proofErr w:type="spellStart"/>
      <w:r>
        <w:rPr>
          <w:rFonts w:ascii="Consolas" w:hAnsi="Consolas" w:cs="Consolas"/>
        </w:rPr>
        <w:t>s</w:t>
      </w:r>
      <w:r w:rsidRPr="00274943">
        <w:rPr>
          <w:rFonts w:ascii="Consolas" w:hAnsi="Consolas" w:cs="Consolas"/>
        </w:rPr>
        <w:t>a</w:t>
      </w:r>
      <w:proofErr w:type="spellEnd"/>
      <w:r>
        <w:rPr>
          <w:rFonts w:ascii="Consolas" w:hAnsi="Consolas" w:cs="Consolas"/>
        </w:rPr>
        <w:t xml:space="preserve"> </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Pr>
          <w:rFonts w:ascii="Consolas" w:hAnsi="Consolas" w:cs="Consolas"/>
          <w:b/>
        </w:rPr>
        <w:t>SWAP</w:t>
      </w:r>
      <w:r w:rsidRPr="00B97966">
        <w:rPr>
          <w:rFonts w:ascii="Consolas" w:hAnsi="Consolas" w:cs="Consolas"/>
          <w:b/>
        </w:rPr>
        <w:t xml:space="preserve"> next</w:t>
      </w:r>
      <w:r>
        <w:rPr>
          <w:rFonts w:asciiTheme="minorHAnsi" w:hAnsiTheme="minorHAnsi" w:cstheme="minorHAnsi"/>
        </w:rPr>
        <w:t xml:space="preserve">  .</w:t>
      </w:r>
    </w:p>
    <w:p w14:paraId="75DAB400" w14:textId="77777777" w:rsidR="00574CFF" w:rsidRPr="004D6F93" w:rsidRDefault="00574CFF" w:rsidP="00A9451D">
      <w:pPr>
        <w:pStyle w:val="PlainHeading3"/>
        <w:jc w:val="both"/>
      </w:pPr>
      <w:bookmarkStart w:id="98" w:name="_Toc119163474"/>
      <w:r w:rsidRPr="004D6F93">
        <w:t>F18 Opcodes</w:t>
      </w:r>
      <w:bookmarkEnd w:id="98"/>
    </w:p>
    <w:p w14:paraId="6238519E" w14:textId="77777777" w:rsidR="00574CFF" w:rsidRDefault="00574CFF" w:rsidP="00A9451D">
      <w:pPr>
        <w:pStyle w:val="BodyText"/>
        <w:jc w:val="both"/>
      </w:pPr>
      <w:r>
        <w:t xml:space="preserve">The preferred opcode names, as shown in the </w:t>
      </w:r>
      <w:r w:rsidRPr="00451BE9">
        <w:rPr>
          <w:i/>
        </w:rPr>
        <w:t>F18A Technology Reference,</w:t>
      </w:r>
      <w:r>
        <w:t xml:space="preserve"> each compile an opcode into a slot:</w:t>
      </w:r>
    </w:p>
    <w:p w14:paraId="25A010B6" w14:textId="77777777" w:rsidR="00574CFF" w:rsidRPr="0055224A" w:rsidRDefault="00574CFF" w:rsidP="00A9451D">
      <w:pPr>
        <w:pStyle w:val="BodyText"/>
        <w:spacing w:after="0"/>
        <w:ind w:left="1440" w:hanging="720"/>
        <w:jc w:val="both"/>
        <w:rPr>
          <w:rFonts w:ascii="Consolas" w:hAnsi="Consolas" w:cs="Consolas"/>
          <w:b/>
        </w:rPr>
      </w:pPr>
      <w:r w:rsidRPr="0055224A">
        <w:rPr>
          <w:rFonts w:ascii="Consolas" w:hAnsi="Consolas" w:cs="Consolas"/>
          <w:b/>
        </w:rPr>
        <w:t>ex  @p @+ @b @  !p !+ !b !</w:t>
      </w:r>
    </w:p>
    <w:p w14:paraId="08ADE8B1" w14:textId="77777777" w:rsidR="00574CFF" w:rsidRPr="0055224A" w:rsidRDefault="00574CFF" w:rsidP="00A9451D">
      <w:pPr>
        <w:pStyle w:val="BodyText"/>
        <w:ind w:left="1440" w:hanging="720"/>
        <w:jc w:val="both"/>
        <w:rPr>
          <w:rFonts w:ascii="Consolas" w:hAnsi="Consolas" w:cs="Consolas"/>
          <w:b/>
        </w:rPr>
      </w:pPr>
      <w:r w:rsidRPr="0055224A">
        <w:rPr>
          <w:rFonts w:ascii="Consolas" w:hAnsi="Consolas" w:cs="Consolas"/>
          <w:b/>
        </w:rPr>
        <w:t xml:space="preserve">+* 2* 2/ </w:t>
      </w:r>
      <w:r w:rsidRPr="0055224A">
        <w:rPr>
          <w:rFonts w:ascii="Consolas" w:hAnsi="Consolas" w:cs="Consolas"/>
          <w:b/>
          <w:color w:val="FF0000"/>
        </w:rPr>
        <w:t>-</w:t>
      </w:r>
      <w:r w:rsidRPr="0055224A">
        <w:rPr>
          <w:rFonts w:ascii="Consolas" w:hAnsi="Consolas" w:cs="Consolas"/>
          <w:b/>
        </w:rPr>
        <w:t xml:space="preserve">  + and </w:t>
      </w:r>
      <w:r w:rsidRPr="0055224A">
        <w:rPr>
          <w:rFonts w:ascii="Consolas" w:hAnsi="Consolas" w:cs="Consolas"/>
          <w:b/>
          <w:color w:val="FF0000"/>
        </w:rPr>
        <w:t xml:space="preserve">or </w:t>
      </w:r>
      <w:r w:rsidRPr="0055224A">
        <w:rPr>
          <w:rFonts w:ascii="Consolas" w:hAnsi="Consolas" w:cs="Consolas"/>
          <w:b/>
        </w:rPr>
        <w:t xml:space="preserve">drop  dup </w:t>
      </w:r>
      <w:r w:rsidRPr="0055224A">
        <w:rPr>
          <w:rFonts w:ascii="Consolas" w:hAnsi="Consolas" w:cs="Consolas"/>
          <w:b/>
          <w:color w:val="FF0000"/>
        </w:rPr>
        <w:t xml:space="preserve">pop </w:t>
      </w:r>
      <w:r w:rsidRPr="0055224A">
        <w:rPr>
          <w:rFonts w:ascii="Consolas" w:hAnsi="Consolas" w:cs="Consolas"/>
          <w:b/>
        </w:rPr>
        <w:t xml:space="preserve">over a  . </w:t>
      </w:r>
      <w:r w:rsidRPr="0055224A">
        <w:rPr>
          <w:rFonts w:ascii="Consolas" w:hAnsi="Consolas" w:cs="Consolas"/>
          <w:b/>
          <w:color w:val="FF0000"/>
        </w:rPr>
        <w:t xml:space="preserve">push </w:t>
      </w:r>
      <w:r w:rsidRPr="0055224A">
        <w:rPr>
          <w:rFonts w:ascii="Consolas" w:hAnsi="Consolas" w:cs="Consolas"/>
          <w:b/>
        </w:rPr>
        <w:t>b! a!</w:t>
      </w:r>
    </w:p>
    <w:p w14:paraId="12C48839" w14:textId="77777777" w:rsidR="00574CFF" w:rsidRDefault="00574CFF" w:rsidP="00A9451D">
      <w:pPr>
        <w:pStyle w:val="BodyText"/>
        <w:ind w:left="1440" w:hanging="720"/>
        <w:jc w:val="both"/>
        <w:rPr>
          <w:rFonts w:asciiTheme="majorHAnsi" w:hAnsiTheme="majorHAnsi" w:cstheme="majorHAnsi"/>
        </w:rPr>
      </w:pPr>
      <w:r>
        <w:rPr>
          <w:rFonts w:asciiTheme="majorHAnsi" w:hAnsiTheme="majorHAnsi" w:cstheme="majorHAnsi"/>
        </w:rPr>
        <w:t xml:space="preserve">The  </w:t>
      </w:r>
      <w:r w:rsidRPr="00203484">
        <w:rPr>
          <w:rFonts w:ascii="Consolas" w:hAnsi="Consolas" w:cs="Consolas"/>
        </w:rPr>
        <w:t>call</w:t>
      </w:r>
      <w:r>
        <w:rPr>
          <w:rFonts w:asciiTheme="majorHAnsi" w:hAnsiTheme="majorHAnsi" w:cstheme="majorHAnsi"/>
        </w:rPr>
        <w:t xml:space="preserve">  opcode is compiled when an F18 label is referenced.</w:t>
      </w:r>
    </w:p>
    <w:p w14:paraId="18AAB5D8"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lit</w:t>
      </w:r>
      <w:r w:rsidRPr="00274943">
        <w:rPr>
          <w:rFonts w:ascii="Consolas" w:hAnsi="Consolas" w:cs="Consolas"/>
          <w:b/>
        </w:rPr>
        <w:t xml:space="preserve"> </w:t>
      </w:r>
      <w:r>
        <w:rPr>
          <w:rFonts w:ascii="Consolas" w:hAnsi="Consolas" w:cs="Consolas"/>
        </w:rPr>
        <w:t>[d]</w:t>
      </w:r>
      <w:r w:rsidRPr="00274943">
        <w:rPr>
          <w:rFonts w:asciiTheme="minorHAnsi" w:hAnsiTheme="minorHAnsi" w:cstheme="minorHAnsi"/>
        </w:rPr>
        <w:t xml:space="preserve">  </w:t>
      </w:r>
      <w:r>
        <w:rPr>
          <w:rFonts w:asciiTheme="minorHAnsi" w:hAnsiTheme="minorHAnsi" w:cstheme="minorHAnsi"/>
        </w:rPr>
        <w:t xml:space="preserve">generates a literal of the given value by inserting a </w:t>
      </w:r>
      <w:r w:rsidRPr="000B5099">
        <w:rPr>
          <w:rFonts w:ascii="Consolas" w:hAnsi="Consolas" w:cs="Consolas"/>
        </w:rPr>
        <w:t>@p</w:t>
      </w:r>
      <w:r>
        <w:rPr>
          <w:rFonts w:asciiTheme="minorHAnsi" w:hAnsiTheme="minorHAnsi" w:cstheme="minorHAnsi"/>
        </w:rPr>
        <w:t xml:space="preserve"> opcode and laying the value down in memory.</w:t>
      </w:r>
    </w:p>
    <w:p w14:paraId="680EEFB7"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alit</w:t>
      </w:r>
      <w:r w:rsidRPr="00274943">
        <w:rPr>
          <w:rFonts w:ascii="Consolas" w:hAnsi="Consolas" w:cs="Consolas"/>
          <w:b/>
        </w:rPr>
        <w:t xml:space="preserve"> </w:t>
      </w:r>
      <w:r>
        <w:rPr>
          <w:rFonts w:ascii="Consolas" w:hAnsi="Consolas" w:cs="Consolas"/>
        </w:rPr>
        <w:t>[u]</w:t>
      </w:r>
      <w:r w:rsidRPr="00274943">
        <w:rPr>
          <w:rFonts w:asciiTheme="minorHAnsi" w:hAnsiTheme="minorHAnsi" w:cstheme="minorHAnsi"/>
        </w:rPr>
        <w:t xml:space="preserve">  </w:t>
      </w:r>
      <w:r>
        <w:rPr>
          <w:rFonts w:asciiTheme="minorHAnsi" w:hAnsiTheme="minorHAnsi" w:cstheme="minorHAnsi"/>
        </w:rPr>
        <w:t xml:space="preserve">generates a literal of the given </w:t>
      </w:r>
      <w:r w:rsidRPr="00C50558">
        <w:rPr>
          <w:rFonts w:asciiTheme="minorHAnsi" w:hAnsiTheme="minorHAnsi" w:cstheme="minorHAnsi"/>
          <w:i/>
        </w:rPr>
        <w:t>unsigned</w:t>
      </w:r>
      <w:r>
        <w:rPr>
          <w:rFonts w:asciiTheme="minorHAnsi" w:hAnsiTheme="minorHAnsi" w:cstheme="minorHAnsi"/>
        </w:rPr>
        <w:t xml:space="preserve"> single precision value by inserting a </w:t>
      </w:r>
      <w:r w:rsidRPr="000B5099">
        <w:rPr>
          <w:rFonts w:ascii="Consolas" w:hAnsi="Consolas" w:cs="Consolas"/>
        </w:rPr>
        <w:t>@p</w:t>
      </w:r>
      <w:r>
        <w:rPr>
          <w:rFonts w:asciiTheme="minorHAnsi" w:hAnsiTheme="minorHAnsi" w:cstheme="minorHAnsi"/>
        </w:rPr>
        <w:t xml:space="preserve"> opcode and laying the value down in memory.</w:t>
      </w:r>
    </w:p>
    <w:p w14:paraId="200F2DED" w14:textId="77777777" w:rsidR="00574CFF" w:rsidRDefault="00574CFF" w:rsidP="00A9451D">
      <w:pPr>
        <w:pStyle w:val="BodyText"/>
        <w:spacing w:after="120"/>
        <w:ind w:left="1440" w:hanging="720"/>
        <w:jc w:val="both"/>
        <w:rPr>
          <w:rFonts w:asciiTheme="minorHAnsi" w:hAnsiTheme="minorHAnsi" w:cstheme="minorHAnsi"/>
        </w:rPr>
      </w:pPr>
      <w:r>
        <w:rPr>
          <w:rFonts w:ascii="Consolas" w:hAnsi="Consolas" w:cs="Consolas"/>
          <w:b/>
        </w:rPr>
        <w:t>&lt;a valid number&gt;</w:t>
      </w:r>
      <w:r w:rsidRPr="00274943">
        <w:rPr>
          <w:rFonts w:asciiTheme="minorHAnsi" w:hAnsiTheme="minorHAnsi" w:cstheme="minorHAnsi"/>
        </w:rPr>
        <w:t xml:space="preserve">  </w:t>
      </w:r>
      <w:r>
        <w:rPr>
          <w:rFonts w:asciiTheme="minorHAnsi" w:hAnsiTheme="minorHAnsi" w:cstheme="minorHAnsi"/>
        </w:rPr>
        <w:t xml:space="preserve">encountered during assembly also generates a </w:t>
      </w:r>
      <w:r w:rsidRPr="00D40DA8">
        <w:rPr>
          <w:rFonts w:asciiTheme="minorHAnsi" w:hAnsiTheme="minorHAnsi" w:cstheme="minorHAnsi"/>
        </w:rPr>
        <w:t xml:space="preserve">literal </w:t>
      </w:r>
      <w:r w:rsidRPr="00D40DA8">
        <w:rPr>
          <w:rFonts w:asciiTheme="minorHAnsi" w:hAnsiTheme="minorHAnsi" w:cstheme="minorHAnsi"/>
          <w:b/>
          <w:i/>
        </w:rPr>
        <w:t>(in which case it must be written as double precision!)</w:t>
      </w:r>
      <w:r>
        <w:rPr>
          <w:rFonts w:asciiTheme="minorHAnsi" w:hAnsiTheme="minorHAnsi" w:cstheme="minorHAnsi"/>
        </w:rPr>
        <w:t xml:space="preserve"> except when preceded by  </w:t>
      </w:r>
      <w:r w:rsidRPr="003B16E0">
        <w:rPr>
          <w:rFonts w:ascii="Consolas" w:hAnsi="Consolas" w:cs="Consolas"/>
        </w:rPr>
        <w:t>#</w:t>
      </w:r>
      <w:r>
        <w:rPr>
          <w:rFonts w:asciiTheme="minorHAnsi" w:hAnsiTheme="minorHAnsi" w:cstheme="minorHAnsi"/>
        </w:rPr>
        <w:t xml:space="preserve">  in which case it leaves single or double precision on the Assembler stack as written.</w:t>
      </w:r>
    </w:p>
    <w:p w14:paraId="0161ACE7"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S&gt;D</w:t>
      </w:r>
      <w:r w:rsidRPr="00274943">
        <w:rPr>
          <w:rFonts w:ascii="Consolas" w:hAnsi="Consolas" w:cs="Consolas"/>
          <w:b/>
        </w:rPr>
        <w:t xml:space="preserve"> </w:t>
      </w:r>
      <w:r>
        <w:rPr>
          <w:rFonts w:ascii="Consolas" w:hAnsi="Consolas" w:cs="Consolas"/>
        </w:rPr>
        <w:t>[n - d]</w:t>
      </w:r>
      <w:r w:rsidRPr="00274943">
        <w:rPr>
          <w:rFonts w:asciiTheme="minorHAnsi" w:hAnsiTheme="minorHAnsi" w:cstheme="minorHAnsi"/>
        </w:rPr>
        <w:t xml:space="preserve">  </w:t>
      </w:r>
      <w:r>
        <w:rPr>
          <w:rFonts w:asciiTheme="minorHAnsi" w:hAnsiTheme="minorHAnsi" w:cstheme="minorHAnsi"/>
        </w:rPr>
        <w:t>converts a signed number to double precision, sometimes necessary with other directives.</w:t>
      </w:r>
    </w:p>
    <w:p w14:paraId="1B32B831" w14:textId="77777777" w:rsidR="00574CFF" w:rsidRPr="006C69FC" w:rsidRDefault="00574CFF" w:rsidP="00A9451D">
      <w:pPr>
        <w:pStyle w:val="BodyText"/>
        <w:jc w:val="both"/>
      </w:pPr>
      <w:r>
        <w:t xml:space="preserve">Tail optimization is performed by </w:t>
      </w:r>
      <w:r>
        <w:rPr>
          <w:rFonts w:ascii="Consolas" w:hAnsi="Consolas" w:cs="Consolas"/>
          <w:b/>
          <w:color w:val="948A54" w:themeColor="background2" w:themeShade="80"/>
        </w:rPr>
        <w:t xml:space="preserve"> </w:t>
      </w:r>
      <w:r w:rsidRPr="004D6F93">
        <w:rPr>
          <w:rFonts w:ascii="Consolas" w:hAnsi="Consolas" w:cs="Consolas"/>
          <w:b/>
        </w:rPr>
        <w:t>;</w:t>
      </w:r>
      <w:r>
        <w:rPr>
          <w:rFonts w:ascii="Consolas" w:hAnsi="Consolas" w:cs="Consolas"/>
          <w:b/>
          <w:color w:val="948A54" w:themeColor="background2" w:themeShade="80"/>
        </w:rPr>
        <w:t xml:space="preserve"> </w:t>
      </w:r>
      <w:r>
        <w:t xml:space="preserve"> if immediately preceded by a </w:t>
      </w:r>
      <w:r w:rsidRPr="00203484">
        <w:rPr>
          <w:rFonts w:ascii="Consolas" w:hAnsi="Consolas" w:cs="Consolas"/>
        </w:rPr>
        <w:t>call</w:t>
      </w:r>
      <w:r>
        <w:t xml:space="preserve">.  In this case, the </w:t>
      </w:r>
      <w:r w:rsidRPr="00203484">
        <w:rPr>
          <w:rFonts w:ascii="Consolas" w:hAnsi="Consolas" w:cs="Consolas"/>
        </w:rPr>
        <w:t>call</w:t>
      </w:r>
      <w:r>
        <w:t xml:space="preserve"> is converted into a </w:t>
      </w:r>
      <w:r w:rsidRPr="00203484">
        <w:rPr>
          <w:rFonts w:ascii="Consolas" w:hAnsi="Consolas" w:cs="Consolas"/>
        </w:rPr>
        <w:t>jump</w:t>
      </w:r>
      <w:r>
        <w:t>, conserving return stack space and leading to other useful techniques.  Other jumps are generated by control structure directives, described later.</w:t>
      </w:r>
    </w:p>
    <w:p w14:paraId="03D0F1F8" w14:textId="77777777" w:rsidR="00574CFF" w:rsidRDefault="00574CFF" w:rsidP="00A9451D">
      <w:pPr>
        <w:pStyle w:val="BodyText"/>
        <w:jc w:val="both"/>
      </w:pPr>
      <w:r>
        <w:t xml:space="preserve">Four of the original opcode names assigned in </w:t>
      </w:r>
      <w:proofErr w:type="spellStart"/>
      <w:r>
        <w:t>colorForth</w:t>
      </w:r>
      <w:proofErr w:type="spellEnd"/>
      <w:r>
        <w:t>, have proven to be poor human factors decisions because their names conflict with standard Forth usage and therefore create "programmer traps."  In aF-3 we have deprecated the four opcodes shown in red above to eliminate these "traps" and renamed them as follows:</w:t>
      </w:r>
    </w:p>
    <w:p w14:paraId="01DF5E9F" w14:textId="77777777" w:rsidR="00574CFF" w:rsidRDefault="00574CFF" w:rsidP="00A9451D">
      <w:pPr>
        <w:pStyle w:val="BodyText"/>
        <w:ind w:left="1440" w:hanging="720"/>
        <w:jc w:val="both"/>
        <w:rPr>
          <w:rFonts w:asciiTheme="minorHAnsi" w:hAnsiTheme="minorHAnsi" w:cstheme="minorHAnsi"/>
        </w:rPr>
      </w:pPr>
      <w:r w:rsidRPr="00D86F85">
        <w:rPr>
          <w:rFonts w:ascii="Consolas" w:hAnsi="Consolas" w:cs="Consolas"/>
          <w:b/>
        </w:rPr>
        <w:t xml:space="preserve">inv </w:t>
      </w:r>
      <w:r w:rsidRPr="00D86F85">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w:t>
      </w:r>
      <w:r>
        <w:rPr>
          <w:rFonts w:asciiTheme="minorHAnsi" w:hAnsiTheme="minorHAnsi" w:cstheme="minorHAnsi"/>
        </w:rPr>
        <w:t xml:space="preserve">  for a bitwise ones complement of T.</w:t>
      </w:r>
    </w:p>
    <w:p w14:paraId="713DB956" w14:textId="77777777" w:rsidR="00574CFF" w:rsidRDefault="00574CFF" w:rsidP="00A9451D">
      <w:pPr>
        <w:pStyle w:val="BodyText"/>
        <w:ind w:left="1440" w:hanging="720"/>
        <w:jc w:val="both"/>
        <w:rPr>
          <w:rFonts w:asciiTheme="minorHAnsi" w:hAnsiTheme="minorHAnsi" w:cstheme="minorHAnsi"/>
        </w:rPr>
      </w:pPr>
      <w:proofErr w:type="spellStart"/>
      <w:r w:rsidRPr="00D86F85">
        <w:rPr>
          <w:rFonts w:ascii="Consolas" w:hAnsi="Consolas" w:cs="Consolas"/>
          <w:b/>
        </w:rPr>
        <w:t>xor</w:t>
      </w:r>
      <w:proofErr w:type="spellEnd"/>
      <w:r w:rsidRPr="00D86F85">
        <w:rPr>
          <w:rFonts w:ascii="Consolas" w:hAnsi="Consolas" w:cs="Consolas"/>
          <w:b/>
        </w:rPr>
        <w:t xml:space="preserve"> </w:t>
      </w:r>
      <w:r w:rsidRPr="00D86F85">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or</w:t>
      </w:r>
      <w:r>
        <w:rPr>
          <w:rFonts w:asciiTheme="minorHAnsi" w:hAnsiTheme="minorHAnsi" w:cstheme="minorHAnsi"/>
        </w:rPr>
        <w:t xml:space="preserve">  for a bitwise exclusive OR of S and T.</w:t>
      </w:r>
    </w:p>
    <w:p w14:paraId="67FC09F2" w14:textId="77777777" w:rsidR="00574CFF" w:rsidRDefault="00574CFF" w:rsidP="00A9451D">
      <w:pPr>
        <w:pStyle w:val="BodyText"/>
        <w:ind w:left="1440" w:hanging="720"/>
        <w:jc w:val="both"/>
        <w:rPr>
          <w:rFonts w:asciiTheme="minorHAnsi" w:hAnsiTheme="minorHAnsi" w:cstheme="minorHAnsi"/>
        </w:rPr>
      </w:pPr>
      <w:r w:rsidRPr="00D86F85">
        <w:rPr>
          <w:rFonts w:ascii="Consolas" w:hAnsi="Consolas" w:cs="Consolas"/>
          <w:b/>
        </w:rPr>
        <w:t>r&gt;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pop</w:t>
      </w:r>
      <w:r>
        <w:rPr>
          <w:rFonts w:asciiTheme="minorHAnsi" w:hAnsiTheme="minorHAnsi" w:cstheme="minorHAnsi"/>
        </w:rPr>
        <w:t xml:space="preserve">  for moving a word from the return to the data stack.</w:t>
      </w:r>
    </w:p>
    <w:p w14:paraId="4B167F3A" w14:textId="77777777" w:rsidR="00574CFF" w:rsidRDefault="00574CFF" w:rsidP="00A9451D">
      <w:pPr>
        <w:pStyle w:val="BodyText"/>
        <w:ind w:left="1440" w:hanging="720"/>
        <w:jc w:val="both"/>
        <w:rPr>
          <w:rFonts w:asciiTheme="minorHAnsi" w:hAnsiTheme="minorHAnsi" w:cstheme="minorHAnsi"/>
        </w:rPr>
      </w:pPr>
      <w:r w:rsidRPr="00D86F85">
        <w:rPr>
          <w:rFonts w:ascii="Consolas" w:hAnsi="Consolas" w:cs="Consolas"/>
          <w:b/>
        </w:rPr>
        <w:t>&gt;r</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push</w:t>
      </w:r>
      <w:r>
        <w:rPr>
          <w:rFonts w:asciiTheme="minorHAnsi" w:hAnsiTheme="minorHAnsi" w:cstheme="minorHAnsi"/>
        </w:rPr>
        <w:t xml:space="preserve">  for moving a word from the data to the return stack.</w:t>
      </w:r>
    </w:p>
    <w:p w14:paraId="391BA6A4" w14:textId="77777777" w:rsidR="00574CFF" w:rsidRDefault="00574CFF" w:rsidP="00A9451D">
      <w:pPr>
        <w:pStyle w:val="BodyText"/>
        <w:jc w:val="both"/>
      </w:pPr>
      <w:r>
        <w:t xml:space="preserve">A block of code is provided to add the old </w:t>
      </w:r>
      <w:proofErr w:type="spellStart"/>
      <w:r>
        <w:t>colorForth</w:t>
      </w:r>
      <w:proofErr w:type="spellEnd"/>
      <w:r>
        <w:t xml:space="preserve"> names to the Assembler if you truly wish to use them, however it is not resident by default to save memory.</w:t>
      </w:r>
    </w:p>
    <w:p w14:paraId="74D4C1DC" w14:textId="77777777" w:rsidR="00574CFF" w:rsidRDefault="00574CFF" w:rsidP="00A9451D">
      <w:pPr>
        <w:pStyle w:val="BodyText"/>
        <w:jc w:val="both"/>
      </w:pPr>
      <w:r>
        <w:t>By default, unused slots are set to return (</w:t>
      </w:r>
      <w:r w:rsidRPr="0032395E">
        <w:rPr>
          <w:rFonts w:ascii="Consolas" w:hAnsi="Consolas" w:cs="Consolas"/>
          <w:b/>
        </w:rPr>
        <w:t>;</w:t>
      </w:r>
      <w:r>
        <w:t xml:space="preserve">) opcodes for object compatibility with </w:t>
      </w:r>
      <w:proofErr w:type="spellStart"/>
      <w:r>
        <w:t>colorForth</w:t>
      </w:r>
      <w:proofErr w:type="spellEnd"/>
      <w:r>
        <w:t xml:space="preserve"> (and with the code in ROM on the chip.)  When the Assembler concludes that it must start a new instruction word within a code stream such that execution may continue from the preceding word into the new one, it must fill any unused slots in the preceding word with </w:t>
      </w:r>
      <w:proofErr w:type="spellStart"/>
      <w:r>
        <w:t>nops</w:t>
      </w:r>
      <w:proofErr w:type="spellEnd"/>
      <w:r>
        <w:t xml:space="preserve"> (</w:t>
      </w:r>
      <w:r w:rsidRPr="0032395E">
        <w:rPr>
          <w:rFonts w:ascii="Consolas" w:hAnsi="Consolas" w:cs="Consolas"/>
          <w:b/>
        </w:rPr>
        <w:t>.</w:t>
      </w:r>
      <w:r>
        <w:t xml:space="preserve">).  You may do this yourself, for example to lay down an inline machine code literal not encapsulated by  </w:t>
      </w:r>
      <w:r w:rsidRPr="0047113C">
        <w:rPr>
          <w:rFonts w:ascii="Consolas" w:hAnsi="Consolas" w:cs="Consolas"/>
        </w:rPr>
        <w:t>A[</w:t>
      </w:r>
      <w:r>
        <w:t xml:space="preserve">  and  </w:t>
      </w:r>
      <w:r w:rsidRPr="0047113C">
        <w:rPr>
          <w:rFonts w:ascii="Consolas" w:hAnsi="Consolas" w:cs="Consolas"/>
        </w:rPr>
        <w:t>]]</w:t>
      </w:r>
      <w:r>
        <w:t xml:space="preserve">  with the  </w:t>
      </w:r>
      <w:r w:rsidRPr="0032395E">
        <w:rPr>
          <w:rFonts w:ascii="Consolas" w:hAnsi="Consolas" w:cs="Consolas"/>
          <w:b/>
        </w:rPr>
        <w:t>..</w:t>
      </w:r>
      <w:r>
        <w:t xml:space="preserve">  directive that's described earlier.</w:t>
      </w:r>
    </w:p>
    <w:p w14:paraId="211DFE6C" w14:textId="77777777" w:rsidR="00574CFF" w:rsidRDefault="00574CFF" w:rsidP="00A9451D">
      <w:pPr>
        <w:pStyle w:val="PlainHeading3"/>
        <w:jc w:val="both"/>
      </w:pPr>
      <w:bookmarkStart w:id="99" w:name="_Toc119163475"/>
      <w:r>
        <w:lastRenderedPageBreak/>
        <w:t>Dictionary Labels</w:t>
      </w:r>
      <w:bookmarkEnd w:id="99"/>
    </w:p>
    <w:p w14:paraId="16B6457C" w14:textId="77777777" w:rsidR="00574CFF" w:rsidRDefault="00574CFF" w:rsidP="00A9451D">
      <w:pPr>
        <w:pStyle w:val="BodyText"/>
        <w:jc w:val="both"/>
      </w:pPr>
      <w:r>
        <w:t>During assembly, a table of labels is built inside each bin image.  Each label is stored as a counted string with maximum of the first seven characters actually saved for uniqueness.  Each label has a 16-bit value.  The following words manage this dictionary:</w:t>
      </w:r>
    </w:p>
    <w:p w14:paraId="69946E20" w14:textId="77777777" w:rsidR="00574CFF" w:rsidRDefault="00574CFF" w:rsidP="00A9451D">
      <w:pPr>
        <w:pStyle w:val="BodyText"/>
        <w:ind w:left="1440" w:hanging="720"/>
        <w:jc w:val="both"/>
        <w:rPr>
          <w:rFonts w:asciiTheme="minorHAnsi" w:hAnsiTheme="minorHAnsi" w:cstheme="minorHAnsi"/>
        </w:rPr>
      </w:pPr>
      <w:proofErr w:type="spellStart"/>
      <w:r>
        <w:rPr>
          <w:rFonts w:ascii="Consolas" w:hAnsi="Consolas" w:cs="Consolas"/>
          <w:b/>
        </w:rPr>
        <w:t>equ</w:t>
      </w:r>
      <w:proofErr w:type="spellEnd"/>
      <w:r>
        <w:rPr>
          <w:rFonts w:ascii="Consolas" w:hAnsi="Consolas" w:cs="Consolas"/>
          <w:b/>
        </w:rPr>
        <w:t xml:space="preserve"> </w:t>
      </w:r>
      <w:r>
        <w:rPr>
          <w:rFonts w:ascii="Consolas" w:hAnsi="Consolas" w:cs="Consolas"/>
        </w:rPr>
        <w:t>(n 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creates a new label whose name follows, assigning it the given value.</w:t>
      </w:r>
    </w:p>
    <w:p w14:paraId="7E51B7C9"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 </w:t>
      </w:r>
      <w:r>
        <w:rPr>
          <w:rFonts w:ascii="Consolas" w:hAnsi="Consolas" w:cs="Consolas"/>
        </w:rPr>
        <w:t>(_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and defines a label at  </w:t>
      </w:r>
      <w:r w:rsidRPr="001C6B94">
        <w:rPr>
          <w:rFonts w:ascii="Consolas" w:hAnsi="Consolas" w:cs="Consolas"/>
        </w:rPr>
        <w:t>here</w:t>
      </w:r>
      <w:r>
        <w:rPr>
          <w:rFonts w:asciiTheme="minorHAnsi" w:hAnsiTheme="minorHAnsi" w:cstheme="minorHAnsi"/>
        </w:rPr>
        <w:t xml:space="preserve">  as did red words in </w:t>
      </w:r>
      <w:proofErr w:type="spellStart"/>
      <w:r>
        <w:rPr>
          <w:rFonts w:asciiTheme="minorHAnsi" w:hAnsiTheme="minorHAnsi" w:cstheme="minorHAnsi"/>
        </w:rPr>
        <w:t>colorForth</w:t>
      </w:r>
      <w:proofErr w:type="spellEnd"/>
      <w:r>
        <w:rPr>
          <w:rFonts w:asciiTheme="minorHAnsi" w:hAnsiTheme="minorHAnsi" w:cstheme="minorHAnsi"/>
        </w:rPr>
        <w:t>.</w:t>
      </w:r>
    </w:p>
    <w:p w14:paraId="20048505"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its </w:t>
      </w:r>
      <w:r>
        <w:rPr>
          <w:rFonts w:ascii="Consolas" w:hAnsi="Consolas" w:cs="Consolas"/>
        </w:rPr>
        <w:t>(</w:t>
      </w:r>
      <w:proofErr w:type="spellStart"/>
      <w:r>
        <w:rPr>
          <w:rFonts w:ascii="Consolas" w:hAnsi="Consolas" w:cs="Consolas"/>
        </w:rPr>
        <w:t>nn</w:t>
      </w:r>
      <w:proofErr w:type="spellEnd"/>
      <w:r>
        <w:rPr>
          <w:rFonts w:ascii="Consolas" w:hAnsi="Consolas" w:cs="Consolas"/>
        </w:rPr>
        <w:t xml:space="preserve"> _ -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t xml:space="preserve">normally assembles a  </w:t>
      </w:r>
      <w:r w:rsidRPr="002E7FE3">
        <w:rPr>
          <w:rFonts w:ascii="Consolas" w:hAnsi="Consolas" w:cs="Consolas"/>
        </w:rPr>
        <w:t>call</w:t>
      </w:r>
      <w:r>
        <w:t xml:space="preserve">  to the following label as defined in the given bin.  However when preceded by  </w:t>
      </w:r>
      <w:r w:rsidRPr="002E7FE3">
        <w:rPr>
          <w:rFonts w:ascii="Consolas" w:hAnsi="Consolas" w:cs="Consolas"/>
        </w:rPr>
        <w:t>#</w:t>
      </w:r>
      <w:r>
        <w:t xml:space="preserve">  the </w:t>
      </w:r>
      <w:r w:rsidRPr="002C45EC">
        <w:rPr>
          <w:b/>
          <w:i/>
        </w:rPr>
        <w:t>single precision</w:t>
      </w:r>
      <w:r>
        <w:t xml:space="preserve"> value is placed on the Assembler's stack.</w:t>
      </w:r>
    </w:p>
    <w:p w14:paraId="686FD2FA" w14:textId="77777777" w:rsidR="00574CFF" w:rsidRDefault="00574CFF" w:rsidP="00A9451D">
      <w:pPr>
        <w:pStyle w:val="BodyText"/>
        <w:ind w:left="1440" w:hanging="720"/>
        <w:jc w:val="both"/>
        <w:rPr>
          <w:rFonts w:asciiTheme="minorHAnsi" w:hAnsiTheme="minorHAnsi" w:cstheme="minorHAnsi"/>
        </w:rPr>
      </w:pPr>
      <w:r>
        <w:rPr>
          <w:rFonts w:ascii="Consolas" w:hAnsi="Consolas" w:cs="Consolas"/>
          <w:b/>
        </w:rPr>
        <w:t xml:space="preserve">&lt;valid label&gt; </w:t>
      </w:r>
      <w:r w:rsidRPr="009624A1">
        <w:rPr>
          <w:rFonts w:ascii="Consolas" w:hAnsi="Consolas" w:cs="Consolas"/>
        </w:rPr>
        <w:t xml:space="preserve">  </w:t>
      </w:r>
      <w:r>
        <w:rPr>
          <w:rFonts w:asciiTheme="minorHAnsi" w:hAnsiTheme="minorHAnsi" w:cstheme="minorHAnsi"/>
        </w:rPr>
        <w:t xml:space="preserve">when encountered during assembly, a valid label defined in the working image assembles a  </w:t>
      </w:r>
      <w:r w:rsidRPr="00030F8B">
        <w:rPr>
          <w:rFonts w:ascii="Consolas" w:hAnsi="Consolas" w:cs="Consolas"/>
        </w:rPr>
        <w:t>call</w:t>
      </w:r>
      <w:r>
        <w:rPr>
          <w:rFonts w:asciiTheme="minorHAnsi" w:hAnsiTheme="minorHAnsi" w:cstheme="minorHAnsi"/>
        </w:rPr>
        <w:t xml:space="preserve">  to that label.  </w:t>
      </w:r>
      <w:r>
        <w:t xml:space="preserve">However when preceded by  </w:t>
      </w:r>
      <w:r w:rsidRPr="002E7FE3">
        <w:rPr>
          <w:rFonts w:ascii="Consolas" w:hAnsi="Consolas" w:cs="Consolas"/>
        </w:rPr>
        <w:t>#</w:t>
      </w:r>
      <w:r>
        <w:t xml:space="preserve">  the </w:t>
      </w:r>
      <w:r w:rsidRPr="002C45EC">
        <w:rPr>
          <w:b/>
          <w:i/>
        </w:rPr>
        <w:t>single precision</w:t>
      </w:r>
      <w:r>
        <w:t xml:space="preserve"> value of the label is left on the stack.</w:t>
      </w:r>
    </w:p>
    <w:p w14:paraId="24FDA992" w14:textId="77777777" w:rsidR="00574CFF" w:rsidRPr="001C6B94" w:rsidRDefault="00574CFF" w:rsidP="00A9451D">
      <w:pPr>
        <w:pStyle w:val="BodyText"/>
        <w:jc w:val="both"/>
      </w:pPr>
      <w:r>
        <w:t xml:space="preserve">Writing a valid &lt;label&gt; is equivalent to writing  </w:t>
      </w:r>
      <w:r>
        <w:rPr>
          <w:rFonts w:ascii="Consolas" w:hAnsi="Consolas" w:cs="Consolas"/>
        </w:rPr>
        <w:t>#</w:t>
      </w:r>
      <w:r w:rsidRPr="003C180A">
        <w:rPr>
          <w:rFonts w:ascii="Consolas" w:hAnsi="Consolas" w:cs="Consolas"/>
        </w:rPr>
        <w:t xml:space="preserve"> &lt;label&gt; call</w:t>
      </w:r>
      <w:r>
        <w:t xml:space="preserve"> .</w:t>
      </w:r>
    </w:p>
    <w:p w14:paraId="325F1D55" w14:textId="77777777" w:rsidR="00574CFF" w:rsidRPr="00C80FD0" w:rsidRDefault="00574CFF" w:rsidP="00A9451D">
      <w:pPr>
        <w:pStyle w:val="PlainHeading3"/>
        <w:jc w:val="both"/>
      </w:pPr>
      <w:bookmarkStart w:id="100" w:name="_Toc119163476"/>
      <w:r w:rsidRPr="00C80FD0">
        <w:t>Other Useful Words</w:t>
      </w:r>
      <w:bookmarkEnd w:id="100"/>
    </w:p>
    <w:p w14:paraId="05F510D0" w14:textId="77777777" w:rsidR="00574CFF" w:rsidRDefault="00574CFF" w:rsidP="00A9451D">
      <w:pPr>
        <w:pStyle w:val="BodyText"/>
        <w:jc w:val="both"/>
      </w:pPr>
      <w:r>
        <w:t>Several additional resident definitions facilitate writing source code for F18s:</w:t>
      </w:r>
    </w:p>
    <w:p w14:paraId="2592A141" w14:textId="77777777" w:rsidR="00574CFF" w:rsidRDefault="00574CFF" w:rsidP="00A9451D">
      <w:pPr>
        <w:pStyle w:val="PlainHeading4"/>
        <w:numPr>
          <w:ilvl w:val="3"/>
          <w:numId w:val="1"/>
        </w:numPr>
        <w:jc w:val="both"/>
      </w:pPr>
      <w:r>
        <w:t>Named Literals</w:t>
      </w:r>
    </w:p>
    <w:p w14:paraId="0540FC1B" w14:textId="77777777" w:rsidR="00574CFF" w:rsidRDefault="00574CFF" w:rsidP="00A9451D">
      <w:pPr>
        <w:pStyle w:val="BodyText"/>
        <w:jc w:val="both"/>
      </w:pPr>
      <w:r>
        <w:t xml:space="preserve">The following words, naming registers,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291441D8" w14:textId="77777777" w:rsidR="00574CFF" w:rsidRDefault="00574CFF" w:rsidP="00A9451D">
      <w:pPr>
        <w:pStyle w:val="BodyText"/>
        <w:ind w:firstLine="720"/>
        <w:jc w:val="both"/>
      </w:pPr>
      <w:r w:rsidRPr="00DB47F9">
        <w:rPr>
          <w:rFonts w:ascii="Consolas" w:hAnsi="Consolas" w:cs="Consolas"/>
          <w:b/>
        </w:rPr>
        <w:t xml:space="preserve">io  right  down  left  up  data  </w:t>
      </w:r>
      <w:proofErr w:type="spellStart"/>
      <w:r w:rsidRPr="00DB47F9">
        <w:rPr>
          <w:rFonts w:ascii="Consolas" w:hAnsi="Consolas" w:cs="Consolas"/>
          <w:b/>
        </w:rPr>
        <w:t>ldata</w:t>
      </w:r>
      <w:proofErr w:type="spellEnd"/>
    </w:p>
    <w:p w14:paraId="092ED17D" w14:textId="77777777" w:rsidR="00574CFF" w:rsidRDefault="00574CFF" w:rsidP="00A9451D">
      <w:pPr>
        <w:pStyle w:val="PlainHeading4"/>
        <w:numPr>
          <w:ilvl w:val="3"/>
          <w:numId w:val="1"/>
        </w:numPr>
        <w:jc w:val="both"/>
      </w:pPr>
      <w:r>
        <w:t>Named Literals for Cardinal Directions</w:t>
      </w:r>
    </w:p>
    <w:p w14:paraId="64276FF7" w14:textId="77777777" w:rsidR="00574CFF" w:rsidRDefault="00574CFF" w:rsidP="00A9451D">
      <w:pPr>
        <w:pStyle w:val="BodyText"/>
        <w:jc w:val="both"/>
      </w:pPr>
      <w:r>
        <w:t>When developing systems for our chips, the "floorplan" of assignments for nodes and clusters of nodes often needs to be changed, resulting in moving nodes or clusters from one place to another.  When doing this, one nuisance is the need to change port names when moving a node(s) between odd and even rows or columns.  In addition to being a nuisance it's an excellent way to introduce bugs.  We address this at the levels of both the Assembler and of the Boot Descriptor Language.</w:t>
      </w:r>
    </w:p>
    <w:p w14:paraId="57FF427A" w14:textId="77777777" w:rsidR="00574CFF" w:rsidRDefault="00574CFF" w:rsidP="00A9451D">
      <w:pPr>
        <w:pStyle w:val="BodyText"/>
        <w:jc w:val="both"/>
      </w:pPr>
      <w:r>
        <w:t xml:space="preserve">The following words, naming registers by cardinal direction,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76A623CD" w14:textId="77777777" w:rsidR="00574CFF" w:rsidRDefault="00574CFF" w:rsidP="00A9451D">
      <w:pPr>
        <w:pStyle w:val="BodyText"/>
        <w:ind w:firstLine="720"/>
        <w:jc w:val="both"/>
      </w:pPr>
      <w:r>
        <w:rPr>
          <w:rFonts w:ascii="Consolas" w:hAnsi="Consolas" w:cs="Consolas"/>
          <w:b/>
        </w:rPr>
        <w:t>east  south  west  north</w:t>
      </w:r>
    </w:p>
    <w:p w14:paraId="5EB85560" w14:textId="77777777" w:rsidR="00574CFF" w:rsidRDefault="00574CFF" w:rsidP="00A9451D">
      <w:pPr>
        <w:pStyle w:val="PlainHeading4"/>
        <w:numPr>
          <w:ilvl w:val="3"/>
          <w:numId w:val="1"/>
        </w:numPr>
        <w:jc w:val="both"/>
      </w:pPr>
      <w:r>
        <w:t>Named Calls</w:t>
      </w:r>
    </w:p>
    <w:p w14:paraId="60B01EE9" w14:textId="77777777" w:rsidR="00574CFF" w:rsidRDefault="00574CFF" w:rsidP="00A9451D">
      <w:pPr>
        <w:pStyle w:val="BodyText"/>
        <w:jc w:val="both"/>
      </w:pPr>
      <w:r>
        <w:t xml:space="preserve">Each of the 15 valid multiport addresses has a named word that normally assembles a  </w:t>
      </w:r>
      <w:r w:rsidRPr="002E7FE3">
        <w:rPr>
          <w:rFonts w:ascii="Consolas" w:hAnsi="Consolas" w:cs="Consolas"/>
        </w:rPr>
        <w:t>call</w:t>
      </w:r>
      <w:r>
        <w:t xml:space="preserve">  to that address.  However when preceded by  </w:t>
      </w:r>
      <w:r w:rsidRPr="002E7FE3">
        <w:rPr>
          <w:rFonts w:ascii="Consolas" w:hAnsi="Consolas" w:cs="Consolas"/>
        </w:rPr>
        <w:t>#</w:t>
      </w:r>
      <w:r>
        <w:t xml:space="preserve">  they simply leave their </w:t>
      </w:r>
      <w:r w:rsidRPr="002C45EC">
        <w:rPr>
          <w:b/>
          <w:i/>
        </w:rPr>
        <w:t>single precision</w:t>
      </w:r>
      <w:r>
        <w:t xml:space="preserve"> addresses on the stack:</w:t>
      </w:r>
    </w:p>
    <w:p w14:paraId="5F9EC515" w14:textId="77777777" w:rsidR="00574CFF" w:rsidRPr="00963F66" w:rsidRDefault="00574CFF" w:rsidP="00A9451D">
      <w:pPr>
        <w:pStyle w:val="BodyText"/>
        <w:ind w:firstLine="720"/>
        <w:jc w:val="both"/>
        <w:rPr>
          <w:rFonts w:ascii="Consolas" w:hAnsi="Consolas" w:cs="Consolas"/>
          <w:b/>
          <w:lang w:val="es-AR"/>
        </w:rPr>
      </w:pPr>
      <w:r w:rsidRPr="00963F66">
        <w:rPr>
          <w:rFonts w:ascii="Consolas" w:hAnsi="Consolas" w:cs="Consolas"/>
          <w:b/>
          <w:lang w:val="es-AR"/>
        </w:rPr>
        <w:t>---u  --l-  --</w:t>
      </w:r>
      <w:proofErr w:type="spellStart"/>
      <w:r w:rsidRPr="00963F66">
        <w:rPr>
          <w:rFonts w:ascii="Consolas" w:hAnsi="Consolas" w:cs="Consolas"/>
          <w:b/>
          <w:lang w:val="es-AR"/>
        </w:rPr>
        <w:t>lu</w:t>
      </w:r>
      <w:proofErr w:type="spellEnd"/>
      <w:r w:rsidRPr="00963F66">
        <w:rPr>
          <w:rFonts w:ascii="Consolas" w:hAnsi="Consolas" w:cs="Consolas"/>
          <w:b/>
          <w:lang w:val="es-AR"/>
        </w:rPr>
        <w:t xml:space="preserve">  -d--  -d-u  -dl-  -</w:t>
      </w:r>
      <w:proofErr w:type="spellStart"/>
      <w:r w:rsidRPr="00963F66">
        <w:rPr>
          <w:rFonts w:ascii="Consolas" w:hAnsi="Consolas" w:cs="Consolas"/>
          <w:b/>
          <w:lang w:val="es-AR"/>
        </w:rPr>
        <w:t>dlu</w:t>
      </w:r>
      <w:proofErr w:type="spellEnd"/>
    </w:p>
    <w:p w14:paraId="68FB9ACE" w14:textId="77777777" w:rsidR="00574CFF" w:rsidRPr="00963F66" w:rsidRDefault="00574CFF" w:rsidP="00A9451D">
      <w:pPr>
        <w:pStyle w:val="BodyText"/>
        <w:ind w:firstLine="720"/>
        <w:jc w:val="both"/>
        <w:rPr>
          <w:lang w:val="es-AR"/>
        </w:rPr>
      </w:pPr>
      <w:r w:rsidRPr="00963F66">
        <w:rPr>
          <w:rFonts w:ascii="Consolas" w:hAnsi="Consolas" w:cs="Consolas"/>
          <w:b/>
          <w:lang w:val="es-AR"/>
        </w:rPr>
        <w:t>r---  r--u  r-l-  r-</w:t>
      </w:r>
      <w:proofErr w:type="spellStart"/>
      <w:r w:rsidRPr="00963F66">
        <w:rPr>
          <w:rFonts w:ascii="Consolas" w:hAnsi="Consolas" w:cs="Consolas"/>
          <w:b/>
          <w:lang w:val="es-AR"/>
        </w:rPr>
        <w:t>lu</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w:t>
      </w:r>
      <w:proofErr w:type="spellEnd"/>
      <w:r w:rsidRPr="00963F66">
        <w:rPr>
          <w:rFonts w:ascii="Consolas" w:hAnsi="Consolas" w:cs="Consolas"/>
          <w:b/>
          <w:lang w:val="es-AR"/>
        </w:rPr>
        <w:t xml:space="preserve">-u  </w:t>
      </w:r>
      <w:proofErr w:type="spellStart"/>
      <w:r w:rsidRPr="00963F66">
        <w:rPr>
          <w:rFonts w:ascii="Consolas" w:hAnsi="Consolas" w:cs="Consolas"/>
          <w:b/>
          <w:lang w:val="es-AR"/>
        </w:rPr>
        <w:t>rdl</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rdlu</w:t>
      </w:r>
      <w:proofErr w:type="spellEnd"/>
    </w:p>
    <w:p w14:paraId="176ECB6C" w14:textId="77777777" w:rsidR="00574CFF" w:rsidRPr="00A7444E" w:rsidRDefault="00574CFF" w:rsidP="00A9451D">
      <w:pPr>
        <w:pStyle w:val="BodyText"/>
        <w:ind w:left="1440" w:hanging="720"/>
        <w:jc w:val="both"/>
        <w:rPr>
          <w:rFonts w:asciiTheme="majorHAnsi" w:hAnsiTheme="majorHAnsi" w:cstheme="majorHAnsi"/>
        </w:rPr>
      </w:pPr>
      <w:r w:rsidRPr="00C80FD0">
        <w:rPr>
          <w:rFonts w:ascii="Consolas" w:hAnsi="Consolas" w:cs="Consolas"/>
          <w:b/>
        </w:rPr>
        <w:t xml:space="preserve">await  </w:t>
      </w:r>
      <w:r>
        <w:rPr>
          <w:rFonts w:asciiTheme="majorHAnsi" w:hAnsiTheme="majorHAnsi" w:cstheme="majorHAnsi"/>
        </w:rPr>
        <w:t xml:space="preserve">generates a call to the default multiport execute for a node based on its position in the array, also may be conditioned by  </w:t>
      </w:r>
      <w:r w:rsidRPr="00C80FD0">
        <w:rPr>
          <w:rFonts w:ascii="Consolas" w:hAnsi="Consolas" w:cs="Consolas"/>
        </w:rPr>
        <w:t>#</w:t>
      </w:r>
      <w:r>
        <w:rPr>
          <w:rFonts w:asciiTheme="majorHAnsi" w:hAnsiTheme="majorHAnsi" w:cstheme="majorHAnsi"/>
        </w:rPr>
        <w:t xml:space="preserve">  to return address on the stack.</w:t>
      </w:r>
    </w:p>
    <w:p w14:paraId="107EA802" w14:textId="77777777" w:rsidR="00574CFF" w:rsidRDefault="00574CFF" w:rsidP="00A9451D">
      <w:pPr>
        <w:pStyle w:val="BodyText"/>
        <w:jc w:val="both"/>
      </w:pPr>
      <w:r>
        <w:br w:type="page"/>
      </w:r>
    </w:p>
    <w:p w14:paraId="660009EC" w14:textId="77777777" w:rsidR="00574CFF" w:rsidRPr="00963F66" w:rsidRDefault="00574CFF" w:rsidP="00A9451D">
      <w:pPr>
        <w:pStyle w:val="PlainHeading2"/>
        <w:jc w:val="both"/>
      </w:pPr>
      <w:bookmarkStart w:id="101" w:name="_Toc303614531"/>
      <w:bookmarkStart w:id="102" w:name="_Toc303614622"/>
      <w:bookmarkStart w:id="103" w:name="_Toc303618818"/>
      <w:bookmarkStart w:id="104" w:name="_Toc303624389"/>
      <w:bookmarkStart w:id="105" w:name="_Toc303614534"/>
      <w:bookmarkStart w:id="106" w:name="_Toc303614625"/>
      <w:bookmarkStart w:id="107" w:name="_Toc303618821"/>
      <w:bookmarkStart w:id="108" w:name="_Toc303624392"/>
      <w:bookmarkStart w:id="109" w:name="_Toc119163477"/>
      <w:bookmarkEnd w:id="101"/>
      <w:bookmarkEnd w:id="102"/>
      <w:bookmarkEnd w:id="103"/>
      <w:bookmarkEnd w:id="104"/>
      <w:bookmarkEnd w:id="105"/>
      <w:bookmarkEnd w:id="106"/>
      <w:bookmarkEnd w:id="107"/>
      <w:bookmarkEnd w:id="108"/>
      <w:r w:rsidRPr="00963F66">
        <w:lastRenderedPageBreak/>
        <w:t>Module Organization</w:t>
      </w:r>
      <w:bookmarkEnd w:id="109"/>
    </w:p>
    <w:p w14:paraId="2A89A197" w14:textId="77777777" w:rsidR="00574CFF" w:rsidRPr="00654AC8" w:rsidRDefault="00574CFF" w:rsidP="00A9451D">
      <w:pPr>
        <w:pStyle w:val="BodyText"/>
        <w:jc w:val="both"/>
      </w:pPr>
      <w:r>
        <w:t xml:space="preserve">A convenient convention has been adopted for organizing and packaging code in a modular way, from a single node to a cluster.  This convention allows use of a single block number or name as a "handle" for the module.  The first two or more blocks of the module have fixed functions at fixed offsets.  We recommend that you apply these principles in packaging your own code.  The SRAM Control Cluster Mark 1 may be studied as an example while reading the following sections; the constant  </w:t>
      </w:r>
      <w:r>
        <w:rPr>
          <w:rFonts w:ascii="Consolas" w:hAnsi="Consolas" w:cs="Consolas"/>
          <w:b/>
        </w:rPr>
        <w:t>SRAM</w:t>
      </w:r>
      <w:r>
        <w:t xml:space="preserve">  is the number of the first block of that module.</w:t>
      </w:r>
    </w:p>
    <w:p w14:paraId="7D08E52F" w14:textId="77777777" w:rsidR="00574CFF" w:rsidRPr="00963F66" w:rsidRDefault="00574CFF" w:rsidP="00A9451D">
      <w:pPr>
        <w:pStyle w:val="PlainHeading3"/>
        <w:jc w:val="both"/>
      </w:pPr>
      <w:bookmarkStart w:id="110" w:name="_Ref303351618"/>
      <w:bookmarkStart w:id="111" w:name="_Toc119163478"/>
      <w:r w:rsidRPr="00963F66">
        <w:t>Load Block</w:t>
      </w:r>
      <w:bookmarkEnd w:id="110"/>
      <w:bookmarkEnd w:id="111"/>
    </w:p>
    <w:p w14:paraId="594D3947" w14:textId="77777777" w:rsidR="00574CFF" w:rsidRPr="00345546" w:rsidRDefault="00574CFF" w:rsidP="00A9451D">
      <w:pPr>
        <w:pStyle w:val="BodyText"/>
        <w:jc w:val="both"/>
      </w:pPr>
      <w:r>
        <w:t xml:space="preserve">The first block in a module is a single block which when loaded will cause all of the source code needed by a module to be assembled.  There may be arguments to this block.  When completed the necessary object code will be stored in appropriate bins (which may simply be those belonging to the nodes programmed.) </w:t>
      </w:r>
      <w:r w:rsidRPr="006A44BD">
        <w:t xml:space="preserve"> </w:t>
      </w:r>
      <w:r>
        <w:t xml:space="preserve">If by its design a module needs to export addresses or other identifiers, these will be available in the dictionary of that node </w:t>
      </w:r>
      <w:r w:rsidRPr="00963F66">
        <w:rPr>
          <w:i/>
          <w:iCs/>
        </w:rPr>
        <w:t>after it has been assembled</w:t>
      </w:r>
      <w:r>
        <w:t xml:space="preserve">.  </w:t>
      </w:r>
      <w:r w:rsidRPr="00796E28">
        <w:rPr>
          <w:i/>
        </w:rPr>
        <w:t>In a degenerate case this block may actually contain</w:t>
      </w:r>
      <w:r>
        <w:rPr>
          <w:i/>
        </w:rPr>
        <w:t xml:space="preserve"> all of the module's</w:t>
      </w:r>
      <w:r w:rsidRPr="00796E28">
        <w:rPr>
          <w:i/>
        </w:rPr>
        <w:t xml:space="preserve"> </w:t>
      </w:r>
      <w:r>
        <w:rPr>
          <w:i/>
        </w:rPr>
        <w:t>source code</w:t>
      </w:r>
      <w:r w:rsidRPr="00796E28">
        <w:rPr>
          <w:i/>
        </w:rPr>
        <w:t>.</w:t>
      </w:r>
      <w:r>
        <w:rPr>
          <w:i/>
        </w:rPr>
        <w:t xml:space="preserve">  </w:t>
      </w:r>
      <w:r>
        <w:t xml:space="preserve">See block  </w:t>
      </w:r>
      <w:r>
        <w:rPr>
          <w:rFonts w:ascii="Consolas" w:hAnsi="Consolas" w:cs="Consolas"/>
          <w:b/>
        </w:rPr>
        <w:t>SRAM</w:t>
      </w:r>
      <w:r>
        <w:t xml:space="preserve">  for an example.</w:t>
      </w:r>
    </w:p>
    <w:p w14:paraId="029B46B8" w14:textId="77777777" w:rsidR="00574CFF" w:rsidRPr="00963F66" w:rsidRDefault="00574CFF" w:rsidP="00A9451D">
      <w:pPr>
        <w:pStyle w:val="PlainHeading4"/>
        <w:numPr>
          <w:ilvl w:val="3"/>
          <w:numId w:val="1"/>
        </w:numPr>
        <w:jc w:val="both"/>
      </w:pPr>
      <w:r w:rsidRPr="00963F66">
        <w:t>Identifier Scope</w:t>
      </w:r>
    </w:p>
    <w:p w14:paraId="19F49FDE" w14:textId="77777777" w:rsidR="00574CFF" w:rsidRDefault="00574CFF" w:rsidP="00A9451D">
      <w:pPr>
        <w:pStyle w:val="BodyText"/>
        <w:jc w:val="both"/>
      </w:pPr>
      <w:r>
        <w:t>F18 assembly is done incrementally, which means that identifiers may not be "forward referenced" symbolically.  Any identifier of any sort must be defined earlier in the assembly sequence than its references.</w:t>
      </w:r>
    </w:p>
    <w:p w14:paraId="58A5C2C5" w14:textId="77777777" w:rsidR="00574CFF" w:rsidRPr="00963F66" w:rsidRDefault="00574CFF" w:rsidP="00A9451D">
      <w:pPr>
        <w:pStyle w:val="PlainHeading3"/>
        <w:jc w:val="both"/>
      </w:pPr>
      <w:bookmarkStart w:id="112" w:name="_Toc106886826"/>
      <w:bookmarkStart w:id="113" w:name="_Toc119163479"/>
      <w:bookmarkStart w:id="114" w:name="_Toc119163480"/>
      <w:bookmarkEnd w:id="112"/>
      <w:bookmarkEnd w:id="113"/>
      <w:r w:rsidRPr="00963F66">
        <w:t>Boot Descriptors</w:t>
      </w:r>
      <w:bookmarkEnd w:id="114"/>
    </w:p>
    <w:p w14:paraId="6A2DD61B" w14:textId="28C216DF" w:rsidR="00574CFF" w:rsidRPr="00654AC8" w:rsidRDefault="00574CFF" w:rsidP="00A9451D">
      <w:pPr>
        <w:pStyle w:val="BodyText"/>
        <w:jc w:val="both"/>
      </w:pPr>
      <w:r>
        <w:t xml:space="preserve">The second block in a module (load block number plus one) defines the loading requirements for the module, using the high-level language described in section </w:t>
      </w:r>
      <w:r>
        <w:fldChar w:fldCharType="begin"/>
      </w:r>
      <w:r>
        <w:instrText xml:space="preserve"> REF _Ref308029765 \r \p \h </w:instrText>
      </w:r>
      <w:r w:rsidR="00A9451D">
        <w:instrText xml:space="preserve"> \* MERGEFORMAT </w:instrText>
      </w:r>
      <w:r>
        <w:fldChar w:fldCharType="separate"/>
      </w:r>
      <w:r>
        <w:t>6.1.1 below</w:t>
      </w:r>
      <w:r>
        <w:fldChar w:fldCharType="end"/>
      </w:r>
      <w:r>
        <w:t xml:space="preserve">.  This language lists the nodes that have to be loaded, indicates what code to load into their RAM, provides for initialization of registers and/or stacks, and provides a starting execution address for each node.  The data are recorded in tables so that the order of declaration does not need to match the actual order in which the nodes are loaded.  See block  </w:t>
      </w:r>
      <w:r>
        <w:rPr>
          <w:rFonts w:ascii="Consolas" w:hAnsi="Consolas" w:cs="Consolas"/>
          <w:b/>
        </w:rPr>
        <w:t>SRAM</w:t>
      </w:r>
      <w:r w:rsidRPr="00345546">
        <w:rPr>
          <w:rFonts w:ascii="Consolas" w:hAnsi="Consolas" w:cs="Consolas"/>
          <w:b/>
        </w:rPr>
        <w:t xml:space="preserve"> </w:t>
      </w:r>
      <w:r>
        <w:rPr>
          <w:rFonts w:ascii="Consolas" w:hAnsi="Consolas" w:cs="Consolas"/>
          <w:b/>
        </w:rPr>
        <w:t>1</w:t>
      </w:r>
      <w:r w:rsidRPr="00345546">
        <w:rPr>
          <w:rFonts w:ascii="Consolas" w:hAnsi="Consolas" w:cs="Consolas"/>
          <w:b/>
        </w:rPr>
        <w:t>+</w:t>
      </w:r>
      <w:r>
        <w:t xml:space="preserve">  for an example.</w:t>
      </w:r>
    </w:p>
    <w:p w14:paraId="7B7BC224" w14:textId="77777777" w:rsidR="00574CFF" w:rsidRPr="00963F66" w:rsidRDefault="00574CFF" w:rsidP="00A9451D">
      <w:pPr>
        <w:pStyle w:val="PlainHeading3"/>
        <w:jc w:val="both"/>
      </w:pPr>
      <w:bookmarkStart w:id="115" w:name="_Toc119163481"/>
      <w:r w:rsidRPr="00963F66">
        <w:t>Residual Paths</w:t>
      </w:r>
      <w:bookmarkEnd w:id="115"/>
    </w:p>
    <w:p w14:paraId="55D3D457" w14:textId="77777777" w:rsidR="00574CFF" w:rsidRDefault="00574CFF" w:rsidP="00A9451D">
      <w:pPr>
        <w:pStyle w:val="BodyText"/>
        <w:jc w:val="both"/>
      </w:pPr>
      <w:r>
        <w:t xml:space="preserve">In rare cases there may be modules that need to be loaded, activated, and used during a boot sequence; SRAM and SDRAM control clusters are examples of these.  Once started it may be difficult or impossible to stop them without resetting the chip and, in the case of SDRAM, perhaps losing the data in the device.  If an application's boot process has this sort of complication then the module in question should provide a new path for use by stream or IDE loaders that can reach and boot all nodes remaining in the chip that are not part of the module which is running and hence now "in the way."  See block  </w:t>
      </w:r>
      <w:proofErr w:type="spellStart"/>
      <w:r w:rsidRPr="00345546">
        <w:rPr>
          <w:rFonts w:ascii="Consolas" w:hAnsi="Consolas" w:cs="Consolas"/>
          <w:b/>
        </w:rPr>
        <w:t>sram</w:t>
      </w:r>
      <w:proofErr w:type="spellEnd"/>
      <w:r w:rsidRPr="00345546">
        <w:rPr>
          <w:rFonts w:ascii="Consolas" w:hAnsi="Consolas" w:cs="Consolas"/>
          <w:b/>
        </w:rPr>
        <w:t xml:space="preserve"> </w:t>
      </w:r>
      <w:r>
        <w:rPr>
          <w:rFonts w:ascii="Consolas" w:hAnsi="Consolas" w:cs="Consolas"/>
          <w:b/>
        </w:rPr>
        <w:t>2</w:t>
      </w:r>
      <w:r w:rsidRPr="00345546">
        <w:rPr>
          <w:rFonts w:ascii="Consolas" w:hAnsi="Consolas" w:cs="Consolas"/>
          <w:b/>
        </w:rPr>
        <w:t>+</w:t>
      </w:r>
      <w:r>
        <w:t xml:space="preserve">  for an example, showing suitable paths for boot nodes 708 (async serial) and 705 (SPI flash.)</w:t>
      </w:r>
    </w:p>
    <w:p w14:paraId="3A85F1C9" w14:textId="77777777" w:rsidR="00574CFF" w:rsidRPr="00963F66" w:rsidRDefault="00574CFF" w:rsidP="00A9451D">
      <w:pPr>
        <w:pStyle w:val="PlainHeading3"/>
        <w:jc w:val="both"/>
      </w:pPr>
      <w:bookmarkStart w:id="116" w:name="_Toc119163482"/>
      <w:r w:rsidRPr="00963F66">
        <w:t>Organization of Larger Projects</w:t>
      </w:r>
      <w:bookmarkEnd w:id="116"/>
    </w:p>
    <w:p w14:paraId="3F99803D" w14:textId="77777777" w:rsidR="00574CFF" w:rsidRDefault="00574CFF" w:rsidP="00A9451D">
      <w:pPr>
        <w:pStyle w:val="BodyText"/>
        <w:jc w:val="both"/>
      </w:pPr>
      <w:r>
        <w:t xml:space="preserve">The appropriate structure for a larger program depends on its size and intended use.  The load block should still be first.  Boot descriptors should start in the second block but may require several.  If IDE operation is appropriate after the program has been loaded, an IDE personalization with path(s) adjusted to access the remainder of the chip may be useful.  Scripts may be necessary to specify boot stream generation, IDE loading, and/or </w:t>
      </w:r>
      <w:proofErr w:type="spellStart"/>
      <w:r w:rsidRPr="009C222F">
        <w:rPr>
          <w:rFonts w:ascii="Consolas" w:hAnsi="Consolas" w:cs="Consolas"/>
          <w:b/>
        </w:rPr>
        <w:t>softsim</w:t>
      </w:r>
      <w:proofErr w:type="spellEnd"/>
      <w:r>
        <w:t xml:space="preserve"> setup as appropriate.  Not all of these elements are appropriate for every application, but if they are small you might wish to place them in this area after the boot stream and residual path allocations, and before the actual source code.  These are merely suggestions and the recommendations may change as the system evolves.</w:t>
      </w:r>
      <w:r>
        <w:br w:type="page"/>
      </w:r>
    </w:p>
    <w:p w14:paraId="7ED9844A" w14:textId="77777777" w:rsidR="00574CFF" w:rsidRPr="009219AB" w:rsidRDefault="00574CFF" w:rsidP="00A9451D">
      <w:pPr>
        <w:pStyle w:val="PlainHeading2"/>
        <w:jc w:val="both"/>
      </w:pPr>
      <w:bookmarkStart w:id="117" w:name="_Toc119163483"/>
      <w:r w:rsidRPr="009219AB">
        <w:lastRenderedPageBreak/>
        <w:t>Methods of Loading Code</w:t>
      </w:r>
      <w:bookmarkEnd w:id="117"/>
    </w:p>
    <w:p w14:paraId="79B50CCE" w14:textId="77777777" w:rsidR="00574CFF" w:rsidRPr="00C64887" w:rsidRDefault="00574CFF" w:rsidP="00A9451D">
      <w:pPr>
        <w:pStyle w:val="BodyText"/>
        <w:jc w:val="both"/>
      </w:pPr>
      <w:r w:rsidRPr="00C64887">
        <w:t>After all the desired code has been compiled into object bins, it may be loaded for execution or simulation.  There are presently several basic ways in which this may be done:</w:t>
      </w:r>
    </w:p>
    <w:p w14:paraId="31B939D7" w14:textId="77777777" w:rsidR="00574CFF" w:rsidRPr="00C64887" w:rsidRDefault="00574CFF" w:rsidP="00A9451D">
      <w:pPr>
        <w:pStyle w:val="ListFirst"/>
        <w:ind w:left="1080"/>
        <w:jc w:val="both"/>
      </w:pPr>
      <w:r w:rsidRPr="00C64887">
        <w:rPr>
          <w:b/>
          <w:i/>
        </w:rPr>
        <w:t>Manual, interactive loading into the real chip with External</w:t>
      </w:r>
      <w:r>
        <w:rPr>
          <w:b/>
          <w:i/>
        </w:rPr>
        <w:t xml:space="preserve"> or Internal</w:t>
      </w:r>
      <w:r w:rsidRPr="00C64887">
        <w:rPr>
          <w:b/>
          <w:i/>
        </w:rPr>
        <w:t xml:space="preserve"> </w:t>
      </w:r>
      <w:r>
        <w:rPr>
          <w:b/>
          <w:i/>
        </w:rPr>
        <w:t>I</w:t>
      </w:r>
      <w:r w:rsidRPr="00C64887">
        <w:rPr>
          <w:b/>
          <w:i/>
        </w:rPr>
        <w:t>DE:</w:t>
      </w:r>
      <w:r w:rsidRPr="00C64887">
        <w:t xml:space="preserve">  </w:t>
      </w:r>
      <w:r>
        <w:t>Insert code into RAM, do any necessary initialization manually, and call routines to observe behavior, test boundary conditions, look for side effects and so on.  It is impossible to over-emphasize the importance of this practice.  Simple, straightforward unit testing is a fundamental entitlement of a Forth programmer and its use dramatically simplifies debugging later on.  Don't deny yourself this advantage by combining a cluster of nodes full of untested code unless you enjoy coping with serious problems either immediately or some day in the future</w:t>
      </w:r>
      <w:r w:rsidRPr="00C64887">
        <w:t>.</w:t>
      </w:r>
    </w:p>
    <w:p w14:paraId="29ECC273" w14:textId="77777777" w:rsidR="00574CFF" w:rsidRPr="00C64887" w:rsidRDefault="00574CFF" w:rsidP="00A9451D">
      <w:pPr>
        <w:pStyle w:val="List"/>
        <w:spacing w:before="80"/>
        <w:ind w:left="1080"/>
        <w:jc w:val="both"/>
      </w:pPr>
      <w:r w:rsidRPr="00C64887">
        <w:rPr>
          <w:b/>
          <w:i/>
        </w:rPr>
        <w:t xml:space="preserve">Automated loading into </w:t>
      </w:r>
      <w:proofErr w:type="spellStart"/>
      <w:r w:rsidRPr="00C64887">
        <w:rPr>
          <w:b/>
          <w:i/>
        </w:rPr>
        <w:t>softsim</w:t>
      </w:r>
      <w:proofErr w:type="spellEnd"/>
      <w:r w:rsidRPr="00C64887">
        <w:rPr>
          <w:b/>
          <w:i/>
        </w:rPr>
        <w:t>:</w:t>
      </w:r>
      <w:r w:rsidRPr="00C64887">
        <w:t xml:space="preserve">  Initialize nodes as directed by Boot Descriptors.</w:t>
      </w:r>
    </w:p>
    <w:p w14:paraId="7AEC8B58" w14:textId="77777777" w:rsidR="00574CFF" w:rsidRPr="00C64887" w:rsidRDefault="00574CFF" w:rsidP="00A9451D">
      <w:pPr>
        <w:pStyle w:val="ListFirst"/>
        <w:ind w:left="1080"/>
        <w:jc w:val="both"/>
      </w:pPr>
      <w:r w:rsidRPr="00C64887">
        <w:rPr>
          <w:b/>
          <w:i/>
        </w:rPr>
        <w:t>Automated loading into the real chip using boot streams:</w:t>
      </w:r>
      <w:r w:rsidRPr="00C64887">
        <w:t xml:space="preserve">  Use the  </w:t>
      </w:r>
      <w:r w:rsidRPr="00C64887">
        <w:rPr>
          <w:rFonts w:ascii="Consolas" w:hAnsi="Consolas" w:cs="Consolas"/>
          <w:b/>
        </w:rPr>
        <w:t>STREAMER</w:t>
      </w:r>
      <w:r w:rsidRPr="00C64887">
        <w:t xml:space="preserve">  utility to construct a boot stream as directed by Boot Descriptors, then present the </w:t>
      </w:r>
      <w:r>
        <w:t>resulting stream to a boot node or inject it into the chip using the Snorkel.</w:t>
      </w:r>
    </w:p>
    <w:p w14:paraId="5FAA9971" w14:textId="77777777" w:rsidR="00574CFF" w:rsidRPr="00C64887" w:rsidRDefault="00574CFF" w:rsidP="00A9451D">
      <w:pPr>
        <w:pStyle w:val="ListFirst"/>
        <w:spacing w:after="160"/>
        <w:ind w:left="1080"/>
        <w:jc w:val="both"/>
      </w:pPr>
      <w:r w:rsidRPr="00C64887">
        <w:rPr>
          <w:b/>
          <w:i/>
        </w:rPr>
        <w:t>Fully automated loading into the real chip upon RESET- signal:</w:t>
      </w:r>
      <w:r w:rsidRPr="00C64887">
        <w:t xml:space="preserve">  Use the  </w:t>
      </w:r>
      <w:r w:rsidRPr="00C64887">
        <w:rPr>
          <w:rFonts w:ascii="Consolas" w:hAnsi="Consolas" w:cs="Consolas"/>
          <w:b/>
        </w:rPr>
        <w:t>STREAMER</w:t>
      </w:r>
      <w:r w:rsidRPr="00C64887">
        <w:t xml:space="preserve">  utility to construct a boot stream as directed by Boot Descriptors, then burn it into the front of SPI Flash.</w:t>
      </w:r>
    </w:p>
    <w:p w14:paraId="2ECD623D" w14:textId="77777777" w:rsidR="00574CFF" w:rsidRDefault="00574CFF" w:rsidP="00A9451D">
      <w:pPr>
        <w:pStyle w:val="BodyText"/>
        <w:jc w:val="both"/>
      </w:pPr>
      <w:r w:rsidRPr="00C64887">
        <w:t xml:space="preserve">Each of the automated methods uses the common Boot Descriptor Language to define what code, if any, shall be loaded and what </w:t>
      </w:r>
      <w:r>
        <w:t>additional</w:t>
      </w:r>
      <w:r w:rsidRPr="00C64887">
        <w:t xml:space="preserve"> initialization shall be performed before starting each node.</w:t>
      </w:r>
    </w:p>
    <w:p w14:paraId="183E7E00" w14:textId="77777777" w:rsidR="00574CFF" w:rsidRDefault="00574CFF" w:rsidP="00A9451D">
      <w:pPr>
        <w:pStyle w:val="BodyText"/>
        <w:jc w:val="both"/>
      </w:pPr>
      <w:r>
        <w:t xml:space="preserve">Which methods are appropriate depends on which host system you are running on and what connection you have to the target system, if any.  </w:t>
      </w:r>
      <w:proofErr w:type="spellStart"/>
      <w:r>
        <w:t>sF</w:t>
      </w:r>
      <w:proofErr w:type="spellEnd"/>
      <w:r>
        <w:t xml:space="preserve"> may use one or two serial COM ports connected to one or two ("host" and "target") chips.  pF/144 may use its 1.8V async interface from node 708 (requires jumpers and cables), or its 1.8V sync interface from node 300 either to the target chip on the same eval board (default jumpers), or to another chip (requires jumpers and cables).  pF/144 uses node 500 to drive the reset pin of the chip and this also requires attention to jumper and cable depending on the target chip.</w:t>
      </w:r>
    </w:p>
    <w:p w14:paraId="3074968D" w14:textId="77777777" w:rsidR="00574CFF" w:rsidRDefault="00574CFF" w:rsidP="00A9451D">
      <w:pPr>
        <w:pStyle w:val="BodyText"/>
        <w:jc w:val="both"/>
      </w:pPr>
      <w:r>
        <w:t xml:space="preserve">pF/144 may also inject streams into the chip it's running on via the Snorkel in node 207, and by building a bridge these streams may continue into another chip.  For example, if you're running a basic </w:t>
      </w:r>
      <w:proofErr w:type="spellStart"/>
      <w:r>
        <w:t>polyFORTH</w:t>
      </w:r>
      <w:proofErr w:type="spellEnd"/>
      <w:r>
        <w:t xml:space="preserve"> system that doesn't have  the Ethernet NIC nor the external clock code booted into the chip's nodes, you can add this by loading block 1583.  This is a simple example of using STREAMER to build a boot stream that loads the Ethernet and crystal support, then injects that stream into the chip through the snorkel in node 207.</w:t>
      </w:r>
    </w:p>
    <w:p w14:paraId="03C05CD1" w14:textId="77777777" w:rsidR="00574CFF" w:rsidRPr="001314BA" w:rsidRDefault="00574CFF" w:rsidP="00A9451D">
      <w:pPr>
        <w:pStyle w:val="BodyText"/>
        <w:jc w:val="both"/>
      </w:pPr>
      <w:r>
        <w:t xml:space="preserve">Boot Stream Load Blocks, in an earlier section, identify load blocks that may be used from </w:t>
      </w:r>
      <w:proofErr w:type="spellStart"/>
      <w:r>
        <w:t>saneFORTH</w:t>
      </w:r>
      <w:proofErr w:type="spellEnd"/>
      <w:r>
        <w:t xml:space="preserve"> for serial booting of chips, or from </w:t>
      </w:r>
      <w:proofErr w:type="spellStart"/>
      <w:r>
        <w:t>polyFORTH</w:t>
      </w:r>
      <w:proofErr w:type="spellEnd"/>
      <w:r>
        <w:t xml:space="preserve"> for building boot streams for insertion into flash or for interactive injection via node 207.  These blocks are present in both systems and are adapted as needed for use in each.  The serial booting mechanism from </w:t>
      </w:r>
      <w:proofErr w:type="spellStart"/>
      <w:r>
        <w:t>polyFORTH</w:t>
      </w:r>
      <w:proofErr w:type="spellEnd"/>
      <w:r>
        <w:t xml:space="preserve"> is not yet supported.</w:t>
      </w:r>
    </w:p>
    <w:p w14:paraId="2EC74908" w14:textId="77777777" w:rsidR="00D42F61" w:rsidRDefault="00D42F61" w:rsidP="00A9451D">
      <w:pPr>
        <w:pStyle w:val="BodyText"/>
        <w:tabs>
          <w:tab w:val="left" w:pos="9360"/>
        </w:tabs>
        <w:ind w:right="-360"/>
        <w:jc w:val="both"/>
        <w:sectPr w:rsidR="00D42F61" w:rsidSect="00D60041">
          <w:type w:val="oddPage"/>
          <w:pgSz w:w="12240" w:h="15840" w:code="1"/>
          <w:pgMar w:top="1440" w:right="1080" w:bottom="1440" w:left="1440" w:header="720" w:footer="720" w:gutter="0"/>
          <w:cols w:space="720"/>
          <w:docGrid w:linePitch="272"/>
        </w:sectPr>
      </w:pPr>
    </w:p>
    <w:p w14:paraId="2E498383" w14:textId="6EA3980F" w:rsidR="004F4BCB" w:rsidRDefault="00000000" w:rsidP="00A9451D">
      <w:pPr>
        <w:pStyle w:val="BodyText"/>
        <w:tabs>
          <w:tab w:val="left" w:pos="9360"/>
        </w:tabs>
        <w:ind w:right="-360"/>
        <w:jc w:val="both"/>
      </w:pPr>
      <w:r>
        <w:rPr>
          <w:noProof/>
        </w:rPr>
        <w:lastRenderedPageBreak/>
        <w:pict w14:anchorId="658E4078">
          <v:shape id="Text Box 9" o:spid="_x0000_s2118" type="#_x0000_t202" style="position:absolute;left:0;text-align:left;margin-left:22.5pt;margin-top:10in;width:357.3pt;height:58.5pt;z-index:2516444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wripS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w:r>
      <w:r>
        <w:rPr>
          <w:noProof/>
        </w:rPr>
        <w:pict w14:anchorId="102663AD">
          <v:shape id="_x0000_s2117" type="#_x0000_t202" style="position:absolute;left:0;text-align:left;margin-left:22.5pt;margin-top:10in;width:357.3pt;height:58.5pt;z-index:2516659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lym8Q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RHQTmIZgCdWR2CFMO0V/gC4t4E/OBtqngrsfe4GKs+6T&#10;obldpVkWFjAa2XqzIgMvI+VlRBhJUAX3nE3XWz8t7d6iblqqNCll4IamWutI+KWrWQvamTiHeb/D&#10;Ul7aMevlF+5+A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YvZcp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w:r>
    </w:p>
    <w:p w14:paraId="62C03DAD" w14:textId="77777777" w:rsidR="002B73C4" w:rsidRPr="00340122" w:rsidRDefault="002B73C4" w:rsidP="00A9451D">
      <w:pPr>
        <w:pStyle w:val="PlainHeading1"/>
        <w:jc w:val="both"/>
      </w:pPr>
      <w:bookmarkStart w:id="118" w:name="_Ref303929500"/>
      <w:bookmarkStart w:id="119" w:name="_Ref303929522"/>
      <w:bookmarkStart w:id="120" w:name="_Toc119163484"/>
      <w:r w:rsidRPr="00340122">
        <w:t>Interactive Testing</w:t>
      </w:r>
      <w:bookmarkEnd w:id="118"/>
      <w:bookmarkEnd w:id="119"/>
      <w:bookmarkEnd w:id="120"/>
    </w:p>
    <w:p w14:paraId="040B039F" w14:textId="77777777" w:rsidR="002B73C4" w:rsidRDefault="002B73C4" w:rsidP="00A9451D">
      <w:pPr>
        <w:pStyle w:val="BodyText"/>
        <w:jc w:val="both"/>
      </w:pPr>
      <w:r>
        <w:t>Interactivity is a critical, cardinal virtue of Forth as a programming system.  Turning Forth into a batch mode programming system would be a travesty, sacrificing one of its most potent properties and setting the clock back nearly half a century.  When using Forth, a programmer becomes accustomed to having her fingers literally on the fabric of the computer, directly manipulating its memory, registers, and other resources; exercising hardware and software without necessarily having to write (and debug) software simply to exercise those things.</w:t>
      </w:r>
    </w:p>
    <w:p w14:paraId="3596A236" w14:textId="77777777" w:rsidR="002B73C4" w:rsidRDefault="002B73C4" w:rsidP="00A9451D">
      <w:pPr>
        <w:pStyle w:val="BodyText"/>
        <w:jc w:val="both"/>
      </w:pPr>
      <w:r>
        <w:t>The IDE was implemented as a natural and obvious extension of the umbilical methods used with embedded Forth systems for many decades.  The method used is as non-invasive of hardware and software as is practical in this architecture, requiring no RAM or ROM in a node being tested and touching its registers as lightly as feasible.</w:t>
      </w:r>
    </w:p>
    <w:p w14:paraId="6ED9B4FA" w14:textId="77777777" w:rsidR="002B73C4" w:rsidRDefault="002B73C4" w:rsidP="00A9451D">
      <w:pPr>
        <w:pStyle w:val="BodyText"/>
        <w:jc w:val="both"/>
      </w:pPr>
      <w:r>
        <w:t xml:space="preserve">With aF-3 there are two different environments.  External IDE allows a host system to manipulates a target chip using synchronous or asynchronous serial interfaces as appropriate; this environment has been in use with arrayForth since the dawn of GreenArrays.  Internal IDE is new with aF-3 and employs the Snorkel/Ganglia mechanism to permit a pF/144 system running on a G144A12 chip to interact in analogous ways with other nodes on the same chip as pF/144 is running on </w:t>
      </w:r>
      <w:r w:rsidRPr="005378EE">
        <w:rPr>
          <w:i/>
        </w:rPr>
        <w:t>(even some nodes that are part of the pF Virtual Machine!)</w:t>
      </w:r>
      <w:r>
        <w:t xml:space="preserve"> and, if the chip is bridged to another, on a second chip as well.  There is a technical App Note AN019 on the IDE internals.  This section covers the use of both environments.</w:t>
      </w:r>
    </w:p>
    <w:p w14:paraId="3100BFFA" w14:textId="77777777" w:rsidR="002B73C4" w:rsidRDefault="002B73C4" w:rsidP="00A9451D">
      <w:pPr>
        <w:pStyle w:val="PlainHeading2"/>
        <w:jc w:val="both"/>
      </w:pPr>
      <w:bookmarkStart w:id="121" w:name="_Ref471909956"/>
      <w:bookmarkStart w:id="122" w:name="_Ref471909972"/>
      <w:bookmarkStart w:id="123" w:name="_Toc119163485"/>
      <w:r w:rsidRPr="0049757F">
        <w:t>External IDE</w:t>
      </w:r>
      <w:bookmarkEnd w:id="121"/>
      <w:bookmarkEnd w:id="122"/>
      <w:bookmarkEnd w:id="123"/>
    </w:p>
    <w:p w14:paraId="04D195B1" w14:textId="77777777" w:rsidR="002B73C4" w:rsidRPr="0049757F" w:rsidRDefault="002B73C4" w:rsidP="00A9451D">
      <w:pPr>
        <w:pStyle w:val="BodyText"/>
        <w:jc w:val="both"/>
      </w:pPr>
      <w:r>
        <w:t xml:space="preserve">This utility is implemented for both </w:t>
      </w:r>
      <w:proofErr w:type="spellStart"/>
      <w:r>
        <w:t>sF</w:t>
      </w:r>
      <w:proofErr w:type="spellEnd"/>
      <w:r>
        <w:t xml:space="preserve"> and pF/144.</w:t>
      </w:r>
    </w:p>
    <w:p w14:paraId="77685FCB" w14:textId="77777777" w:rsidR="002B73C4" w:rsidRPr="0049757F" w:rsidRDefault="002B73C4" w:rsidP="00A9451D">
      <w:pPr>
        <w:pStyle w:val="PlainHeading3"/>
        <w:jc w:val="both"/>
      </w:pPr>
      <w:bookmarkStart w:id="124" w:name="_Toc119163486"/>
      <w:r w:rsidRPr="0049757F">
        <w:t>Terminology</w:t>
      </w:r>
      <w:bookmarkEnd w:id="124"/>
    </w:p>
    <w:p w14:paraId="7A2FED4C" w14:textId="77777777" w:rsidR="002B73C4" w:rsidRPr="004B490C" w:rsidRDefault="002B73C4" w:rsidP="00A9451D">
      <w:pPr>
        <w:pStyle w:val="BodyText"/>
        <w:jc w:val="both"/>
      </w:pPr>
      <w:r w:rsidRPr="004B490C">
        <w:t xml:space="preserve">Debugging is done on one or more </w:t>
      </w:r>
      <w:r w:rsidRPr="00FC20D0">
        <w:rPr>
          <w:i/>
        </w:rPr>
        <w:t>target nodes</w:t>
      </w:r>
      <w:r w:rsidRPr="004B490C">
        <w:t>, using an umbilical connection which will involve one or more intermediate nodes of one to three kinds (</w:t>
      </w:r>
      <w:r w:rsidRPr="00FC20D0">
        <w:rPr>
          <w:i/>
        </w:rPr>
        <w:t>root</w:t>
      </w:r>
      <w:r w:rsidRPr="004B490C">
        <w:t xml:space="preserve">, </w:t>
      </w:r>
      <w:r w:rsidRPr="00FC20D0">
        <w:rPr>
          <w:i/>
        </w:rPr>
        <w:t>wire</w:t>
      </w:r>
      <w:r w:rsidRPr="004B490C">
        <w:t xml:space="preserve">, and </w:t>
      </w:r>
      <w:r w:rsidRPr="00FC20D0">
        <w:rPr>
          <w:i/>
        </w:rPr>
        <w:t>end</w:t>
      </w:r>
      <w:r w:rsidRPr="004B490C">
        <w:t>), depending on the physical location of the tar</w:t>
      </w:r>
      <w:r w:rsidRPr="009300A6">
        <w:t xml:space="preserve">get node within the chip and on the </w:t>
      </w:r>
      <w:r w:rsidRPr="00FC20D0">
        <w:rPr>
          <w:i/>
        </w:rPr>
        <w:t>path</w:t>
      </w:r>
      <w:r w:rsidRPr="004B490C">
        <w:t xml:space="preserve"> taken to reach it</w:t>
      </w:r>
      <w:r w:rsidRPr="009300A6">
        <w:t>.</w:t>
      </w:r>
      <w:r>
        <w:t xml:space="preserve">  For IDE into the asynchronous interfaces of a GA144 including either of the chips on an EVB001 board, the root node for either chip will always be 708 because that is the one and only </w:t>
      </w:r>
      <w:proofErr w:type="spellStart"/>
      <w:r>
        <w:t>asynch</w:t>
      </w:r>
      <w:proofErr w:type="spellEnd"/>
      <w:r>
        <w:t xml:space="preserve"> boot node on a G144A12.  The  </w:t>
      </w:r>
      <w:proofErr w:type="spellStart"/>
      <w:r>
        <w:t>asynch</w:t>
      </w:r>
      <w:proofErr w:type="spellEnd"/>
      <w:r>
        <w:t xml:space="preserve"> IDE may thus be used to debug code in any node </w:t>
      </w:r>
      <w:r w:rsidRPr="00FC20D0">
        <w:rPr>
          <w:i/>
        </w:rPr>
        <w:t>except</w:t>
      </w:r>
      <w:r>
        <w:t xml:space="preserve"> 708.</w:t>
      </w:r>
    </w:p>
    <w:p w14:paraId="1BAF74DF" w14:textId="77777777" w:rsidR="002B73C4" w:rsidRDefault="002B73C4" w:rsidP="00A9451D">
      <w:pPr>
        <w:pStyle w:val="BodyText"/>
        <w:jc w:val="both"/>
      </w:pPr>
      <w:r>
        <w:t xml:space="preserve">The inner load block for the asynchronous IDE is  </w:t>
      </w:r>
      <w:r w:rsidRPr="00F6471B">
        <w:rPr>
          <w:rFonts w:ascii="Consolas" w:hAnsi="Consolas" w:cs="Consolas"/>
          <w:b/>
        </w:rPr>
        <w:t>SER</w:t>
      </w:r>
      <w:r>
        <w:t xml:space="preserve">  but this is intended to be used as a factor of other utilities.  To work with the host chip, say  </w:t>
      </w:r>
      <w:r w:rsidRPr="0049757F">
        <w:rPr>
          <w:rFonts w:ascii="Consolas" w:hAnsi="Consolas" w:cs="Consolas"/>
          <w:b/>
        </w:rPr>
        <w:t>HOST LOAD</w:t>
      </w:r>
      <w:r>
        <w:t xml:space="preserve">  and to work with the target chip say  </w:t>
      </w:r>
      <w:r w:rsidRPr="0049757F">
        <w:rPr>
          <w:rFonts w:ascii="Consolas" w:hAnsi="Consolas" w:cs="Consolas"/>
          <w:b/>
        </w:rPr>
        <w:t>TARGET LOAD</w:t>
      </w:r>
      <w:r>
        <w:t xml:space="preserve">  after remembering to edit  </w:t>
      </w:r>
      <w:r w:rsidRPr="00F6471B">
        <w:rPr>
          <w:rFonts w:ascii="Consolas" w:hAnsi="Consolas" w:cs="Consolas"/>
          <w:b/>
        </w:rPr>
        <w:t xml:space="preserve">A-COM A-BPS C-COM </w:t>
      </w:r>
      <w:r w:rsidRPr="00F6471B">
        <w:t xml:space="preserve"> and  </w:t>
      </w:r>
      <w:r w:rsidRPr="00F6471B">
        <w:rPr>
          <w:rFonts w:ascii="Consolas" w:hAnsi="Consolas" w:cs="Consolas"/>
          <w:b/>
        </w:rPr>
        <w:t>C</w:t>
      </w:r>
      <w:r>
        <w:rPr>
          <w:rFonts w:ascii="Consolas" w:hAnsi="Consolas" w:cs="Consolas"/>
          <w:b/>
        </w:rPr>
        <w:t>-BPS</w:t>
      </w:r>
      <w:r>
        <w:t xml:space="preserve">  (in CONFIG and SERIAL, or in config.txt if you are using a project directory) to define the correct COM ports and line speeds.</w:t>
      </w:r>
    </w:p>
    <w:p w14:paraId="35235705" w14:textId="77777777" w:rsidR="002B73C4" w:rsidRPr="000054B5" w:rsidRDefault="002B73C4" w:rsidP="00A9451D">
      <w:pPr>
        <w:pStyle w:val="PlainHeading3"/>
        <w:jc w:val="both"/>
      </w:pPr>
      <w:bookmarkStart w:id="125" w:name="_Toc119163487"/>
      <w:r w:rsidRPr="000054B5">
        <w:t>Using the External IDE</w:t>
      </w:r>
      <w:bookmarkEnd w:id="125"/>
    </w:p>
    <w:p w14:paraId="27CE23A6" w14:textId="77777777" w:rsidR="002B73C4" w:rsidRDefault="002B73C4" w:rsidP="00A9451D">
      <w:pPr>
        <w:pStyle w:val="ListNumber"/>
        <w:numPr>
          <w:ilvl w:val="0"/>
          <w:numId w:val="22"/>
        </w:numPr>
        <w:spacing w:after="120"/>
        <w:jc w:val="both"/>
        <w:textAlignment w:val="auto"/>
      </w:pPr>
      <w:r>
        <w:t xml:space="preserve">Assemble the necessary code into bins and make any necessary connections to the target system.  Set serial port numbers as needed.  </w:t>
      </w:r>
      <w:proofErr w:type="spellStart"/>
      <w:r w:rsidRPr="0049757F">
        <w:rPr>
          <w:b/>
          <w:color w:val="FF0000"/>
          <w:u w:val="single"/>
        </w:rPr>
        <w:t>sF</w:t>
      </w:r>
      <w:proofErr w:type="spellEnd"/>
      <w:r w:rsidRPr="0049757F">
        <w:rPr>
          <w:b/>
          <w:color w:val="FF0000"/>
          <w:u w:val="single"/>
        </w:rPr>
        <w:t xml:space="preserve"> ONLY</w:t>
      </w:r>
      <w:r>
        <w:rPr>
          <w:b/>
          <w:color w:val="FF0000"/>
          <w:u w:val="single"/>
        </w:rPr>
        <w:t>:</w:t>
      </w:r>
      <w:r w:rsidRPr="008C1728">
        <w:t xml:space="preserve">  C</w:t>
      </w:r>
      <w:r>
        <w:t xml:space="preserve">onnect at least one COM port (usually high speed FTDI) to the target system.  If this is a new port, configure it correctly as described in the Appendix applicable to your platform.  Edit the main configuration blocks,  </w:t>
      </w:r>
      <w:r>
        <w:rPr>
          <w:rFonts w:ascii="Consolas" w:hAnsi="Consolas" w:cs="Consolas"/>
        </w:rPr>
        <w:t>CONFIG and SERIAL</w:t>
      </w:r>
      <w:r>
        <w:t xml:space="preserve"> , or the  config.txt  file if you are in a project, to reflect this port number as host or target chip, and select a baud rate that works for the electrical interface in use.  Repeat this process if you are using two connections.</w:t>
      </w:r>
    </w:p>
    <w:p w14:paraId="2A3A6010" w14:textId="77777777" w:rsidR="002B73C4" w:rsidRDefault="002B73C4" w:rsidP="00A9451D">
      <w:pPr>
        <w:pStyle w:val="ListNumber"/>
        <w:numPr>
          <w:ilvl w:val="0"/>
          <w:numId w:val="22"/>
        </w:numPr>
        <w:spacing w:after="120"/>
        <w:jc w:val="both"/>
        <w:textAlignment w:val="auto"/>
      </w:pPr>
      <w:r>
        <w:t xml:space="preserve">Examine and, if necessary, change the path lists to make sure you can reach all the places you need to.  See the definitions of  </w:t>
      </w:r>
      <w:r w:rsidRPr="008C1728">
        <w:rPr>
          <w:rFonts w:ascii="Consolas" w:hAnsi="Consolas" w:cs="Consolas"/>
        </w:rPr>
        <w:t>0PA</w:t>
      </w:r>
      <w:r>
        <w:t xml:space="preserve">  </w:t>
      </w:r>
      <w:r w:rsidRPr="008C1728">
        <w:rPr>
          <w:rFonts w:ascii="Consolas" w:hAnsi="Consolas" w:cs="Consolas"/>
        </w:rPr>
        <w:t>1PA</w:t>
      </w:r>
      <w:r>
        <w:t xml:space="preserve">  </w:t>
      </w:r>
      <w:r w:rsidRPr="008C1728">
        <w:rPr>
          <w:rFonts w:ascii="Consolas" w:hAnsi="Consolas" w:cs="Consolas"/>
        </w:rPr>
        <w:t>2PA</w:t>
      </w:r>
      <w:r>
        <w:t xml:space="preserve">  after the block named  </w:t>
      </w:r>
      <w:r w:rsidRPr="008C1728">
        <w:rPr>
          <w:rFonts w:ascii="Consolas" w:hAnsi="Consolas" w:cs="Consolas"/>
        </w:rPr>
        <w:t>SER</w:t>
      </w:r>
      <w:r>
        <w:t xml:space="preserve">  for examples.</w:t>
      </w:r>
    </w:p>
    <w:p w14:paraId="1C84079A" w14:textId="77777777" w:rsidR="002B73C4" w:rsidRDefault="002B73C4" w:rsidP="00A9451D">
      <w:pPr>
        <w:pStyle w:val="ListNumber"/>
        <w:numPr>
          <w:ilvl w:val="0"/>
          <w:numId w:val="22"/>
        </w:numPr>
        <w:spacing w:after="120"/>
        <w:jc w:val="both"/>
        <w:textAlignment w:val="auto"/>
      </w:pPr>
      <w:r>
        <w:t>Make sure nothing else in the windows environment (including dialog boxes) has any open handles for these device(s).</w:t>
      </w:r>
    </w:p>
    <w:p w14:paraId="102464DB" w14:textId="77777777" w:rsidR="002B73C4" w:rsidRDefault="002B73C4" w:rsidP="00A9451D">
      <w:pPr>
        <w:pStyle w:val="ListNumber"/>
        <w:numPr>
          <w:ilvl w:val="0"/>
          <w:numId w:val="22"/>
        </w:numPr>
        <w:spacing w:after="120"/>
        <w:jc w:val="both"/>
        <w:textAlignment w:val="auto"/>
      </w:pPr>
      <w:r>
        <w:t xml:space="preserve">To work with the host chip, say  </w:t>
      </w:r>
      <w:r>
        <w:rPr>
          <w:rFonts w:ascii="Consolas" w:hAnsi="Consolas" w:cs="Consolas"/>
          <w:b/>
        </w:rPr>
        <w:t>HOST LOAD</w:t>
      </w:r>
      <w:r>
        <w:t xml:space="preserve">  on either platform.  </w:t>
      </w:r>
      <w:proofErr w:type="spellStart"/>
      <w:r w:rsidRPr="0049757F">
        <w:rPr>
          <w:b/>
          <w:color w:val="FF0000"/>
          <w:u w:val="single"/>
        </w:rPr>
        <w:t>sF</w:t>
      </w:r>
      <w:proofErr w:type="spellEnd"/>
      <w:r w:rsidRPr="0049757F">
        <w:rPr>
          <w:b/>
          <w:color w:val="FF0000"/>
          <w:u w:val="single"/>
        </w:rPr>
        <w:t xml:space="preserve"> ONLY</w:t>
      </w:r>
      <w:r>
        <w:rPr>
          <w:b/>
          <w:color w:val="FF0000"/>
          <w:u w:val="single"/>
        </w:rPr>
        <w:t>:</w:t>
      </w:r>
      <w:r>
        <w:t xml:space="preserve">  To work with the target chip say  </w:t>
      </w:r>
      <w:r>
        <w:rPr>
          <w:rFonts w:ascii="Consolas" w:hAnsi="Consolas" w:cs="Consolas"/>
          <w:b/>
        </w:rPr>
        <w:t>TARGET LOAD</w:t>
      </w:r>
      <w:r>
        <w:t xml:space="preserve"> .</w:t>
      </w:r>
    </w:p>
    <w:p w14:paraId="5F3DEB17" w14:textId="77777777" w:rsidR="002B73C4" w:rsidRDefault="002B73C4" w:rsidP="00A9451D">
      <w:pPr>
        <w:pStyle w:val="ListNumber"/>
        <w:numPr>
          <w:ilvl w:val="0"/>
          <w:numId w:val="22"/>
        </w:numPr>
        <w:spacing w:after="120"/>
        <w:jc w:val="both"/>
        <w:textAlignment w:val="auto"/>
      </w:pPr>
      <w:r w:rsidRPr="00E223D4">
        <w:lastRenderedPageBreak/>
        <w:t xml:space="preserve">Say  </w:t>
      </w:r>
      <w:r>
        <w:rPr>
          <w:rFonts w:ascii="Consolas" w:hAnsi="Consolas" w:cs="Consolas"/>
          <w:b/>
        </w:rPr>
        <w:t>TALK</w:t>
      </w:r>
      <w:r>
        <w:t xml:space="preserve">  to reset the target chip (may be prevented) and download root node talker code into the chip.  </w:t>
      </w:r>
      <w:r>
        <w:rPr>
          <w:b/>
          <w:i/>
        </w:rPr>
        <w:t>On some target boards, you may need to cycle power or press a reset button before this step</w:t>
      </w:r>
      <w:r>
        <w:t xml:space="preserve">.  If the serial port is already set up and you do not wish to reset the chip, use  </w:t>
      </w:r>
      <w:r w:rsidRPr="003A6D2F">
        <w:rPr>
          <w:rFonts w:ascii="Consolas" w:hAnsi="Consolas"/>
          <w:b/>
        </w:rPr>
        <w:t>Talk</w:t>
      </w:r>
      <w:r>
        <w:t xml:space="preserve">  instead.</w:t>
      </w:r>
    </w:p>
    <w:p w14:paraId="6570C0C6" w14:textId="77777777" w:rsidR="002B73C4" w:rsidRDefault="002B73C4" w:rsidP="00A9451D">
      <w:pPr>
        <w:pStyle w:val="ListNumber"/>
        <w:numPr>
          <w:ilvl w:val="0"/>
          <w:numId w:val="22"/>
        </w:numPr>
        <w:spacing w:after="120"/>
        <w:jc w:val="both"/>
        <w:textAlignment w:val="auto"/>
      </w:pPr>
      <w:r>
        <w:t xml:space="preserve">Say  </w:t>
      </w:r>
      <w:r>
        <w:rPr>
          <w:rFonts w:ascii="Consolas" w:hAnsi="Consolas" w:cs="Consolas"/>
          <w:b/>
        </w:rPr>
        <w:t>.PTH</w:t>
      </w:r>
      <w:r>
        <w:t xml:space="preserve">  for a concise display of IDE state.  You should at this point have three defined paths, one to each of the nodes immediately adjacent to the root node, for example:</w:t>
      </w:r>
    </w:p>
    <w:p w14:paraId="31A04997" w14:textId="77777777" w:rsidR="002B73C4" w:rsidRPr="00E36956" w:rsidRDefault="002B73C4" w:rsidP="00A9451D">
      <w:pPr>
        <w:pStyle w:val="ListNumber"/>
        <w:spacing w:after="0"/>
        <w:ind w:left="1440"/>
        <w:jc w:val="both"/>
        <w:textAlignment w:val="auto"/>
        <w:rPr>
          <w:rFonts w:ascii="Consolas" w:hAnsi="Consolas" w:cs="Consolas"/>
        </w:rPr>
      </w:pPr>
      <w:r w:rsidRPr="00E36956">
        <w:rPr>
          <w:rFonts w:ascii="Consolas" w:hAnsi="Consolas" w:cs="Consolas"/>
        </w:rPr>
        <w:t>.PTH</w:t>
      </w:r>
    </w:p>
    <w:p w14:paraId="6D3401A4" w14:textId="77777777" w:rsidR="002B73C4" w:rsidRPr="00E36956" w:rsidRDefault="002B73C4" w:rsidP="00A9451D">
      <w:pPr>
        <w:pStyle w:val="ListNumber"/>
        <w:spacing w:after="0"/>
        <w:ind w:left="1440"/>
        <w:jc w:val="both"/>
        <w:textAlignment w:val="auto"/>
        <w:rPr>
          <w:rFonts w:ascii="Consolas" w:hAnsi="Consolas" w:cs="Consolas"/>
        </w:rPr>
      </w:pPr>
      <w:r w:rsidRPr="00E36956">
        <w:rPr>
          <w:rFonts w:ascii="Consolas" w:hAnsi="Consolas" w:cs="Consolas"/>
        </w:rPr>
        <w:t xml:space="preserve">  2  709    1 709</w:t>
      </w:r>
    </w:p>
    <w:p w14:paraId="7F2FDDF8" w14:textId="77777777" w:rsidR="002B73C4" w:rsidRPr="00E36956" w:rsidRDefault="002B73C4" w:rsidP="00A9451D">
      <w:pPr>
        <w:pStyle w:val="ListNumber"/>
        <w:spacing w:after="0"/>
        <w:ind w:left="1440"/>
        <w:jc w:val="both"/>
        <w:textAlignment w:val="auto"/>
        <w:rPr>
          <w:rFonts w:ascii="Consolas" w:hAnsi="Consolas" w:cs="Consolas"/>
        </w:rPr>
      </w:pPr>
      <w:r w:rsidRPr="00E36956">
        <w:rPr>
          <w:rFonts w:ascii="Consolas" w:hAnsi="Consolas" w:cs="Consolas"/>
        </w:rPr>
        <w:t xml:space="preserve">  1  608    1 608</w:t>
      </w:r>
    </w:p>
    <w:p w14:paraId="6A637AC9" w14:textId="77777777" w:rsidR="002B73C4" w:rsidRDefault="002B73C4" w:rsidP="00A9451D">
      <w:pPr>
        <w:pStyle w:val="ListNumber"/>
        <w:spacing w:after="120"/>
        <w:ind w:left="360" w:firstLine="720"/>
        <w:jc w:val="both"/>
        <w:textAlignment w:val="auto"/>
        <w:rPr>
          <w:rFonts w:ascii="Consolas" w:hAnsi="Consolas" w:cs="Consolas"/>
        </w:rPr>
      </w:pPr>
      <w:r w:rsidRPr="00E36956">
        <w:rPr>
          <w:rFonts w:ascii="Consolas" w:hAnsi="Consolas" w:cs="Consolas"/>
        </w:rPr>
        <w:t xml:space="preserve">  0  707    1 707  &lt;--- SELECTED</w:t>
      </w:r>
    </w:p>
    <w:p w14:paraId="056A6F6D" w14:textId="77777777" w:rsidR="002B73C4" w:rsidRPr="00E36956" w:rsidRDefault="002B73C4" w:rsidP="00A9451D">
      <w:pPr>
        <w:pStyle w:val="ListNumber"/>
        <w:spacing w:after="120"/>
        <w:jc w:val="both"/>
        <w:textAlignment w:val="auto"/>
        <w:rPr>
          <w:rFonts w:asciiTheme="minorHAnsi" w:hAnsiTheme="minorHAnsi" w:cs="Consolas"/>
        </w:rPr>
      </w:pPr>
      <w:r>
        <w:rPr>
          <w:rFonts w:ascii="Consolas" w:hAnsi="Consolas" w:cs="Consolas"/>
        </w:rPr>
        <w:tab/>
      </w:r>
      <w:r>
        <w:rPr>
          <w:rFonts w:asciiTheme="minorHAnsi" w:hAnsiTheme="minorHAnsi" w:cs="Consolas"/>
        </w:rPr>
        <w:t>The first column is path number; the second shows which direction it goes (first node away from the root).  Third column shows the number of COM port boundaries between the root and the target node, and the fourth column is the target node to which the path is currently connected.</w:t>
      </w:r>
    </w:p>
    <w:p w14:paraId="5F416C7B" w14:textId="77777777" w:rsidR="002B73C4" w:rsidRDefault="002B73C4" w:rsidP="00A9451D">
      <w:pPr>
        <w:pStyle w:val="ListNumber"/>
        <w:numPr>
          <w:ilvl w:val="0"/>
          <w:numId w:val="22"/>
        </w:numPr>
        <w:spacing w:after="120"/>
        <w:jc w:val="both"/>
        <w:textAlignment w:val="auto"/>
      </w:pPr>
      <w:r>
        <w:t xml:space="preserve">To see more about the target node use  </w:t>
      </w:r>
      <w:r w:rsidRPr="00E36956">
        <w:rPr>
          <w:rFonts w:ascii="Consolas" w:hAnsi="Consolas" w:cs="Consolas"/>
          <w:b/>
        </w:rPr>
        <w:t>SEE</w:t>
      </w:r>
      <w:r>
        <w:t xml:space="preserve">  which displays the path state as well as the stack and RAM in the target node.</w:t>
      </w:r>
    </w:p>
    <w:p w14:paraId="6BEB9A40" w14:textId="77777777" w:rsidR="002B73C4" w:rsidRDefault="002B73C4" w:rsidP="00A9451D">
      <w:pPr>
        <w:pStyle w:val="ListNumber"/>
        <w:numPr>
          <w:ilvl w:val="0"/>
          <w:numId w:val="22"/>
        </w:numPr>
        <w:spacing w:after="120"/>
        <w:jc w:val="both"/>
        <w:textAlignment w:val="auto"/>
      </w:pPr>
      <w:r>
        <w:t xml:space="preserve">Define, tear down, and select paths as you wish, and operate on the nodes in question using the words described below.  </w:t>
      </w:r>
      <w:r w:rsidRPr="00FC20D0">
        <w:rPr>
          <w:i/>
        </w:rPr>
        <w:t xml:space="preserve">Note:  If you wish to </w:t>
      </w:r>
      <w:r>
        <w:rPr>
          <w:i/>
        </w:rPr>
        <w:t>prove</w:t>
      </w:r>
      <w:r w:rsidRPr="00FC20D0">
        <w:rPr>
          <w:i/>
        </w:rPr>
        <w:t xml:space="preserve"> that all other bootable nodes are completely idle, begin your activities by saying  </w:t>
      </w:r>
      <w:r w:rsidRPr="00675C8D">
        <w:rPr>
          <w:rFonts w:ascii="Consolas" w:hAnsi="Consolas" w:cs="Consolas"/>
          <w:b/>
        </w:rPr>
        <w:t xml:space="preserve">2 &lt;root&gt; </w:t>
      </w:r>
      <w:r>
        <w:rPr>
          <w:rFonts w:ascii="Consolas" w:hAnsi="Consolas" w:cs="Consolas"/>
          <w:b/>
        </w:rPr>
        <w:t>HOOK</w:t>
      </w:r>
      <w:r w:rsidRPr="00FC20D0">
        <w:rPr>
          <w:i/>
        </w:rPr>
        <w:t xml:space="preserve">  </w:t>
      </w:r>
      <w:r>
        <w:rPr>
          <w:i/>
        </w:rPr>
        <w:t xml:space="preserve"> (for example, 2 708 HOOK when using async IDE) </w:t>
      </w:r>
      <w:r w:rsidRPr="00FC20D0">
        <w:rPr>
          <w:i/>
        </w:rPr>
        <w:t xml:space="preserve">and then  </w:t>
      </w:r>
      <w:r w:rsidRPr="00675C8D">
        <w:rPr>
          <w:rFonts w:ascii="Consolas" w:hAnsi="Consolas" w:cs="Consolas"/>
          <w:b/>
        </w:rPr>
        <w:t>2 –</w:t>
      </w:r>
      <w:r>
        <w:rPr>
          <w:rFonts w:ascii="Consolas" w:hAnsi="Consolas" w:cs="Consolas"/>
          <w:b/>
        </w:rPr>
        <w:t>HOOK</w:t>
      </w:r>
      <w:r w:rsidRPr="00675C8D">
        <w:rPr>
          <w:i/>
        </w:rPr>
        <w:t xml:space="preserve">  </w:t>
      </w:r>
      <w:r w:rsidRPr="00FC20D0">
        <w:rPr>
          <w:i/>
        </w:rPr>
        <w:t>to tear that path down.</w:t>
      </w:r>
      <w:r>
        <w:rPr>
          <w:i/>
        </w:rPr>
        <w:t xml:space="preserve">  The default path 2 can reach all 143 nodes accessible to the IDE.</w:t>
      </w:r>
    </w:p>
    <w:p w14:paraId="488974D9" w14:textId="77777777" w:rsidR="002B73C4" w:rsidRDefault="002B73C4" w:rsidP="00A9451D">
      <w:pPr>
        <w:pStyle w:val="ListNumber"/>
        <w:numPr>
          <w:ilvl w:val="0"/>
          <w:numId w:val="22"/>
        </w:numPr>
        <w:jc w:val="both"/>
        <w:textAlignment w:val="auto"/>
      </w:pPr>
      <w:r>
        <w:t>Operate on the selected target node as you wish using the basic or enhanced vocabulary.</w:t>
      </w:r>
    </w:p>
    <w:p w14:paraId="5C547C60" w14:textId="77777777" w:rsidR="002B73C4" w:rsidRDefault="002B73C4" w:rsidP="00A9451D">
      <w:pPr>
        <w:pStyle w:val="ListNumber"/>
        <w:numPr>
          <w:ilvl w:val="0"/>
          <w:numId w:val="22"/>
        </w:numPr>
        <w:jc w:val="both"/>
        <w:textAlignment w:val="auto"/>
      </w:pPr>
      <w:r>
        <w:t xml:space="preserve">If you wish to change the code you are downloading into any node(s), change the F18 source and load it to update the object bin(s).  IDE state is not affected by normal assembly.  Any paths you had wired up, and whichever you had most recently selected, will still be in effect as you can see by displaying  </w:t>
      </w:r>
      <w:r w:rsidRPr="00675C8D">
        <w:rPr>
          <w:rFonts w:ascii="Consolas" w:hAnsi="Consolas" w:cs="Consolas"/>
          <w:b/>
        </w:rPr>
        <w:t>PANEL</w:t>
      </w:r>
      <w:r>
        <w:t xml:space="preserve">  again.  </w:t>
      </w:r>
      <w:r>
        <w:rPr>
          <w:i/>
        </w:rPr>
        <w:t>Assembly</w:t>
      </w:r>
      <w:r w:rsidRPr="00EA30D9">
        <w:rPr>
          <w:i/>
        </w:rPr>
        <w:t xml:space="preserve"> does not commu</w:t>
      </w:r>
      <w:r>
        <w:rPr>
          <w:i/>
        </w:rPr>
        <w:t>nicate with the chip under test</w:t>
      </w:r>
      <w:r w:rsidRPr="00EA30D9">
        <w:rPr>
          <w:i/>
        </w:rPr>
        <w:t>.</w:t>
      </w:r>
    </w:p>
    <w:p w14:paraId="30345D05" w14:textId="77777777" w:rsidR="002B73C4" w:rsidRDefault="002B73C4" w:rsidP="00A9451D">
      <w:pPr>
        <w:pStyle w:val="ListNumber"/>
        <w:numPr>
          <w:ilvl w:val="0"/>
          <w:numId w:val="22"/>
        </w:numPr>
        <w:jc w:val="both"/>
        <w:textAlignment w:val="auto"/>
      </w:pPr>
      <w:r>
        <w:t>When you are finished you may depart the IDE like any other FORTH utility by typing  EMPTY .</w:t>
      </w:r>
    </w:p>
    <w:p w14:paraId="63E1631A" w14:textId="77777777" w:rsidR="002B73C4" w:rsidRPr="00177EA4" w:rsidRDefault="002B73C4" w:rsidP="00A9451D">
      <w:pPr>
        <w:pStyle w:val="PlainHeading3"/>
        <w:jc w:val="both"/>
      </w:pPr>
      <w:bookmarkStart w:id="126" w:name="_Toc106886835"/>
      <w:bookmarkStart w:id="127" w:name="_Toc119163488"/>
      <w:bookmarkStart w:id="128" w:name="_Toc119163489"/>
      <w:bookmarkEnd w:id="126"/>
      <w:bookmarkEnd w:id="127"/>
      <w:r w:rsidRPr="00177EA4">
        <w:t>External IDE Vocabulary</w:t>
      </w:r>
      <w:bookmarkEnd w:id="128"/>
    </w:p>
    <w:p w14:paraId="58A3D7ED" w14:textId="77777777" w:rsidR="002B73C4" w:rsidRDefault="002B73C4" w:rsidP="00A9451D">
      <w:pPr>
        <w:pStyle w:val="BodyText"/>
        <w:jc w:val="both"/>
      </w:pPr>
      <w:r>
        <w:t>Words come in two classes:  Those which wire, rip and select paths, and those that operate on the target node.</w:t>
      </w:r>
    </w:p>
    <w:p w14:paraId="209F8620" w14:textId="77777777" w:rsidR="002B73C4" w:rsidRPr="00E073EA" w:rsidRDefault="002B73C4" w:rsidP="00A9451D">
      <w:pPr>
        <w:pStyle w:val="PlainHeading4"/>
        <w:numPr>
          <w:ilvl w:val="3"/>
          <w:numId w:val="1"/>
        </w:numPr>
        <w:jc w:val="both"/>
      </w:pPr>
      <w:r w:rsidRPr="00E073EA">
        <w:t>Path Routing Control</w:t>
      </w:r>
    </w:p>
    <w:p w14:paraId="22E94A1A" w14:textId="77777777" w:rsidR="002B73C4" w:rsidRDefault="002B73C4" w:rsidP="00A9451D">
      <w:pPr>
        <w:pStyle w:val="BodyText"/>
        <w:jc w:val="both"/>
      </w:pPr>
      <w:r>
        <w:t xml:space="preserve">To see how the path routing is currently set up, say  </w:t>
      </w:r>
      <w:r w:rsidRPr="00E073EA">
        <w:rPr>
          <w:rFonts w:ascii="Consolas" w:hAnsi="Consolas" w:cs="Consolas"/>
          <w:b/>
        </w:rPr>
        <w:t xml:space="preserve">.PTH </w:t>
      </w:r>
      <w:r>
        <w:t xml:space="preserve">.  Node numbers used with these words are always in the </w:t>
      </w:r>
      <w:proofErr w:type="spellStart"/>
      <w:r>
        <w:t>cyyxx</w:t>
      </w:r>
      <w:proofErr w:type="spellEnd"/>
      <w:r>
        <w:t xml:space="preserve"> form.</w:t>
      </w:r>
    </w:p>
    <w:p w14:paraId="6ACC7E11" w14:textId="77777777" w:rsidR="002B73C4" w:rsidRDefault="002B73C4" w:rsidP="00A9451D">
      <w:pPr>
        <w:pStyle w:val="List2"/>
        <w:jc w:val="both"/>
      </w:pPr>
      <w:r w:rsidRPr="00E073EA">
        <w:rPr>
          <w:rFonts w:ascii="Consolas" w:hAnsi="Consolas" w:cs="Consolas"/>
          <w:b/>
        </w:rPr>
        <w:t>PATH (</w:t>
      </w:r>
      <w:proofErr w:type="spellStart"/>
      <w:r w:rsidRPr="00E073EA">
        <w:rPr>
          <w:rFonts w:ascii="Consolas" w:hAnsi="Consolas" w:cs="Consolas"/>
          <w:b/>
        </w:rPr>
        <w:t>i</w:t>
      </w:r>
      <w:proofErr w:type="spellEnd"/>
      <w:r w:rsidRPr="00E073EA">
        <w:rPr>
          <w:rFonts w:ascii="Consolas" w:hAnsi="Consolas" w:cs="Consolas"/>
          <w:b/>
        </w:rPr>
        <w:t>)</w:t>
      </w:r>
      <w:r>
        <w:t xml:space="preserve">   Selects path  </w:t>
      </w:r>
      <w:proofErr w:type="spellStart"/>
      <w:r w:rsidRPr="0054059A">
        <w:rPr>
          <w:rFonts w:asciiTheme="minorHAnsi" w:hAnsiTheme="minorHAnsi" w:cs="Courier New"/>
          <w:b/>
        </w:rPr>
        <w:t>i</w:t>
      </w:r>
      <w:proofErr w:type="spellEnd"/>
      <w:r>
        <w:t xml:space="preserve">  (0, 1, or 2) so that all subsequent target operations will apply to the target node for that path.  </w:t>
      </w:r>
      <w:r>
        <w:rPr>
          <w:i/>
        </w:rPr>
        <w:t>This is necessary when more than one path leads to the same target node.</w:t>
      </w:r>
    </w:p>
    <w:p w14:paraId="420D3BFA" w14:textId="77777777" w:rsidR="002B73C4" w:rsidRPr="00A16DEE" w:rsidRDefault="002B73C4" w:rsidP="00A9451D">
      <w:pPr>
        <w:pStyle w:val="List2"/>
        <w:jc w:val="both"/>
      </w:pPr>
      <w:r w:rsidRPr="00A16DEE">
        <w:rPr>
          <w:rFonts w:ascii="Consolas" w:hAnsi="Consolas" w:cs="Consolas"/>
          <w:b/>
        </w:rPr>
        <w:t>NODE (</w:t>
      </w:r>
      <w:proofErr w:type="spellStart"/>
      <w:r w:rsidRPr="00A16DEE">
        <w:rPr>
          <w:rFonts w:ascii="Consolas" w:hAnsi="Consolas" w:cs="Consolas"/>
          <w:b/>
        </w:rPr>
        <w:t>nn</w:t>
      </w:r>
      <w:proofErr w:type="spellEnd"/>
      <w:r w:rsidRPr="00A16DEE">
        <w:rPr>
          <w:rFonts w:ascii="Consolas" w:hAnsi="Consolas" w:cs="Consolas"/>
          <w:b/>
        </w:rPr>
        <w:t>)</w:t>
      </w:r>
      <w:r w:rsidRPr="00A16DEE">
        <w:t xml:space="preserve">  Selects whichever path presently has node  </w:t>
      </w:r>
      <w:r w:rsidRPr="00A16DEE">
        <w:rPr>
          <w:rFonts w:asciiTheme="minorHAnsi" w:hAnsiTheme="minorHAnsi" w:cs="Courier New"/>
          <w:b/>
        </w:rPr>
        <w:t>n</w:t>
      </w:r>
      <w:r w:rsidRPr="00A16DEE">
        <w:t xml:space="preserve">  as its target, if any.  Note that it is possible to set up more than one path to different ports of the same node; if you have done this,  </w:t>
      </w:r>
      <w:r w:rsidRPr="00A16DEE">
        <w:rPr>
          <w:rFonts w:ascii="Consolas" w:hAnsi="Consolas" w:cs="Consolas"/>
          <w:b/>
        </w:rPr>
        <w:t>PATH</w:t>
      </w:r>
      <w:r w:rsidRPr="00A16DEE">
        <w:t xml:space="preserve">  will permit you to select the desired port.  Leaves a default path selected if none of them targets the node given.</w:t>
      </w:r>
    </w:p>
    <w:p w14:paraId="10C2AB95" w14:textId="77777777" w:rsidR="002B73C4" w:rsidRPr="00601921" w:rsidRDefault="002B73C4" w:rsidP="00A9451D">
      <w:pPr>
        <w:pStyle w:val="List2"/>
        <w:jc w:val="both"/>
      </w:pPr>
      <w:r w:rsidRPr="00601921">
        <w:rPr>
          <w:rFonts w:ascii="Consolas" w:hAnsi="Consolas" w:cs="Consolas"/>
          <w:b/>
        </w:rPr>
        <w:t>HOOK (</w:t>
      </w:r>
      <w:proofErr w:type="spellStart"/>
      <w:r w:rsidRPr="00601921">
        <w:rPr>
          <w:rFonts w:ascii="Consolas" w:hAnsi="Consolas" w:cs="Consolas"/>
          <w:b/>
        </w:rPr>
        <w:t>i</w:t>
      </w:r>
      <w:proofErr w:type="spellEnd"/>
      <w:r w:rsidRPr="00601921">
        <w:rPr>
          <w:rFonts w:ascii="Consolas" w:hAnsi="Consolas" w:cs="Consolas"/>
          <w:b/>
        </w:rPr>
        <w:t xml:space="preserve"> </w:t>
      </w:r>
      <w:proofErr w:type="spellStart"/>
      <w:r w:rsidRPr="00601921">
        <w:rPr>
          <w:rFonts w:ascii="Consolas" w:hAnsi="Consolas" w:cs="Consolas"/>
          <w:b/>
        </w:rPr>
        <w:t>nn</w:t>
      </w:r>
      <w:proofErr w:type="spellEnd"/>
      <w:r w:rsidRPr="00601921">
        <w:rPr>
          <w:rFonts w:ascii="Consolas" w:hAnsi="Consolas" w:cs="Consolas"/>
          <w:b/>
        </w:rPr>
        <w:t>)</w:t>
      </w:r>
      <w:r w:rsidRPr="00601921">
        <w:t xml:space="preserve">  Wires path  </w:t>
      </w:r>
      <w:proofErr w:type="spellStart"/>
      <w:r w:rsidRPr="00601921">
        <w:rPr>
          <w:rFonts w:asciiTheme="minorHAnsi" w:hAnsiTheme="minorHAnsi" w:cs="Courier New"/>
          <w:b/>
        </w:rPr>
        <w:t>i</w:t>
      </w:r>
      <w:proofErr w:type="spellEnd"/>
      <w:r w:rsidRPr="00601921">
        <w:t xml:space="preserve">  to target node  </w:t>
      </w:r>
      <w:r w:rsidRPr="00601921">
        <w:rPr>
          <w:rFonts w:asciiTheme="minorHAnsi" w:hAnsiTheme="minorHAnsi" w:cs="Courier New"/>
          <w:b/>
        </w:rPr>
        <w:t>n</w:t>
      </w:r>
      <w:r w:rsidRPr="00601921">
        <w:t xml:space="preserve">  after ripping out any existing wiring for that path, leaving path  </w:t>
      </w:r>
      <w:proofErr w:type="spellStart"/>
      <w:r w:rsidRPr="00601921">
        <w:rPr>
          <w:rFonts w:asciiTheme="minorHAnsi" w:hAnsiTheme="minorHAnsi" w:cs="Courier New"/>
          <w:b/>
        </w:rPr>
        <w:t>i</w:t>
      </w:r>
      <w:proofErr w:type="spellEnd"/>
      <w:r w:rsidRPr="00601921">
        <w:rPr>
          <w:rFonts w:asciiTheme="minorHAnsi" w:hAnsiTheme="minorHAnsi" w:cs="Courier New"/>
          <w:b/>
        </w:rPr>
        <w:t xml:space="preserve"> </w:t>
      </w:r>
      <w:r w:rsidRPr="00601921">
        <w:t xml:space="preserve"> selected.  If the node in question is not accessible in the route list for that path, leaves the path set for the appropriate adjacent node as target.</w:t>
      </w:r>
    </w:p>
    <w:p w14:paraId="173D2ABB" w14:textId="77777777" w:rsidR="002B73C4" w:rsidRDefault="002B73C4" w:rsidP="00A9451D">
      <w:pPr>
        <w:pStyle w:val="List2"/>
        <w:jc w:val="both"/>
      </w:pPr>
      <w:r>
        <w:rPr>
          <w:rFonts w:ascii="Consolas" w:hAnsi="Consolas" w:cs="Consolas"/>
          <w:b/>
        </w:rPr>
        <w:t>-HOOK</w:t>
      </w:r>
      <w:r w:rsidRPr="00601921">
        <w:rPr>
          <w:rFonts w:ascii="Consolas" w:hAnsi="Consolas" w:cs="Consolas"/>
          <w:b/>
        </w:rPr>
        <w:t xml:space="preserve"> (</w:t>
      </w:r>
      <w:proofErr w:type="spellStart"/>
      <w:r w:rsidRPr="00601921">
        <w:rPr>
          <w:rFonts w:ascii="Consolas" w:hAnsi="Consolas" w:cs="Consolas"/>
          <w:b/>
        </w:rPr>
        <w:t>i</w:t>
      </w:r>
      <w:proofErr w:type="spellEnd"/>
      <w:r w:rsidRPr="00601921">
        <w:rPr>
          <w:rFonts w:ascii="Consolas" w:hAnsi="Consolas" w:cs="Consolas"/>
          <w:b/>
        </w:rPr>
        <w:t>)</w:t>
      </w:r>
      <w:r w:rsidRPr="00601921">
        <w:t xml:space="preserve">  Forces ripping out of any wiring for path  </w:t>
      </w:r>
      <w:proofErr w:type="spellStart"/>
      <w:r w:rsidRPr="00601921">
        <w:rPr>
          <w:rFonts w:asciiTheme="minorHAnsi" w:hAnsiTheme="minorHAnsi" w:cs="Courier New"/>
          <w:b/>
        </w:rPr>
        <w:t>i</w:t>
      </w:r>
      <w:proofErr w:type="spellEnd"/>
      <w:r w:rsidRPr="00601921">
        <w:t xml:space="preserve"> .  Each node that had previously been part of this path is normally left in its default  </w:t>
      </w:r>
      <w:r w:rsidRPr="00601921">
        <w:rPr>
          <w:rFonts w:ascii="Consolas" w:hAnsi="Consolas" w:cs="Consolas"/>
          <w:b/>
        </w:rPr>
        <w:t>warm</w:t>
      </w:r>
      <w:r w:rsidRPr="00601921">
        <w:t xml:space="preserve">  state (multiport execute); the target node </w:t>
      </w:r>
      <w:r w:rsidRPr="00601921">
        <w:rPr>
          <w:i/>
        </w:rPr>
        <w:t>is not affected</w:t>
      </w:r>
      <w:r w:rsidRPr="00601921">
        <w:t>.</w:t>
      </w:r>
    </w:p>
    <w:p w14:paraId="209CF2DF" w14:textId="77777777" w:rsidR="002B73C4" w:rsidRDefault="002B73C4" w:rsidP="00A9451D">
      <w:pPr>
        <w:pStyle w:val="List2"/>
        <w:jc w:val="both"/>
      </w:pPr>
      <w:r w:rsidRPr="00E073EA">
        <w:rPr>
          <w:rFonts w:ascii="Consolas" w:hAnsi="Consolas" w:cs="Consolas"/>
          <w:b/>
        </w:rPr>
        <w:t>Path</w:t>
      </w:r>
      <w:r>
        <w:rPr>
          <w:rFonts w:ascii="Consolas" w:hAnsi="Consolas" w:cs="Consolas"/>
          <w:b/>
        </w:rPr>
        <w:t xml:space="preserve"> </w:t>
      </w:r>
      <w:r w:rsidRPr="00E073EA">
        <w:rPr>
          <w:rFonts w:ascii="Consolas" w:hAnsi="Consolas" w:cs="Consolas"/>
          <w:b/>
        </w:rPr>
        <w:t xml:space="preserve"> </w:t>
      </w:r>
      <w:r>
        <w:rPr>
          <w:rFonts w:ascii="Consolas" w:hAnsi="Consolas" w:cs="Consolas"/>
          <w:b/>
        </w:rPr>
        <w:t>Node  Hook  -Hook</w:t>
      </w:r>
      <w:r>
        <w:t xml:space="preserve">   These words do the same things, but silently</w:t>
      </w:r>
      <w:r>
        <w:rPr>
          <w:i/>
        </w:rPr>
        <w:t>.</w:t>
      </w:r>
    </w:p>
    <w:p w14:paraId="401E0B8F" w14:textId="77777777" w:rsidR="002B73C4" w:rsidRDefault="002B73C4" w:rsidP="00A9451D">
      <w:pPr>
        <w:pStyle w:val="List2"/>
        <w:jc w:val="both"/>
      </w:pPr>
      <w:r w:rsidRPr="00E073EA">
        <w:rPr>
          <w:rFonts w:ascii="Consolas" w:hAnsi="Consolas" w:cs="Consolas"/>
          <w:b/>
        </w:rPr>
        <w:t>PTB (</w:t>
      </w:r>
      <w:proofErr w:type="spellStart"/>
      <w:r w:rsidRPr="00E073EA">
        <w:rPr>
          <w:rFonts w:ascii="Consolas" w:hAnsi="Consolas" w:cs="Consolas"/>
          <w:b/>
        </w:rPr>
        <w:t>i</w:t>
      </w:r>
      <w:proofErr w:type="spellEnd"/>
      <w:r w:rsidRPr="00E073EA">
        <w:rPr>
          <w:rFonts w:ascii="Consolas" w:hAnsi="Consolas" w:cs="Consolas"/>
          <w:b/>
        </w:rPr>
        <w:t>-a)</w:t>
      </w:r>
      <w:r>
        <w:t xml:space="preserve">  an array of starting addresses indexed by path number.  To adopt a new path, store its address into this table at a time when that path index has been unhooked.</w:t>
      </w:r>
    </w:p>
    <w:p w14:paraId="5BAE4FC7" w14:textId="77777777" w:rsidR="002B73C4" w:rsidRPr="00934475" w:rsidRDefault="002B73C4" w:rsidP="00A9451D">
      <w:pPr>
        <w:pStyle w:val="PlainHeading4"/>
        <w:numPr>
          <w:ilvl w:val="3"/>
          <w:numId w:val="1"/>
        </w:numPr>
        <w:jc w:val="both"/>
      </w:pPr>
      <w:r w:rsidRPr="00934475">
        <w:lastRenderedPageBreak/>
        <w:t>Target Operations</w:t>
      </w:r>
    </w:p>
    <w:p w14:paraId="49377589" w14:textId="77777777" w:rsidR="002B73C4" w:rsidRDefault="002B73C4" w:rsidP="00A9451D">
      <w:pPr>
        <w:pStyle w:val="BodyText"/>
        <w:jc w:val="both"/>
      </w:pPr>
      <w:r>
        <w:t>Each of these operations applies to the target node of the currently selected path.</w:t>
      </w:r>
    </w:p>
    <w:p w14:paraId="6FA4E65A" w14:textId="77777777" w:rsidR="002B73C4" w:rsidRDefault="002B73C4" w:rsidP="00A9451D">
      <w:pPr>
        <w:pStyle w:val="List2"/>
        <w:jc w:val="both"/>
      </w:pPr>
      <w:r w:rsidRPr="00177EA4">
        <w:rPr>
          <w:rFonts w:ascii="Consolas" w:hAnsi="Consolas" w:cs="Consolas"/>
          <w:b/>
        </w:rPr>
        <w:t>UPD</w:t>
      </w:r>
      <w:r>
        <w:rPr>
          <w:rFonts w:ascii="Courier New" w:hAnsi="Courier New" w:cs="Courier New"/>
          <w:b/>
        </w:rPr>
        <w:t xml:space="preserve">   </w:t>
      </w:r>
      <w:r>
        <w:t xml:space="preserve">retrieves all ten words of the data stack into the local array  </w:t>
      </w:r>
      <w:r w:rsidRPr="00177EA4">
        <w:rPr>
          <w:rFonts w:ascii="Consolas" w:hAnsi="Consolas" w:cs="Consolas"/>
          <w:b/>
        </w:rPr>
        <w:t>STACK</w:t>
      </w:r>
      <w:r>
        <w:t xml:space="preserve">  which is indexed (T, S, and the eight elements in the F18 stack, first element being the one that would next be popped into S).  Displays the stack conditionally (using  </w:t>
      </w:r>
      <w:r w:rsidRPr="00177EA4">
        <w:rPr>
          <w:rFonts w:ascii="Consolas" w:hAnsi="Consolas" w:cs="Consolas"/>
          <w:b/>
        </w:rPr>
        <w:t>?STK</w:t>
      </w:r>
      <w:r>
        <w:t xml:space="preserve"> .)</w:t>
      </w:r>
    </w:p>
    <w:p w14:paraId="242605E1" w14:textId="77777777" w:rsidR="002B73C4" w:rsidRDefault="002B73C4" w:rsidP="00A9451D">
      <w:pPr>
        <w:pStyle w:val="List2"/>
        <w:jc w:val="both"/>
      </w:pPr>
      <w:r>
        <w:rPr>
          <w:rFonts w:ascii="Consolas" w:hAnsi="Consolas" w:cs="Consolas"/>
          <w:b/>
        </w:rPr>
        <w:t>.STK</w:t>
      </w:r>
      <w:r>
        <w:rPr>
          <w:rFonts w:ascii="Courier New" w:hAnsi="Courier New" w:cs="Courier New"/>
          <w:b/>
        </w:rPr>
        <w:t xml:space="preserve">  </w:t>
      </w:r>
      <w:r>
        <w:t xml:space="preserve">displays the contents of  </w:t>
      </w:r>
      <w:r w:rsidRPr="00177EA4">
        <w:rPr>
          <w:rFonts w:ascii="Consolas" w:hAnsi="Consolas" w:cs="Consolas"/>
          <w:b/>
        </w:rPr>
        <w:t>STACK</w:t>
      </w:r>
      <w:r>
        <w:t xml:space="preserve">  in two rows, in the current  </w:t>
      </w:r>
      <w:r w:rsidRPr="007B2786">
        <w:rPr>
          <w:rFonts w:ascii="Consolas" w:hAnsi="Consolas" w:cs="Consolas"/>
          <w:b/>
        </w:rPr>
        <w:t>BASE</w:t>
      </w:r>
      <w:r>
        <w:t xml:space="preserve"> .  First row is the deepest four elements of the F18 stack, followed by the shallower four elements, then S and T.  The shallowest element is immediately left of S; “deeper” moves to the left on that row, then to the right on the row above, with the deepest element on the right side of the top row.  Thus, the eight words of the stack array seem to move circularly.  This is isomorphic with the stack array and makes its behavior clearer.</w:t>
      </w:r>
    </w:p>
    <w:p w14:paraId="61BC53E4" w14:textId="77777777" w:rsidR="002B73C4" w:rsidRPr="00792A4A" w:rsidRDefault="002B73C4" w:rsidP="00A9451D">
      <w:pPr>
        <w:pStyle w:val="List2"/>
        <w:spacing w:after="0"/>
        <w:ind w:left="1800"/>
        <w:jc w:val="both"/>
        <w:rPr>
          <w:rFonts w:ascii="Consolas" w:hAnsi="Consolas" w:cs="Consolas"/>
        </w:rPr>
      </w:pPr>
      <w:r>
        <w:rPr>
          <w:rFonts w:ascii="Consolas" w:hAnsi="Consolas" w:cs="Consolas"/>
        </w:rPr>
        <w:t xml:space="preserve">.STK                      </w:t>
      </w:r>
      <w:proofErr w:type="spellStart"/>
      <w:r>
        <w:rPr>
          <w:rFonts w:ascii="Consolas" w:hAnsi="Consolas" w:cs="Consolas"/>
        </w:rPr>
        <w:t>vv</w:t>
      </w:r>
      <w:proofErr w:type="spellEnd"/>
      <w:r>
        <w:rPr>
          <w:rFonts w:ascii="Consolas" w:hAnsi="Consolas" w:cs="Consolas"/>
        </w:rPr>
        <w:t>--</w:t>
      </w:r>
      <w:r w:rsidRPr="00792A4A">
        <w:rPr>
          <w:rFonts w:ascii="Consolas" w:hAnsi="Consolas" w:cs="Consolas"/>
          <w:i/>
        </w:rPr>
        <w:t>Next Push</w:t>
      </w:r>
      <w:r>
        <w:rPr>
          <w:rFonts w:ascii="Consolas" w:hAnsi="Consolas" w:cs="Consolas"/>
          <w:i/>
        </w:rPr>
        <w:t xml:space="preserve"> from S</w:t>
      </w:r>
    </w:p>
    <w:p w14:paraId="10EB32CA" w14:textId="77777777" w:rsidR="002B73C4" w:rsidRPr="00963F66" w:rsidRDefault="002B73C4" w:rsidP="00A9451D">
      <w:pPr>
        <w:pStyle w:val="List2"/>
        <w:spacing w:after="0"/>
        <w:ind w:left="1800"/>
        <w:jc w:val="both"/>
        <w:rPr>
          <w:rFonts w:ascii="Consolas" w:hAnsi="Consolas" w:cs="Consolas"/>
          <w:lang w:val="es-AR"/>
        </w:rPr>
      </w:pPr>
      <w:r w:rsidRPr="00792A4A">
        <w:rPr>
          <w:rFonts w:ascii="Consolas" w:hAnsi="Consolas" w:cs="Consolas"/>
        </w:rPr>
        <w:t xml:space="preserve">  </w:t>
      </w:r>
      <w:r w:rsidRPr="00963F66">
        <w:rPr>
          <w:rFonts w:ascii="Consolas" w:hAnsi="Consolas" w:cs="Consolas"/>
          <w:lang w:val="es-AR"/>
        </w:rPr>
        <w:t xml:space="preserve">2AAAA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15     15     </w:t>
      </w:r>
      <w:r w:rsidRPr="00963F66">
        <w:rPr>
          <w:rFonts w:ascii="Consolas" w:hAnsi="Consolas" w:cs="Consolas"/>
          <w:i/>
          <w:lang w:val="es-AR"/>
        </w:rPr>
        <w:t>(S)    (T)</w:t>
      </w:r>
    </w:p>
    <w:p w14:paraId="2A082482" w14:textId="77777777" w:rsidR="002B73C4" w:rsidRPr="00963F66" w:rsidRDefault="002B73C4" w:rsidP="00A9451D">
      <w:pPr>
        <w:pStyle w:val="List2"/>
        <w:spacing w:after="0"/>
        <w:ind w:left="1800"/>
        <w:jc w:val="both"/>
        <w:rPr>
          <w:rFonts w:ascii="Consolas" w:hAnsi="Consolas" w:cs="Consolas"/>
          <w:lang w:val="es-AR"/>
        </w:rPr>
      </w:pPr>
      <w:r w:rsidRPr="00963F66">
        <w:rPr>
          <w:rFonts w:ascii="Consolas" w:hAnsi="Consolas" w:cs="Consolas"/>
          <w:lang w:val="es-AR"/>
        </w:rPr>
        <w:t xml:space="preserve">  2AAAA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2ABAA     15     15</w:t>
      </w:r>
    </w:p>
    <w:p w14:paraId="156D60C0" w14:textId="77777777" w:rsidR="002B73C4" w:rsidRPr="00792A4A" w:rsidRDefault="002B73C4" w:rsidP="00A9451D">
      <w:pPr>
        <w:pStyle w:val="List2"/>
        <w:ind w:left="1800"/>
        <w:jc w:val="both"/>
        <w:rPr>
          <w:rFonts w:ascii="Consolas" w:hAnsi="Consolas" w:cs="Consolas"/>
          <w:i/>
        </w:rPr>
      </w:pPr>
      <w:r w:rsidRPr="00963F66">
        <w:rPr>
          <w:rFonts w:ascii="Consolas" w:hAnsi="Consolas" w:cs="Consolas"/>
          <w:lang w:val="es-AR"/>
        </w:rPr>
        <w:t xml:space="preserve">                          </w:t>
      </w:r>
      <w:r>
        <w:rPr>
          <w:rFonts w:ascii="Consolas" w:hAnsi="Consolas" w:cs="Consolas"/>
        </w:rPr>
        <w:t>^^--</w:t>
      </w:r>
      <w:r w:rsidRPr="00792A4A">
        <w:rPr>
          <w:rFonts w:ascii="Consolas" w:hAnsi="Consolas" w:cs="Consolas"/>
          <w:i/>
        </w:rPr>
        <w:t>Next Pop</w:t>
      </w:r>
      <w:r>
        <w:rPr>
          <w:rFonts w:ascii="Consolas" w:hAnsi="Consolas" w:cs="Consolas"/>
          <w:i/>
        </w:rPr>
        <w:t xml:space="preserve"> to S</w:t>
      </w:r>
    </w:p>
    <w:p w14:paraId="20257134" w14:textId="77777777" w:rsidR="002B73C4" w:rsidRDefault="002B73C4" w:rsidP="00A9451D">
      <w:pPr>
        <w:pStyle w:val="List2"/>
        <w:jc w:val="both"/>
      </w:pPr>
      <w:r>
        <w:rPr>
          <w:rFonts w:ascii="Consolas" w:hAnsi="Consolas" w:cs="Consolas"/>
          <w:b/>
        </w:rPr>
        <w:t>?STK</w:t>
      </w:r>
      <w:r>
        <w:rPr>
          <w:rFonts w:ascii="Courier New" w:hAnsi="Courier New" w:cs="Courier New"/>
          <w:b/>
        </w:rPr>
        <w:t xml:space="preserve">  </w:t>
      </w:r>
      <w:r>
        <w:t xml:space="preserve">displays the stack as does  </w:t>
      </w:r>
      <w:r w:rsidRPr="00177EA4">
        <w:rPr>
          <w:rFonts w:ascii="Consolas" w:hAnsi="Consolas" w:cs="Consolas"/>
          <w:b/>
        </w:rPr>
        <w:t>.STK</w:t>
      </w:r>
      <w:r>
        <w:t xml:space="preserve">  if  </w:t>
      </w:r>
      <w:r w:rsidRPr="00177EA4">
        <w:rPr>
          <w:rFonts w:ascii="Consolas" w:hAnsi="Consolas" w:cs="Consolas"/>
          <w:b/>
        </w:rPr>
        <w:t>?MUTE</w:t>
      </w:r>
      <w:r>
        <w:t xml:space="preserve">  is zero.</w:t>
      </w:r>
    </w:p>
    <w:p w14:paraId="5774AE5B" w14:textId="77777777" w:rsidR="002B73C4" w:rsidRDefault="002B73C4" w:rsidP="00A9451D">
      <w:pPr>
        <w:pStyle w:val="List2"/>
        <w:jc w:val="both"/>
      </w:pPr>
      <w:r w:rsidRPr="00177EA4">
        <w:rPr>
          <w:rFonts w:ascii="Consolas" w:hAnsi="Consolas" w:cs="Consolas"/>
          <w:b/>
        </w:rPr>
        <w:t>?</w:t>
      </w:r>
      <w:r>
        <w:rPr>
          <w:rFonts w:ascii="Consolas" w:hAnsi="Consolas" w:cs="Consolas"/>
          <w:b/>
        </w:rPr>
        <w:t>RAM</w:t>
      </w:r>
      <w:r>
        <w:rPr>
          <w:rFonts w:ascii="Courier New" w:hAnsi="Courier New" w:cs="Courier New"/>
          <w:b/>
        </w:rPr>
        <w:t xml:space="preserve">  </w:t>
      </w:r>
      <w:r>
        <w:t xml:space="preserve">displays all of RAM from the selected node (in the current  </w:t>
      </w:r>
      <w:r w:rsidRPr="007B2786">
        <w:rPr>
          <w:rFonts w:ascii="Consolas" w:hAnsi="Consolas" w:cs="Consolas"/>
          <w:b/>
        </w:rPr>
        <w:t>BASE</w:t>
      </w:r>
      <w:r>
        <w:t xml:space="preserve"> ).</w:t>
      </w:r>
    </w:p>
    <w:p w14:paraId="3251CA6D" w14:textId="77777777" w:rsidR="002B73C4" w:rsidRDefault="002B73C4" w:rsidP="00A9451D">
      <w:pPr>
        <w:pStyle w:val="List2"/>
        <w:jc w:val="both"/>
      </w:pPr>
      <w:r w:rsidRPr="00177EA4">
        <w:rPr>
          <w:rFonts w:ascii="Consolas" w:hAnsi="Consolas" w:cs="Consolas"/>
          <w:b/>
        </w:rPr>
        <w:t>?</w:t>
      </w:r>
      <w:r>
        <w:rPr>
          <w:rFonts w:ascii="Consolas" w:hAnsi="Consolas" w:cs="Consolas"/>
          <w:b/>
        </w:rPr>
        <w:t>ROM</w:t>
      </w:r>
      <w:r>
        <w:rPr>
          <w:rFonts w:ascii="Courier New" w:hAnsi="Courier New" w:cs="Courier New"/>
          <w:b/>
        </w:rPr>
        <w:t xml:space="preserve">  </w:t>
      </w:r>
      <w:r>
        <w:t xml:space="preserve">displays all of ROM from the selected node (in the current  </w:t>
      </w:r>
      <w:r w:rsidRPr="007B2786">
        <w:rPr>
          <w:rFonts w:ascii="Consolas" w:hAnsi="Consolas" w:cs="Consolas"/>
          <w:b/>
        </w:rPr>
        <w:t>BASE</w:t>
      </w:r>
      <w:r>
        <w:t xml:space="preserve"> ).</w:t>
      </w:r>
    </w:p>
    <w:p w14:paraId="06CF8A9F" w14:textId="77777777" w:rsidR="002B73C4" w:rsidRDefault="002B73C4" w:rsidP="00A9451D">
      <w:pPr>
        <w:pStyle w:val="List2"/>
        <w:jc w:val="both"/>
      </w:pPr>
      <w:r>
        <w:rPr>
          <w:rFonts w:ascii="Consolas" w:hAnsi="Consolas" w:cs="Consolas"/>
          <w:b/>
        </w:rPr>
        <w:t>-ASM</w:t>
      </w:r>
      <w:r w:rsidRPr="00177EA4">
        <w:rPr>
          <w:rFonts w:ascii="Consolas" w:hAnsi="Consolas" w:cs="Consolas"/>
          <w:b/>
        </w:rPr>
        <w:t xml:space="preserve"> (</w:t>
      </w:r>
      <w:r>
        <w:rPr>
          <w:rFonts w:ascii="Consolas" w:hAnsi="Consolas" w:cs="Consolas"/>
          <w:b/>
        </w:rPr>
        <w:t>a n</w:t>
      </w:r>
      <w:r w:rsidRPr="00177EA4">
        <w:rPr>
          <w:rFonts w:ascii="Consolas" w:hAnsi="Consolas" w:cs="Consolas"/>
          <w:b/>
        </w:rPr>
        <w:t>)</w:t>
      </w:r>
      <w:r>
        <w:t xml:space="preserve">  disassembles  </w:t>
      </w:r>
      <w:r w:rsidRPr="008D0023">
        <w:rPr>
          <w:b/>
        </w:rPr>
        <w:t>n</w:t>
      </w:r>
      <w:r>
        <w:t xml:space="preserve">  words of code starting at  </w:t>
      </w:r>
      <w:r w:rsidRPr="008D0023">
        <w:rPr>
          <w:b/>
        </w:rPr>
        <w:t>a</w:t>
      </w:r>
      <w:r>
        <w:t xml:space="preserve">  in ROM or RAM.  Labels are integrated from whatever bin is current.</w:t>
      </w:r>
    </w:p>
    <w:p w14:paraId="6305B320" w14:textId="77777777" w:rsidR="002B73C4" w:rsidRDefault="002B73C4" w:rsidP="00A9451D">
      <w:pPr>
        <w:pStyle w:val="List2"/>
        <w:jc w:val="both"/>
      </w:pPr>
      <w:r>
        <w:rPr>
          <w:rFonts w:ascii="Consolas" w:hAnsi="Consolas" w:cs="Consolas"/>
          <w:b/>
        </w:rPr>
        <w:t>LIT</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removes a double number from the host computer's stack, pushing it onto the data stack of the target node and displaying the updated stack if not muted.</w:t>
      </w:r>
    </w:p>
    <w:p w14:paraId="6CB5C9C2" w14:textId="77777777" w:rsidR="002B73C4" w:rsidRDefault="002B73C4" w:rsidP="00A9451D">
      <w:pPr>
        <w:pStyle w:val="List2"/>
        <w:jc w:val="both"/>
      </w:pPr>
      <w:r>
        <w:rPr>
          <w:rFonts w:ascii="Consolas" w:hAnsi="Consolas" w:cs="Consolas"/>
          <w:b/>
        </w:rPr>
        <w:t>R</w:t>
      </w:r>
      <w:r w:rsidRPr="00177EA4">
        <w:rPr>
          <w:rFonts w:ascii="Consolas" w:hAnsi="Consolas" w:cs="Consolas"/>
          <w:b/>
        </w:rPr>
        <w:t>@ (a-</w:t>
      </w:r>
      <w:r>
        <w:rPr>
          <w:rFonts w:ascii="Consolas" w:hAnsi="Consolas" w:cs="Consolas"/>
          <w:b/>
        </w:rPr>
        <w:t>d</w:t>
      </w:r>
      <w:r w:rsidRPr="00177EA4">
        <w:rPr>
          <w:rFonts w:ascii="Consolas" w:hAnsi="Consolas" w:cs="Consolas"/>
          <w:b/>
        </w:rPr>
        <w:t>)</w:t>
      </w:r>
      <w:r>
        <w:t xml:space="preserve">  reads RAM, ROM, register or port word at  </w:t>
      </w:r>
      <w:r w:rsidRPr="007B2786">
        <w:rPr>
          <w:rFonts w:asciiTheme="minorHAnsi" w:hAnsiTheme="minorHAnsi" w:cs="Courier New"/>
          <w:b/>
        </w:rPr>
        <w:t>a</w:t>
      </w:r>
      <w:r>
        <w:t xml:space="preserve">  in the target node, pushing the data read,  </w:t>
      </w:r>
      <w:r>
        <w:rPr>
          <w:rFonts w:asciiTheme="minorHAnsi" w:hAnsiTheme="minorHAnsi" w:cs="Courier New"/>
          <w:b/>
        </w:rPr>
        <w:t>d</w:t>
      </w:r>
      <w:r>
        <w:t xml:space="preserve">  onto the host computer's stack.  </w:t>
      </w:r>
      <w:r>
        <w:rPr>
          <w:i/>
        </w:rPr>
        <w:t xml:space="preserve">In this release, uses and does not restore register  </w:t>
      </w:r>
      <w:r w:rsidRPr="007B2786">
        <w:rPr>
          <w:b/>
          <w:i/>
        </w:rPr>
        <w:t>a</w:t>
      </w:r>
      <w:r>
        <w:rPr>
          <w:i/>
        </w:rPr>
        <w:t xml:space="preserve">  in the target node.</w:t>
      </w:r>
    </w:p>
    <w:p w14:paraId="150A1057" w14:textId="77777777" w:rsidR="002B73C4" w:rsidRDefault="002B73C4" w:rsidP="00A9451D">
      <w:pPr>
        <w:pStyle w:val="List2"/>
        <w:jc w:val="both"/>
        <w:rPr>
          <w:i/>
        </w:rPr>
      </w:pPr>
      <w:r>
        <w:rPr>
          <w:rFonts w:ascii="Consolas" w:hAnsi="Consolas" w:cs="Consolas"/>
          <w:b/>
        </w:rPr>
        <w:t>R</w:t>
      </w:r>
      <w:r w:rsidRPr="00177EA4">
        <w:rPr>
          <w:rFonts w:ascii="Consolas" w:hAnsi="Consolas" w:cs="Consolas"/>
          <w:b/>
        </w:rPr>
        <w:t>! (</w:t>
      </w:r>
      <w:r>
        <w:rPr>
          <w:rFonts w:ascii="Consolas" w:hAnsi="Consolas" w:cs="Consolas"/>
          <w:b/>
        </w:rPr>
        <w:t>d</w:t>
      </w:r>
      <w:r w:rsidRPr="00177EA4">
        <w:rPr>
          <w:rFonts w:ascii="Consolas" w:hAnsi="Consolas" w:cs="Consolas"/>
          <w:b/>
        </w:rPr>
        <w:t xml:space="preserve"> a)</w:t>
      </w:r>
      <w:r>
        <w:t xml:space="preserve">   writes a double number from the host computer's stack into target memory (RAM, register, port) word at address  </w:t>
      </w:r>
      <w:r>
        <w:rPr>
          <w:rFonts w:asciiTheme="minorHAnsi" w:hAnsiTheme="minorHAnsi" w:cs="Courier New"/>
          <w:b/>
        </w:rPr>
        <w:t>a</w:t>
      </w:r>
      <w:r>
        <w:t xml:space="preserve"> .  </w:t>
      </w:r>
      <w:r>
        <w:rPr>
          <w:i/>
        </w:rPr>
        <w:t xml:space="preserve">In this release, uses and does not restore register  </w:t>
      </w:r>
      <w:r w:rsidRPr="00CB1875">
        <w:rPr>
          <w:b/>
          <w:i/>
        </w:rPr>
        <w:t>a</w:t>
      </w:r>
      <w:r>
        <w:rPr>
          <w:i/>
        </w:rPr>
        <w:t xml:space="preserve">  in the target node.</w:t>
      </w:r>
    </w:p>
    <w:p w14:paraId="3E218CA2" w14:textId="77777777" w:rsidR="002B73C4" w:rsidRDefault="002B73C4" w:rsidP="00A9451D">
      <w:pPr>
        <w:pStyle w:val="List2"/>
        <w:jc w:val="both"/>
      </w:pPr>
      <w:r>
        <w:rPr>
          <w:rFonts w:ascii="Consolas" w:hAnsi="Consolas" w:cs="Consolas"/>
          <w:b/>
        </w:rPr>
        <w:t>RINS</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Executes a given instruction word in the port of the target node.  Usually built with  </w:t>
      </w:r>
      <w:r w:rsidRPr="00A52568">
        <w:rPr>
          <w:rFonts w:ascii="Consolas" w:hAnsi="Consolas" w:cs="Consolas"/>
        </w:rPr>
        <w:t>A[ ..</w:t>
      </w:r>
      <w:r>
        <w:rPr>
          <w:rFonts w:ascii="Consolas" w:hAnsi="Consolas" w:cs="Consolas"/>
        </w:rPr>
        <w:t xml:space="preserve"> ;</w:t>
      </w:r>
      <w:r w:rsidRPr="00A52568">
        <w:rPr>
          <w:rFonts w:ascii="Consolas" w:hAnsi="Consolas" w:cs="Consolas"/>
        </w:rPr>
        <w:t xml:space="preserve"> ]]</w:t>
      </w:r>
      <w:r>
        <w:t xml:space="preserve"> </w:t>
      </w:r>
    </w:p>
    <w:p w14:paraId="281CF114" w14:textId="77777777" w:rsidR="002B73C4" w:rsidRDefault="002B73C4" w:rsidP="00A9451D">
      <w:pPr>
        <w:pStyle w:val="List2"/>
        <w:jc w:val="both"/>
      </w:pPr>
      <w:r>
        <w:rPr>
          <w:rFonts w:ascii="Consolas" w:hAnsi="Consolas" w:cs="Consolas"/>
          <w:b/>
        </w:rPr>
        <w:t>CALL</w:t>
      </w:r>
      <w:r w:rsidRPr="00177EA4">
        <w:rPr>
          <w:rFonts w:ascii="Consolas" w:hAnsi="Consolas" w:cs="Consolas"/>
          <w:b/>
        </w:rPr>
        <w:t xml:space="preserve"> (a)</w:t>
      </w:r>
      <w:r>
        <w:t xml:space="preserve">  calls, from the port, the code at address  </w:t>
      </w:r>
      <w:r w:rsidRPr="00934475">
        <w:rPr>
          <w:rFonts w:asciiTheme="minorHAnsi" w:hAnsiTheme="minorHAnsi" w:cs="Courier New"/>
          <w:b/>
        </w:rPr>
        <w:t>a</w:t>
      </w:r>
      <w:r>
        <w:t xml:space="preserve">  in the target.  If that code returns to the port or re-establishes the normal rest state of the target node, interactive use may continue once the code completes.  No interlocking is done so this method may also be used to start application processing which will not admit to further port execution access.  Interaction with a node actively running an application may also be arranged but at the cost of periodically polling, as described below.</w:t>
      </w:r>
    </w:p>
    <w:p w14:paraId="79595804" w14:textId="77777777" w:rsidR="002B73C4" w:rsidRDefault="002B73C4" w:rsidP="00A9451D">
      <w:pPr>
        <w:pStyle w:val="List2"/>
        <w:jc w:val="both"/>
      </w:pPr>
      <w:r>
        <w:rPr>
          <w:rFonts w:ascii="Consolas" w:hAnsi="Consolas" w:cs="Consolas"/>
          <w:b/>
        </w:rPr>
        <w:t>BOOT</w:t>
      </w:r>
      <w:r w:rsidRPr="00177EA4">
        <w:rPr>
          <w:rFonts w:ascii="Consolas" w:hAnsi="Consolas" w:cs="Consolas"/>
          <w:b/>
        </w:rPr>
        <w:t xml:space="preserve"> (a n </w:t>
      </w:r>
      <w:proofErr w:type="spellStart"/>
      <w:r>
        <w:rPr>
          <w:rFonts w:ascii="Consolas" w:hAnsi="Consolas" w:cs="Consolas"/>
          <w:b/>
        </w:rPr>
        <w:t>nn</w:t>
      </w:r>
      <w:proofErr w:type="spellEnd"/>
      <w:r w:rsidRPr="00177EA4">
        <w:rPr>
          <w:rFonts w:ascii="Consolas" w:hAnsi="Consolas" w:cs="Consolas"/>
          <w:b/>
        </w:rPr>
        <w:t>)</w:t>
      </w:r>
      <w:r>
        <w:t xml:space="preserve">  loads code into the target node, starting at address  </w:t>
      </w:r>
      <w:r w:rsidRPr="00CB1875">
        <w:rPr>
          <w:rFonts w:asciiTheme="minorHAnsi" w:hAnsiTheme="minorHAnsi" w:cs="Courier New"/>
          <w:b/>
        </w:rPr>
        <w:t>a</w:t>
      </w:r>
      <w:r>
        <w:t xml:space="preserve">  in both target and bin for  </w:t>
      </w:r>
      <w:r w:rsidRPr="00CB1875">
        <w:rPr>
          <w:rFonts w:asciiTheme="minorHAnsi" w:hAnsiTheme="minorHAnsi" w:cs="Courier New"/>
          <w:b/>
        </w:rPr>
        <w:t>n</w:t>
      </w:r>
      <w:r>
        <w:t xml:space="preserve">  words, from the current binary output area identified by  </w:t>
      </w:r>
      <w:proofErr w:type="spellStart"/>
      <w:r>
        <w:rPr>
          <w:rFonts w:asciiTheme="minorHAnsi" w:hAnsiTheme="minorHAnsi" w:cs="Courier New"/>
          <w:b/>
        </w:rPr>
        <w:t>nn</w:t>
      </w:r>
      <w:proofErr w:type="spellEnd"/>
      <w:r>
        <w:t xml:space="preserve"> .  This need not be the same node as the target.</w:t>
      </w:r>
    </w:p>
    <w:p w14:paraId="739283CA" w14:textId="77777777" w:rsidR="002B73C4" w:rsidRPr="00B7043C" w:rsidRDefault="002B73C4" w:rsidP="00A9451D">
      <w:pPr>
        <w:pStyle w:val="List2"/>
        <w:jc w:val="both"/>
      </w:pPr>
      <w:r w:rsidRPr="00B7043C">
        <w:rPr>
          <w:rFonts w:ascii="Consolas" w:hAnsi="Consolas" w:cs="Consolas"/>
          <w:b/>
        </w:rPr>
        <w:t>FOCUS</w:t>
      </w:r>
      <w:r w:rsidRPr="00B7043C">
        <w:rPr>
          <w:rFonts w:ascii="Courier New" w:hAnsi="Courier New" w:cs="Courier New"/>
          <w:b/>
        </w:rPr>
        <w:t xml:space="preserve">  </w:t>
      </w:r>
      <w:r w:rsidRPr="00B7043C">
        <w:t>forces the target to call only the port on which the current IDE path is talking to it.  This remains in effect until the target is directed to execute elsewhere.</w:t>
      </w:r>
    </w:p>
    <w:p w14:paraId="56D6E3C7" w14:textId="77777777" w:rsidR="002B73C4" w:rsidRPr="00B7043C" w:rsidRDefault="002B73C4" w:rsidP="00A9451D">
      <w:pPr>
        <w:pStyle w:val="List2"/>
        <w:jc w:val="both"/>
      </w:pPr>
      <w:r w:rsidRPr="00B7043C">
        <w:rPr>
          <w:rFonts w:ascii="Consolas" w:hAnsi="Consolas" w:cs="Consolas"/>
          <w:b/>
        </w:rPr>
        <w:t>VIRGIN</w:t>
      </w:r>
      <w:r w:rsidRPr="00B7043C">
        <w:rPr>
          <w:rFonts w:ascii="Courier New" w:hAnsi="Courier New" w:cs="Courier New"/>
          <w:b/>
        </w:rPr>
        <w:t xml:space="preserve">  </w:t>
      </w:r>
      <w:r w:rsidRPr="00B7043C">
        <w:t xml:space="preserve">forces the target to call its default multiport execution address to un-do the effects of  </w:t>
      </w:r>
      <w:r>
        <w:rPr>
          <w:rFonts w:ascii="Consolas" w:hAnsi="Consolas" w:cs="Consolas"/>
        </w:rPr>
        <w:t xml:space="preserve">FOCUS </w:t>
      </w:r>
      <w:r w:rsidRPr="00B7043C">
        <w:t xml:space="preserve"> .</w:t>
      </w:r>
    </w:p>
    <w:p w14:paraId="0CED2BD4" w14:textId="77777777" w:rsidR="002B73C4" w:rsidRPr="00B7043C" w:rsidRDefault="002B73C4" w:rsidP="00A9451D">
      <w:pPr>
        <w:pStyle w:val="List2"/>
        <w:jc w:val="both"/>
      </w:pPr>
      <w:r w:rsidRPr="00B7043C">
        <w:rPr>
          <w:rFonts w:ascii="Consolas" w:hAnsi="Consolas" w:cs="Consolas"/>
          <w:b/>
        </w:rPr>
        <w:t>IO  DATA  UP  DOWN  LDATA  LEFT  RIGHT</w:t>
      </w:r>
      <w:r w:rsidRPr="00B7043C">
        <w:rPr>
          <w:rFonts w:ascii="Courier New" w:hAnsi="Courier New" w:cs="Courier New"/>
          <w:b/>
        </w:rPr>
        <w:t xml:space="preserve">  </w:t>
      </w:r>
      <w:r w:rsidRPr="00B7043C">
        <w:t xml:space="preserve">place chip port addresses on the </w:t>
      </w:r>
      <w:r>
        <w:t>host's</w:t>
      </w:r>
      <w:r w:rsidRPr="00B7043C">
        <w:t xml:space="preserve"> stack.</w:t>
      </w:r>
    </w:p>
    <w:p w14:paraId="01B71207" w14:textId="77777777" w:rsidR="002B73C4" w:rsidRDefault="002B73C4" w:rsidP="00A9451D">
      <w:pPr>
        <w:pStyle w:val="List2"/>
        <w:jc w:val="both"/>
      </w:pPr>
      <w:r w:rsidRPr="00C932A7">
        <w:rPr>
          <w:rFonts w:ascii="Consolas" w:hAnsi="Consolas" w:cs="Consolas"/>
          <w:b/>
        </w:rPr>
        <w:t>RB!  @B  !B  RA@  RA!  @A  !A  @+  !+  R+  R+*  R2*  R2/  RINV  RAND  ROR  RDROP  RDUP  ROVER</w:t>
      </w:r>
      <w:r w:rsidRPr="00C932A7">
        <w:rPr>
          <w:rFonts w:ascii="Courier New" w:hAnsi="Courier New" w:cs="Courier New"/>
          <w:b/>
        </w:rPr>
        <w:t xml:space="preserve">  </w:t>
      </w:r>
      <w:r w:rsidRPr="00C932A7">
        <w:t>Execute single F18 instructions in target, using target's stack, and update stack display in panel.</w:t>
      </w:r>
      <w:r>
        <w:t xml:space="preserve">  Note:  These functions may be omitted in favor of  </w:t>
      </w:r>
      <w:r w:rsidRPr="00C932A7">
        <w:rPr>
          <w:rFonts w:ascii="Consolas" w:hAnsi="Consolas" w:cs="Consolas"/>
        </w:rPr>
        <w:t xml:space="preserve">A[ </w:t>
      </w:r>
      <w:r>
        <w:rPr>
          <w:rFonts w:ascii="Consolas" w:hAnsi="Consolas" w:cs="Consolas"/>
        </w:rPr>
        <w:t>opcodes ;</w:t>
      </w:r>
      <w:r w:rsidRPr="00C932A7">
        <w:rPr>
          <w:rFonts w:ascii="Consolas" w:hAnsi="Consolas" w:cs="Consolas"/>
        </w:rPr>
        <w:t xml:space="preserve"> ]] RINS</w:t>
      </w:r>
    </w:p>
    <w:p w14:paraId="673B37E2" w14:textId="77777777" w:rsidR="002B73C4" w:rsidRPr="005028CD" w:rsidRDefault="002B73C4" w:rsidP="00A9451D">
      <w:pPr>
        <w:pStyle w:val="PlainHeading3"/>
        <w:jc w:val="both"/>
      </w:pPr>
      <w:bookmarkStart w:id="129" w:name="_Toc119163490"/>
      <w:r w:rsidRPr="005028CD">
        <w:t>Advanced External IDE Uses</w:t>
      </w:r>
      <w:bookmarkEnd w:id="129"/>
    </w:p>
    <w:p w14:paraId="65DBD2C9" w14:textId="77777777" w:rsidR="002B73C4" w:rsidRDefault="002B73C4" w:rsidP="00A9451D">
      <w:pPr>
        <w:pStyle w:val="BodyText"/>
        <w:jc w:val="both"/>
      </w:pPr>
      <w:r>
        <w:t>When ripping a path out, all wire and end nodes (if any) are left in their default multiport executes.  This is necessary so that, for example, paths may be crossed so long as they are not used concurrently to cause conflicts.  There are occasions, such as when starting nodes that send unsolicited code or data to other nodes, when this is not appropriate.  In those cases the following two functions are useful:</w:t>
      </w:r>
    </w:p>
    <w:p w14:paraId="3D325943" w14:textId="77777777" w:rsidR="002B73C4" w:rsidRDefault="002B73C4" w:rsidP="00A9451D">
      <w:pPr>
        <w:pStyle w:val="List2"/>
        <w:jc w:val="both"/>
      </w:pPr>
      <w:r>
        <w:rPr>
          <w:rFonts w:ascii="Consolas" w:hAnsi="Consolas" w:cs="Consolas"/>
          <w:b/>
        </w:rPr>
        <w:lastRenderedPageBreak/>
        <w:t>UNFOC</w:t>
      </w:r>
      <w:r>
        <w:rPr>
          <w:rFonts w:ascii="Courier New" w:hAnsi="Courier New" w:cs="Courier New"/>
          <w:b/>
        </w:rPr>
        <w:t xml:space="preserve">  </w:t>
      </w:r>
      <w:r>
        <w:t>Conditions  -hook  to work as stated above..</w:t>
      </w:r>
    </w:p>
    <w:p w14:paraId="4F973CED" w14:textId="77777777" w:rsidR="002B73C4" w:rsidRDefault="002B73C4" w:rsidP="00A9451D">
      <w:pPr>
        <w:pStyle w:val="List2"/>
        <w:jc w:val="both"/>
      </w:pPr>
      <w:r>
        <w:rPr>
          <w:rFonts w:ascii="Consolas" w:hAnsi="Consolas" w:cs="Consolas"/>
          <w:b/>
        </w:rPr>
        <w:t>FOC</w:t>
      </w:r>
      <w:r>
        <w:rPr>
          <w:rFonts w:ascii="Courier New" w:hAnsi="Courier New" w:cs="Courier New"/>
          <w:b/>
        </w:rPr>
        <w:t xml:space="preserve">  </w:t>
      </w:r>
      <w:r>
        <w:t>Conditions  -hook  to leave every wire and end node focused back toward the root.  This leaves the path completely impenetrable to anyone other than the root node, and further hooking and starting of nodes will be necessary if that path is ever to be permeable again.</w:t>
      </w:r>
    </w:p>
    <w:p w14:paraId="780924EA" w14:textId="77777777" w:rsidR="002B73C4" w:rsidRDefault="002B73C4" w:rsidP="00A9451D">
      <w:pPr>
        <w:pStyle w:val="BodyText"/>
        <w:jc w:val="both"/>
      </w:pPr>
      <w:r>
        <w:t xml:space="preserve">The IDE is factored such that it may become a tool of other utilities.  Examples are the  </w:t>
      </w:r>
      <w:r w:rsidRPr="00933D0F">
        <w:rPr>
          <w:rFonts w:ascii="Consolas" w:hAnsi="Consolas" w:cs="Consolas"/>
          <w:b/>
        </w:rPr>
        <w:t>SELFTEST</w:t>
      </w:r>
      <w:r>
        <w:t xml:space="preserve">  and  </w:t>
      </w:r>
      <w:r w:rsidRPr="00933D0F">
        <w:rPr>
          <w:rFonts w:ascii="Consolas" w:hAnsi="Consolas" w:cs="Consolas"/>
          <w:b/>
        </w:rPr>
        <w:t>AUTOTEST</w:t>
      </w:r>
      <w:r>
        <w:t xml:space="preserve">  routines, the IDE boot and flash burning tools used for </w:t>
      </w:r>
      <w:proofErr w:type="spellStart"/>
      <w:r>
        <w:t>polyFORTH</w:t>
      </w:r>
      <w:proofErr w:type="spellEnd"/>
      <w:r>
        <w:t xml:space="preserve">, and even the  </w:t>
      </w:r>
      <w:r w:rsidRPr="00933D0F">
        <w:rPr>
          <w:b/>
        </w:rPr>
        <w:t>HOST</w:t>
      </w:r>
      <w:r>
        <w:t xml:space="preserve">  and  </w:t>
      </w:r>
      <w:r w:rsidRPr="00933D0F">
        <w:rPr>
          <w:b/>
        </w:rPr>
        <w:t>TARGET</w:t>
      </w:r>
      <w:r>
        <w:t xml:space="preserve">  load blocks.  Until these conventions are fully documented here, please read the code just identified to see how it is done.  In the meanwhile here are general points:</w:t>
      </w:r>
    </w:p>
    <w:p w14:paraId="11DA1687" w14:textId="77777777" w:rsidR="002B73C4" w:rsidRDefault="002B73C4" w:rsidP="00A9451D">
      <w:pPr>
        <w:pStyle w:val="BodyText"/>
        <w:numPr>
          <w:ilvl w:val="0"/>
          <w:numId w:val="33"/>
        </w:numPr>
        <w:jc w:val="both"/>
      </w:pPr>
      <w:r w:rsidRPr="00933D0F">
        <w:rPr>
          <w:rFonts w:ascii="Consolas" w:hAnsi="Consolas"/>
          <w:b/>
        </w:rPr>
        <w:t>HOST</w:t>
      </w:r>
      <w:r>
        <w:t xml:space="preserve"> begins by loading the necessary code, and then sets up the communication environment.</w:t>
      </w:r>
    </w:p>
    <w:p w14:paraId="769EF3B5" w14:textId="77777777" w:rsidR="002B73C4" w:rsidRDefault="002B73C4" w:rsidP="00A9451D">
      <w:pPr>
        <w:pStyle w:val="BodyText"/>
        <w:numPr>
          <w:ilvl w:val="0"/>
          <w:numId w:val="33"/>
        </w:numPr>
        <w:jc w:val="both"/>
      </w:pPr>
      <w:r>
        <w:t xml:space="preserve">If the IDE is to be used in an automated fashion, it's usually correct to set </w:t>
      </w:r>
      <w:r w:rsidRPr="00933D0F">
        <w:rPr>
          <w:rFonts w:ascii="Consolas" w:hAnsi="Consolas"/>
          <w:b/>
        </w:rPr>
        <w:t>?MUTE</w:t>
      </w:r>
      <w:r>
        <w:t xml:space="preserve"> nonzero.  This will prevent chatty displays of the routing every time it's changed, and will allow use of remote instructions without updating the stack display gratuitously.</w:t>
      </w:r>
    </w:p>
    <w:p w14:paraId="4AF86F93" w14:textId="77777777" w:rsidR="002B73C4" w:rsidRDefault="002B73C4" w:rsidP="00A9451D">
      <w:pPr>
        <w:pStyle w:val="PlainHeading3"/>
        <w:jc w:val="both"/>
      </w:pPr>
      <w:bookmarkStart w:id="130" w:name="_Toc119163491"/>
      <w:r>
        <w:t>Configuring IDE for Target Environments</w:t>
      </w:r>
      <w:bookmarkEnd w:id="130"/>
    </w:p>
    <w:p w14:paraId="37DD27F4" w14:textId="77777777" w:rsidR="002B73C4" w:rsidRDefault="002B73C4" w:rsidP="00A9451D">
      <w:pPr>
        <w:pStyle w:val="BodyText"/>
        <w:jc w:val="both"/>
      </w:pPr>
      <w:r>
        <w:t>As shipped, the IDE is configured for the environment of the EVB002 Evaluation Board.  This will do for many other circuits using our chips, however the target environment may require attention to several things.  Most of these have to do with devices connected to GA144 I/O pins or to code being loaded from flash.</w:t>
      </w:r>
    </w:p>
    <w:p w14:paraId="3A529568" w14:textId="77777777" w:rsidR="002B73C4" w:rsidRDefault="002B73C4" w:rsidP="00A9451D">
      <w:pPr>
        <w:pStyle w:val="BodyText"/>
        <w:numPr>
          <w:ilvl w:val="0"/>
          <w:numId w:val="32"/>
        </w:numPr>
        <w:jc w:val="both"/>
      </w:pPr>
      <w:r>
        <w:t xml:space="preserve">Flash Code:  In some cases it is necessary to enable flash booting even when planning to work with the chip using the IDE.  For example, some I/O initialization may be always necessary, such as switching the 18-bit parallel Address and Data buses from output to input mode, or placing other pins in states other than their default weak pull-down.  The existence of such code may require adjustment of high timing in the IDE's definition of  RESET  (10 </w:t>
      </w:r>
      <w:proofErr w:type="spellStart"/>
      <w:r>
        <w:t>ms</w:t>
      </w:r>
      <w:proofErr w:type="spellEnd"/>
      <w:r>
        <w:t xml:space="preserve"> as delivered, to accommodate one such board we use in development.)  Additionally, if a watchdog circuit is active in the target environment, this flash boot may need to load code into at least one node to keep that circuit from resetting the chip; this will require changing IDE paths from the defaults.  Finally, in some cases a more extensive amount of the chip or chips is booted but we still want to keep the external IDE usable on nodes not (yet) programmed.  In this  case more extensive IDE path changes will be required.  In either case, it may prove difficult to devise single IDE paths that can reach all nodes one might wish to program.</w:t>
      </w:r>
    </w:p>
    <w:p w14:paraId="0D3A817D" w14:textId="77777777" w:rsidR="002B73C4" w:rsidRDefault="002B73C4" w:rsidP="00A9451D">
      <w:pPr>
        <w:pStyle w:val="BodyText"/>
        <w:numPr>
          <w:ilvl w:val="0"/>
          <w:numId w:val="32"/>
        </w:numPr>
        <w:jc w:val="both"/>
      </w:pPr>
      <w:r>
        <w:t xml:space="preserve">Connected Devices:  If our output GPIO pins are high at the time of reset, the amount of time it takes for these to be restored to low state after the GA144 is reset can be rather long if the capacitance on the pin is high.  Our inherent pin capacitance is on the order of 2.8 pF but that is without connection to a PCB or to </w:t>
      </w:r>
      <w:proofErr w:type="spellStart"/>
      <w:r>
        <w:t>driven</w:t>
      </w:r>
      <w:proofErr w:type="spellEnd"/>
      <w:r>
        <w:t xml:space="preserve"> device(s).  The output circuit is typically an RC first order lag, with the weak pull-down transistor looking like a 50k resistor.  The time constant of this circuit is on the order of 500 ns per 10 </w:t>
      </w:r>
      <w:proofErr w:type="spellStart"/>
      <w:r>
        <w:t>pF.</w:t>
      </w:r>
      <w:proofErr w:type="spellEnd"/>
      <w:r>
        <w:t xml:space="preserve">  This is more important for on-board reset circuits than it is for the external IDE, but it should still be taken into consideration if extremely high capacitances are involved.  Another property with similar results might be the time required by a device to restore its outputs to resting conditions upon removal of an enable or other signal due to resetting the GA144.  In all such cases the RESET low time must be long enough to ensure that code in the chip, particularly boot code, does not awaken at end reset and see a pin high when it should be low.  The default low time in the IDE's definition of RESET is 5 </w:t>
      </w:r>
      <w:proofErr w:type="spellStart"/>
      <w:r>
        <w:t>ms</w:t>
      </w:r>
      <w:proofErr w:type="spellEnd"/>
      <w:r>
        <w:t xml:space="preserve"> as delivered.</w:t>
      </w:r>
    </w:p>
    <w:p w14:paraId="18864F8F" w14:textId="77777777" w:rsidR="002B73C4" w:rsidRDefault="002B73C4" w:rsidP="00A9451D">
      <w:pPr>
        <w:pStyle w:val="BodyText"/>
        <w:jc w:val="both"/>
      </w:pPr>
    </w:p>
    <w:p w14:paraId="73A6EECC" w14:textId="77777777" w:rsidR="002B73C4" w:rsidRDefault="002B73C4" w:rsidP="00A9451D">
      <w:pPr>
        <w:pStyle w:val="BodyText"/>
        <w:jc w:val="both"/>
        <w:sectPr w:rsidR="002B73C4" w:rsidSect="002B73C4">
          <w:type w:val="evenPage"/>
          <w:pgSz w:w="12240" w:h="15840" w:code="1"/>
          <w:pgMar w:top="1440" w:right="1080" w:bottom="1440" w:left="1440" w:header="720" w:footer="720" w:gutter="0"/>
          <w:cols w:space="720"/>
          <w:docGrid w:linePitch="272"/>
        </w:sectPr>
      </w:pPr>
    </w:p>
    <w:p w14:paraId="6623FDBF" w14:textId="77777777" w:rsidR="002B73C4" w:rsidRPr="00BE0398" w:rsidRDefault="002B73C4" w:rsidP="00A9451D">
      <w:pPr>
        <w:pStyle w:val="PlainHeading3"/>
        <w:jc w:val="both"/>
      </w:pPr>
      <w:bookmarkStart w:id="131" w:name="_Ref472362505"/>
      <w:bookmarkStart w:id="132" w:name="_Ref472362517"/>
      <w:bookmarkStart w:id="133" w:name="_Ref472362562"/>
      <w:bookmarkStart w:id="134" w:name="_Toc119163492"/>
      <w:r w:rsidRPr="00BE0398">
        <w:lastRenderedPageBreak/>
        <w:t>Working with Two Chips using External IDE</w:t>
      </w:r>
      <w:bookmarkEnd w:id="131"/>
      <w:bookmarkEnd w:id="132"/>
      <w:bookmarkEnd w:id="133"/>
      <w:bookmarkEnd w:id="134"/>
    </w:p>
    <w:p w14:paraId="0DCA691F" w14:textId="77777777" w:rsidR="002B73C4" w:rsidRPr="00CD6778" w:rsidRDefault="002B73C4" w:rsidP="00A9451D">
      <w:pPr>
        <w:pStyle w:val="BodyText"/>
        <w:jc w:val="both"/>
      </w:pPr>
      <w:r>
        <w:t>The IDE may be used to interactively debug software on both chips of the Evaluation Board as though they were a single chip with 288 nodes (two of which are invisible), using just the serial interface for the host chip.</w:t>
      </w:r>
    </w:p>
    <w:p w14:paraId="292F90D9" w14:textId="77777777" w:rsidR="002B73C4" w:rsidRDefault="002B73C4" w:rsidP="00A9451D">
      <w:pPr>
        <w:pStyle w:val="List2"/>
        <w:jc w:val="both"/>
        <w:rPr>
          <w:rFonts w:cs="Calibri"/>
        </w:rPr>
      </w:pPr>
      <w:r>
        <w:rPr>
          <w:rFonts w:ascii="Consolas" w:hAnsi="Consolas" w:cs="Consolas"/>
          <w:b/>
          <w:bCs/>
        </w:rPr>
        <w:t xml:space="preserve">BRIDGE LOAD  </w:t>
      </w:r>
      <w:r w:rsidRPr="009C7178">
        <w:rPr>
          <w:rFonts w:cs="Calibri"/>
        </w:rPr>
        <w:t xml:space="preserve">compiles </w:t>
      </w:r>
      <w:r w:rsidRPr="00CD6778">
        <w:t>a</w:t>
      </w:r>
      <w:r>
        <w:t xml:space="preserve"> host IDE</w:t>
      </w:r>
      <w:r w:rsidRPr="009C7178">
        <w:rPr>
          <w:rFonts w:cs="Calibri"/>
        </w:rPr>
        <w:t xml:space="preserve"> version </w:t>
      </w:r>
      <w:r>
        <w:rPr>
          <w:rFonts w:cs="Calibri"/>
        </w:rPr>
        <w:t xml:space="preserve">capable of operating on both </w:t>
      </w:r>
      <w:r w:rsidRPr="009C7178">
        <w:rPr>
          <w:rFonts w:cs="Calibri"/>
        </w:rPr>
        <w:t>chips</w:t>
      </w:r>
      <w:r>
        <w:rPr>
          <w:rFonts w:cs="Calibri"/>
        </w:rPr>
        <w:t xml:space="preserve">.  Initially its environment and function is identical with  </w:t>
      </w:r>
      <w:r>
        <w:rPr>
          <w:rFonts w:ascii="Consolas" w:hAnsi="Consolas" w:cs="Consolas"/>
        </w:rPr>
        <w:t xml:space="preserve">HOST </w:t>
      </w:r>
      <w:r>
        <w:rPr>
          <w:rFonts w:cs="Calibri"/>
        </w:rPr>
        <w:t xml:space="preserve"> and you should establish connection with the host chip using  TALK  if it isn't already established.</w:t>
      </w:r>
    </w:p>
    <w:p w14:paraId="20D48C5B" w14:textId="77777777" w:rsidR="002B73C4" w:rsidRPr="005B6BB1" w:rsidRDefault="002B73C4" w:rsidP="00A9451D">
      <w:pPr>
        <w:pStyle w:val="List2"/>
        <w:jc w:val="both"/>
        <w:rPr>
          <w:rFonts w:asciiTheme="minorHAnsi" w:hAnsiTheme="minorHAnsi" w:cs="Consolas"/>
          <w:bCs/>
        </w:rPr>
      </w:pPr>
      <w:r w:rsidRPr="005B6BB1">
        <w:rPr>
          <w:rFonts w:ascii="Consolas" w:hAnsi="Consolas" w:cs="Consolas"/>
          <w:b/>
          <w:bCs/>
        </w:rPr>
        <w:t xml:space="preserve">SPAN  </w:t>
      </w:r>
      <w:r w:rsidRPr="005B6BB1">
        <w:rPr>
          <w:rFonts w:asciiTheme="minorHAnsi" w:hAnsiTheme="minorHAnsi" w:cs="Consolas"/>
          <w:bCs/>
        </w:rPr>
        <w:t xml:space="preserve">extends the  bridge  IDE to encompass both chips.  In order to successfully invoke  </w:t>
      </w:r>
      <w:r w:rsidRPr="005B6BB1">
        <w:rPr>
          <w:rFonts w:ascii="Consolas" w:hAnsi="Consolas" w:cs="Consolas"/>
          <w:bCs/>
        </w:rPr>
        <w:t>SPAN</w:t>
      </w:r>
      <w:r w:rsidRPr="005B6BB1">
        <w:rPr>
          <w:rFonts w:asciiTheme="minorHAnsi" w:hAnsiTheme="minorHAnsi" w:cs="Consolas"/>
          <w:bCs/>
        </w:rPr>
        <w:t xml:space="preserve">  the edge nodes of the host chip starting with 707, proceeding to the left to 700, and downward to and including 300 must be accessible for programming; it is typically used immediately after loading  </w:t>
      </w:r>
      <w:r w:rsidRPr="005B6BB1">
        <w:rPr>
          <w:rFonts w:ascii="Consolas" w:hAnsi="Consolas" w:cs="Consolas"/>
          <w:bCs/>
        </w:rPr>
        <w:t>BRIDGE</w:t>
      </w:r>
      <w:r w:rsidRPr="005B6BB1">
        <w:rPr>
          <w:rFonts w:asciiTheme="minorHAnsi" w:hAnsiTheme="minorHAnsi" w:cs="Consolas"/>
          <w:bCs/>
        </w:rPr>
        <w:t xml:space="preserve">  and establishing host connection unless something such as </w:t>
      </w:r>
      <w:proofErr w:type="spellStart"/>
      <w:r w:rsidRPr="005B6BB1">
        <w:rPr>
          <w:rFonts w:asciiTheme="minorHAnsi" w:hAnsiTheme="minorHAnsi" w:cs="Consolas"/>
          <w:bCs/>
        </w:rPr>
        <w:t>polyFORTH</w:t>
      </w:r>
      <w:proofErr w:type="spellEnd"/>
      <w:r w:rsidRPr="005B6BB1">
        <w:rPr>
          <w:rFonts w:asciiTheme="minorHAnsi" w:hAnsiTheme="minorHAnsi" w:cs="Consolas"/>
          <w:bCs/>
        </w:rPr>
        <w:t xml:space="preserve"> needs to be set up on the host chip first.  </w:t>
      </w:r>
      <w:r w:rsidRPr="005B6BB1">
        <w:rPr>
          <w:rFonts w:ascii="Consolas" w:hAnsi="Consolas" w:cs="Consolas"/>
          <w:bCs/>
        </w:rPr>
        <w:t>SPAN</w:t>
      </w:r>
      <w:r w:rsidRPr="005B6BB1">
        <w:rPr>
          <w:rFonts w:asciiTheme="minorHAnsi" w:hAnsiTheme="minorHAnsi" w:cs="Consolas"/>
          <w:bCs/>
        </w:rPr>
        <w:t xml:space="preserve">  resets the Target chip and programs node 300 on each chip as a transparent bridge for carrying port communications between them, using 2-wire synchronous communications.  New default paths 0 and 2 are set up to cover both chips.  Thereafter, nodes 300 are dedicated to this purpose until the chips are reset.</w:t>
      </w:r>
    </w:p>
    <w:p w14:paraId="15194964" w14:textId="77777777" w:rsidR="002B73C4" w:rsidRPr="005B6BB1" w:rsidRDefault="002B73C4" w:rsidP="00A9451D">
      <w:pPr>
        <w:pStyle w:val="BodyText"/>
        <w:jc w:val="both"/>
        <w:rPr>
          <w:rFonts w:cs="Calibri"/>
        </w:rPr>
      </w:pPr>
      <w:r w:rsidRPr="005B6BB1">
        <w:rPr>
          <w:rFonts w:cs="Calibri"/>
        </w:rPr>
        <w:t xml:space="preserve">With the port bridge built, the </w:t>
      </w:r>
      <w:r w:rsidRPr="005B6BB1">
        <w:rPr>
          <w:rFonts w:asciiTheme="minorHAnsi" w:hAnsiTheme="minorHAnsi" w:cs="Consolas"/>
          <w:b/>
          <w:bCs/>
        </w:rPr>
        <w:t xml:space="preserve">up </w:t>
      </w:r>
      <w:r w:rsidRPr="005B6BB1">
        <w:rPr>
          <w:rFonts w:cs="Calibri"/>
        </w:rPr>
        <w:t xml:space="preserve">ports of node 400 on each chip are logically connected as though they were a simple COM port. Port read/write communications, such as IDE, are basically transparent across this connection except that data transfers take 100 or more times longer.  The current version of the bridge supports flow control, so unlike the old version node 400 may determine whether the bridge has data for our chip or is ready to send a word to the other chip by examining </w:t>
      </w:r>
      <w:r w:rsidRPr="005B6BB1">
        <w:rPr>
          <w:rFonts w:asciiTheme="minorHAnsi" w:hAnsiTheme="minorHAnsi" w:cs="Consolas"/>
          <w:b/>
          <w:bCs/>
        </w:rPr>
        <w:t>io</w:t>
      </w:r>
      <w:r w:rsidRPr="005B6BB1">
        <w:rPr>
          <w:rFonts w:cs="Calibri"/>
        </w:rPr>
        <w:t xml:space="preserve">:  If the bridge is sending us a word, node 400 can see </w:t>
      </w:r>
      <w:r w:rsidRPr="005B6BB1">
        <w:rPr>
          <w:rFonts w:cs="Calibri"/>
          <w:b/>
        </w:rPr>
        <w:t>up</w:t>
      </w:r>
      <w:r w:rsidRPr="005B6BB1">
        <w:rPr>
          <w:rFonts w:cs="Calibri"/>
        </w:rPr>
        <w:t xml:space="preserve"> writing, and after we write to up from node 400 we will not see </w:t>
      </w:r>
      <w:r w:rsidRPr="005B6BB1">
        <w:rPr>
          <w:rFonts w:cs="Calibri"/>
          <w:b/>
        </w:rPr>
        <w:t>up</w:t>
      </w:r>
      <w:r w:rsidRPr="005B6BB1">
        <w:rPr>
          <w:rFonts w:cs="Calibri"/>
        </w:rPr>
        <w:t xml:space="preserve"> reading again until the word was accepted by 400 in the other chip.</w:t>
      </w:r>
      <w:r>
        <w:rPr>
          <w:rFonts w:cs="Calibri"/>
        </w:rPr>
        <w:t xml:space="preserve">  </w:t>
      </w:r>
      <w:r w:rsidRPr="003A0F93">
        <w:rPr>
          <w:rFonts w:cs="Calibri"/>
          <w:i/>
        </w:rPr>
        <w:t xml:space="preserve">However, you may not infer by seeing </w:t>
      </w:r>
      <w:r w:rsidRPr="003A0F93">
        <w:rPr>
          <w:rFonts w:cs="Calibri"/>
          <w:b/>
          <w:i/>
        </w:rPr>
        <w:t>up</w:t>
      </w:r>
      <w:r w:rsidRPr="003A0F93">
        <w:rPr>
          <w:rFonts w:cs="Calibri"/>
          <w:i/>
        </w:rPr>
        <w:t xml:space="preserve"> reading that node 400 on the other chip is at this time reading its </w:t>
      </w:r>
      <w:r w:rsidRPr="003A0F93">
        <w:rPr>
          <w:rFonts w:cs="Calibri"/>
          <w:b/>
          <w:i/>
        </w:rPr>
        <w:t>up</w:t>
      </w:r>
      <w:r w:rsidRPr="003A0F93">
        <w:rPr>
          <w:rFonts w:cs="Calibri"/>
          <w:i/>
        </w:rPr>
        <w:t xml:space="preserve"> port.  Any programming method that </w:t>
      </w:r>
      <w:r>
        <w:rPr>
          <w:rFonts w:cs="Calibri"/>
          <w:i/>
        </w:rPr>
        <w:t>depends upon</w:t>
      </w:r>
      <w:r w:rsidRPr="003A0F93">
        <w:rPr>
          <w:rFonts w:cs="Calibri"/>
          <w:i/>
        </w:rPr>
        <w:t xml:space="preserve"> such awareness will have to be implemented in some other way.</w:t>
      </w:r>
    </w:p>
    <w:p w14:paraId="06213C00" w14:textId="77777777" w:rsidR="002B73C4" w:rsidRDefault="002B73C4" w:rsidP="00A9451D">
      <w:pPr>
        <w:pStyle w:val="BodyText"/>
        <w:jc w:val="both"/>
      </w:pPr>
      <w:r w:rsidRPr="00BB00BF">
        <w:t xml:space="preserve">The default paths after  </w:t>
      </w:r>
      <w:r w:rsidRPr="00BB00BF">
        <w:rPr>
          <w:rFonts w:ascii="Consolas" w:hAnsi="Consolas" w:cs="Consolas"/>
        </w:rPr>
        <w:t>SPAN</w:t>
      </w:r>
      <w:r w:rsidRPr="00BB00BF">
        <w:t xml:space="preserve"> , shown below, facilitate full access to the Target chip with or without the </w:t>
      </w:r>
      <w:proofErr w:type="spellStart"/>
      <w:r w:rsidRPr="00BB00BF">
        <w:t>polyFORTH</w:t>
      </w:r>
      <w:proofErr w:type="spellEnd"/>
      <w:r w:rsidRPr="00BB00BF">
        <w:t xml:space="preserve"> virtual machine present on the Host chip.  Extended node numbering is supported in the form </w:t>
      </w:r>
      <w:proofErr w:type="spellStart"/>
      <w:r w:rsidRPr="00BB00BF">
        <w:t>cyyxx</w:t>
      </w:r>
      <w:proofErr w:type="spellEnd"/>
      <w:r w:rsidRPr="00BB00BF">
        <w:t xml:space="preserve"> where c is zero-relative chip number; thus nodes 000 through 717 are on the Host chip, while nodes 10000 through 10717 are on the Target chip.  The</w:t>
      </w:r>
      <w:r>
        <w:t xml:space="preserve"> IDE is aware that a connection from 400 to 10400 exists through their up ports.  </w:t>
      </w:r>
      <w:r w:rsidRPr="00BB00BF">
        <w:rPr>
          <w:b/>
          <w:i/>
        </w:rPr>
        <w:t>You may only have one path hooked through the bridge at any time!  Attempting to violate this rule will simply hang.</w:t>
      </w:r>
    </w:p>
    <w:p w14:paraId="44078818" w14:textId="77777777" w:rsidR="002B73C4" w:rsidRDefault="002B73C4" w:rsidP="00A9451D">
      <w:pPr>
        <w:pStyle w:val="BodyText"/>
        <w:jc w:val="both"/>
        <w:sectPr w:rsidR="002B73C4" w:rsidSect="002B73C4">
          <w:pgSz w:w="12240" w:h="15840" w:code="1"/>
          <w:pgMar w:top="1440" w:right="1080" w:bottom="1440" w:left="1440" w:header="720" w:footer="720" w:gutter="0"/>
          <w:cols w:space="720"/>
          <w:docGrid w:linePitch="272"/>
        </w:sectPr>
      </w:pPr>
    </w:p>
    <w:p w14:paraId="6FFCCE1E" w14:textId="77777777" w:rsidR="002B73C4" w:rsidRDefault="00000000" w:rsidP="00A9451D">
      <w:pPr>
        <w:pStyle w:val="PlainHeading3"/>
        <w:jc w:val="both"/>
      </w:pPr>
      <w:bookmarkStart w:id="135" w:name="_Toc119163493"/>
      <w:r>
        <w:rPr>
          <w:b/>
          <w:noProof/>
          <w:sz w:val="20"/>
        </w:rPr>
        <w:lastRenderedPageBreak/>
        <w:pict w14:anchorId="5D4CD224">
          <v:shape id="Text Box 46" o:spid="_x0000_s2115" type="#_x0000_t202" style="position:absolute;left:0;text-align:left;margin-left:-.05pt;margin-top:443.95pt;width:316.2pt;height:206.2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" fillcolor="white [3201]" strokeweight=".5pt">
            <v:textbox style="mso-fit-shape-to-text:t">
              <w:txbxContent>
                <w:p w14:paraId="76F93E82" w14:textId="6B413C4F" w:rsidR="002B73C4" w:rsidRDefault="00000000" w:rsidP="002B73C4">
                  <w:r>
                    <w:rPr>
                      <w:b/>
                    </w:rPr>
                    <w:pict w14:anchorId="34A9A58F">
                      <v:shape id="_x0000_i1032" type="#_x0000_t75" style="width:327.45pt;height:220.4pt">
                        <v:imagedata r:id="rId20" o:title=""/>
                      </v:shape>
                    </w:pict>
                  </w:r>
                </w:p>
              </w:txbxContent>
            </v:textbox>
            <w10:wrap type="square"/>
          </v:shape>
        </w:pict>
      </w:r>
      <w:r w:rsidR="002B73C4" w:rsidRPr="00BB00BF">
        <w:t>Default External IDE Paths</w:t>
      </w:r>
      <w:bookmarkEnd w:id="135"/>
    </w:p>
    <w:p w14:paraId="507C4717" w14:textId="77777777" w:rsidR="002B73C4" w:rsidRDefault="00000000" w:rsidP="00A9451D">
      <w:pPr>
        <w:pStyle w:val="BodyText"/>
        <w:jc w:val="both"/>
      </w:pPr>
      <w:r>
        <w:rPr>
          <w:noProof/>
        </w:rPr>
        <w:pict w14:anchorId="4A7A7EA3">
          <v:shape id="Text Box 52" o:spid="_x0000_s2113" type="#_x0000_t202" style="position:absolute;left:0;text-align:left;margin-left:.3pt;margin-top:2.95pt;width:471.15pt;height:243.4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" fillcolor="window" strokeweight=".5pt">
            <v:textbox style="mso-fit-shape-to-text:t">
              <w:txbxContent>
                <w:p w14:paraId="0F8C570E" w14:textId="05067B25" w:rsidR="002B73C4" w:rsidRDefault="00000000" w:rsidP="002B73C4">
                  <w:r>
                    <w:rPr>
                      <w:b/>
                    </w:rPr>
                    <w:pict w14:anchorId="682F98D1">
                      <v:shape id="_x0000_i1034" type="#_x0000_t75" style="width:326.2pt;height:213.5pt">
                        <v:imagedata r:id="rId21" o:title=""/>
                      </v:shape>
                    </w:pict>
                  </w:r>
                </w:p>
              </w:txbxContent>
            </v:textbox>
            <w10:wrap type="square"/>
          </v:shape>
        </w:pict>
      </w:r>
      <w:r w:rsidR="002B73C4">
        <w:t>After loading HOST, BRIDGE or TARGET these paths exist in the chip to which the serial connection has been made.  Path 1 is available for general use at that time.</w:t>
      </w:r>
    </w:p>
    <w:p w14:paraId="4AC0104D" w14:textId="77777777" w:rsidR="002B73C4" w:rsidRDefault="002B73C4" w:rsidP="00A9451D">
      <w:pPr>
        <w:pStyle w:val="BodyText"/>
        <w:jc w:val="both"/>
      </w:pPr>
    </w:p>
    <w:p w14:paraId="453E36BC" w14:textId="77777777" w:rsidR="002B73C4" w:rsidRDefault="002B73C4" w:rsidP="00A9451D">
      <w:pPr>
        <w:pStyle w:val="BodyText"/>
        <w:jc w:val="both"/>
      </w:pPr>
    </w:p>
    <w:p w14:paraId="7EC69F30" w14:textId="77777777" w:rsidR="002B73C4" w:rsidRDefault="002B73C4" w:rsidP="00A9451D">
      <w:pPr>
        <w:pStyle w:val="BodyText"/>
        <w:jc w:val="both"/>
      </w:pPr>
    </w:p>
    <w:p w14:paraId="24D5ECED" w14:textId="77777777" w:rsidR="002B73C4" w:rsidRDefault="002B73C4" w:rsidP="00A9451D">
      <w:pPr>
        <w:pStyle w:val="BodyText"/>
        <w:jc w:val="both"/>
      </w:pPr>
    </w:p>
    <w:p w14:paraId="3DEEF692" w14:textId="77777777" w:rsidR="002B73C4" w:rsidRDefault="002B73C4" w:rsidP="00A9451D">
      <w:pPr>
        <w:pStyle w:val="BodyText"/>
        <w:jc w:val="both"/>
      </w:pPr>
    </w:p>
    <w:p w14:paraId="13761AE7" w14:textId="77777777" w:rsidR="002B73C4" w:rsidRDefault="002B73C4" w:rsidP="00A9451D">
      <w:pPr>
        <w:pStyle w:val="BodyText"/>
        <w:jc w:val="both"/>
      </w:pPr>
    </w:p>
    <w:p w14:paraId="34F2DDEB" w14:textId="77777777" w:rsidR="002B73C4" w:rsidRDefault="00000000" w:rsidP="00A9451D">
      <w:pPr>
        <w:pStyle w:val="BodyText"/>
        <w:jc w:val="both"/>
      </w:pPr>
      <w:r>
        <w:rPr>
          <w:noProof/>
        </w:rPr>
        <w:pict w14:anchorId="1AAB0DC6">
          <v:shape id="Text Box 58" o:spid="_x0000_s2111" type="#_x0000_t202" style="position:absolute;left:0;text-align:left;margin-left:-351pt;margin-top:11.85pt;width:316.2pt;height:211.4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" fillcolor="window" strokeweight=".5pt">
            <v:textbox style="mso-fit-shape-to-text:t">
              <w:txbxContent>
                <w:p w14:paraId="4CEB0C5F" w14:textId="0A69AFB6" w:rsidR="002B73C4" w:rsidRDefault="00000000" w:rsidP="002B73C4">
                  <w:r>
                    <w:rPr>
                      <w:b/>
                    </w:rPr>
                    <w:pict w14:anchorId="411980A9">
                      <v:shape id="_x0000_i1036" type="#_x0000_t75" style="width:326.2pt;height:211.6pt">
                        <v:imagedata r:id="rId22" o:title=""/>
                      </v:shape>
                    </w:pict>
                  </w:r>
                </w:p>
              </w:txbxContent>
            </v:textbox>
            <w10:wrap type="square"/>
          </v:shape>
        </w:pict>
      </w:r>
    </w:p>
    <w:p w14:paraId="64385D94" w14:textId="77777777" w:rsidR="002B73C4" w:rsidRDefault="002B73C4" w:rsidP="00A9451D">
      <w:pPr>
        <w:pStyle w:val="BodyText"/>
        <w:jc w:val="both"/>
      </w:pPr>
      <w:r w:rsidRPr="003D5956">
        <w:t>After  SPAN  path 0 is generally used for target chip,</w:t>
      </w:r>
      <w:r>
        <w:t xml:space="preserve"> starting on host and passing thru the bridge to cover the entire target as shown here</w:t>
      </w:r>
    </w:p>
    <w:p w14:paraId="616AF578" w14:textId="77777777" w:rsidR="002B73C4" w:rsidRDefault="002B73C4" w:rsidP="00A9451D">
      <w:pPr>
        <w:pStyle w:val="BodyText"/>
        <w:jc w:val="both"/>
      </w:pPr>
    </w:p>
    <w:p w14:paraId="5F57DC5A" w14:textId="77777777" w:rsidR="002B73C4" w:rsidRDefault="002B73C4" w:rsidP="00A9451D">
      <w:pPr>
        <w:pStyle w:val="BodyText"/>
        <w:jc w:val="both"/>
      </w:pPr>
    </w:p>
    <w:p w14:paraId="48AD47C7" w14:textId="77777777" w:rsidR="002B73C4" w:rsidRDefault="002B73C4" w:rsidP="00A9451D">
      <w:pPr>
        <w:pStyle w:val="BodyText"/>
        <w:jc w:val="both"/>
      </w:pPr>
    </w:p>
    <w:p w14:paraId="3AA78A64" w14:textId="77777777" w:rsidR="002B73C4" w:rsidRDefault="002B73C4" w:rsidP="00A9451D">
      <w:pPr>
        <w:pStyle w:val="BodyText"/>
        <w:jc w:val="both"/>
      </w:pPr>
    </w:p>
    <w:p w14:paraId="4874E3C9" w14:textId="77777777" w:rsidR="002B73C4" w:rsidRDefault="002B73C4" w:rsidP="00A9451D">
      <w:pPr>
        <w:pStyle w:val="BodyText"/>
        <w:jc w:val="both"/>
      </w:pPr>
    </w:p>
    <w:p w14:paraId="47537E78" w14:textId="77777777" w:rsidR="002B73C4" w:rsidRDefault="002B73C4" w:rsidP="00A9451D">
      <w:pPr>
        <w:pStyle w:val="BodyText"/>
        <w:jc w:val="both"/>
      </w:pPr>
    </w:p>
    <w:p w14:paraId="6927A35F" w14:textId="77777777" w:rsidR="002B73C4" w:rsidRPr="00E72FAC" w:rsidRDefault="002B73C4" w:rsidP="00A9451D">
      <w:pPr>
        <w:pStyle w:val="BodyText"/>
        <w:jc w:val="both"/>
      </w:pPr>
      <w:r w:rsidRPr="00E72FAC">
        <w:t xml:space="preserve">... and path 2 is generally used for the host chip.  Path 1 is available for general use.  Path 0 by default avoids passing through the top row of nodes on the host because in </w:t>
      </w:r>
      <w:proofErr w:type="spellStart"/>
      <w:r w:rsidRPr="00E72FAC">
        <w:t>polyFORTH</w:t>
      </w:r>
      <w:proofErr w:type="spellEnd"/>
      <w:r w:rsidRPr="00E72FAC">
        <w:t xml:space="preserve"> environment node 705 is programmed for SPI flash operations.</w:t>
      </w:r>
    </w:p>
    <w:p w14:paraId="30B3754A" w14:textId="77777777" w:rsidR="002B73C4" w:rsidRDefault="002B73C4" w:rsidP="00A9451D">
      <w:pPr>
        <w:pStyle w:val="BodyText"/>
        <w:jc w:val="both"/>
      </w:pPr>
      <w:r w:rsidRPr="00E72FAC">
        <w:t>Because paths 0 and 2 share nodes one should be unhooked before the other is hooked through those nodes.</w:t>
      </w:r>
      <w:r>
        <w:t xml:space="preserve">  </w:t>
      </w:r>
      <w:r w:rsidRPr="00E72FAC">
        <w:t>The port bridge only requires special code in nodes 300 and 10300.</w:t>
      </w:r>
    </w:p>
    <w:p w14:paraId="6FA7626F" w14:textId="77777777" w:rsidR="002B73C4" w:rsidRDefault="002B73C4" w:rsidP="00A9451D">
      <w:pPr>
        <w:pStyle w:val="BodyText"/>
        <w:jc w:val="both"/>
        <w:sectPr w:rsidR="002B73C4" w:rsidSect="002B73C4">
          <w:pgSz w:w="12240" w:h="15840" w:code="1"/>
          <w:pgMar w:top="1440" w:right="1080" w:bottom="1440" w:left="1440" w:header="720" w:footer="720" w:gutter="0"/>
          <w:cols w:space="720"/>
          <w:docGrid w:linePitch="272"/>
        </w:sectPr>
      </w:pPr>
    </w:p>
    <w:p w14:paraId="03783244" w14:textId="77777777" w:rsidR="002B73C4" w:rsidRPr="00340122" w:rsidRDefault="002B73C4" w:rsidP="00A9451D">
      <w:pPr>
        <w:pStyle w:val="PlainHeading2"/>
        <w:jc w:val="both"/>
        <w:rPr>
          <w:highlight w:val="yellow"/>
        </w:rPr>
      </w:pPr>
      <w:bookmarkStart w:id="136" w:name="_Toc119163494"/>
      <w:r w:rsidRPr="00340122">
        <w:rPr>
          <w:highlight w:val="yellow"/>
        </w:rPr>
        <w:lastRenderedPageBreak/>
        <w:t>Internal IDE</w:t>
      </w:r>
      <w:bookmarkEnd w:id="136"/>
    </w:p>
    <w:p w14:paraId="352D0A95" w14:textId="77777777" w:rsidR="002B73C4" w:rsidRPr="00340122" w:rsidRDefault="002B73C4" w:rsidP="00A9451D">
      <w:pPr>
        <w:pStyle w:val="PlainHeading3"/>
        <w:jc w:val="both"/>
        <w:rPr>
          <w:highlight w:val="yellow"/>
        </w:rPr>
      </w:pPr>
      <w:bookmarkStart w:id="137" w:name="_Toc119163495"/>
      <w:r w:rsidRPr="00340122">
        <w:rPr>
          <w:highlight w:val="yellow"/>
        </w:rPr>
        <w:t>Terminology</w:t>
      </w:r>
      <w:bookmarkEnd w:id="137"/>
    </w:p>
    <w:p w14:paraId="1BFBD298" w14:textId="77777777" w:rsidR="002B73C4" w:rsidRPr="00340122" w:rsidRDefault="002B73C4" w:rsidP="00A9451D">
      <w:pPr>
        <w:pStyle w:val="PlainHeading3"/>
        <w:jc w:val="both"/>
        <w:rPr>
          <w:highlight w:val="yellow"/>
        </w:rPr>
      </w:pPr>
      <w:bookmarkStart w:id="138" w:name="_Toc119163496"/>
      <w:r w:rsidRPr="00340122">
        <w:rPr>
          <w:highlight w:val="yellow"/>
        </w:rPr>
        <w:t>Using the Internal IDE</w:t>
      </w:r>
      <w:bookmarkEnd w:id="138"/>
    </w:p>
    <w:p w14:paraId="26CACA3E" w14:textId="77777777" w:rsidR="002B73C4" w:rsidRPr="00340122" w:rsidRDefault="002B73C4" w:rsidP="00A9451D">
      <w:pPr>
        <w:pStyle w:val="BodyText"/>
        <w:jc w:val="both"/>
      </w:pPr>
      <w:r>
        <w:t>Internal IDE Vocabulary</w:t>
      </w:r>
    </w:p>
    <w:p w14:paraId="4CBD68C4" w14:textId="77777777" w:rsidR="002B73C4" w:rsidRDefault="002B73C4" w:rsidP="00A9451D">
      <w:pPr>
        <w:pStyle w:val="BodyText"/>
        <w:jc w:val="both"/>
      </w:pPr>
    </w:p>
    <w:p w14:paraId="1969028B" w14:textId="77777777" w:rsidR="002B73C4" w:rsidRPr="002F5D7C" w:rsidRDefault="002B73C4" w:rsidP="00A9451D">
      <w:pPr>
        <w:pStyle w:val="PlainHeading1"/>
        <w:jc w:val="both"/>
      </w:pPr>
      <w:bookmarkStart w:id="139" w:name="_Ref303940946"/>
      <w:r>
        <w:br w:type="page"/>
      </w:r>
      <w:bookmarkStart w:id="140" w:name="_Toc119163497"/>
      <w:r w:rsidRPr="002F5D7C">
        <w:lastRenderedPageBreak/>
        <w:t>Preparing Boot Streams</w:t>
      </w:r>
      <w:bookmarkEnd w:id="140"/>
    </w:p>
    <w:p w14:paraId="6C935214" w14:textId="77777777" w:rsidR="002B73C4" w:rsidRDefault="002B73C4" w:rsidP="00A9451D">
      <w:pPr>
        <w:pStyle w:val="BodyText"/>
        <w:jc w:val="both"/>
      </w:pPr>
      <w:r>
        <w:t xml:space="preserve">While the external IDE may be used to load and interact with F18 code in any chip for hardware or software testing without requiring any other hardware or initialization on the part of the chip, higher level modules such as the </w:t>
      </w:r>
      <w:proofErr w:type="spellStart"/>
      <w:r>
        <w:t>polyFORTH</w:t>
      </w:r>
      <w:proofErr w:type="spellEnd"/>
      <w:r>
        <w:t xml:space="preserve"> Virtual Machine may require additional hardware and the loading and initialization of many nodes as well as perhaps external SRAM in a practically simultaneous manner.  This is best done by generating a </w:t>
      </w:r>
      <w:r w:rsidRPr="004125EF">
        <w:rPr>
          <w:b/>
          <w:i/>
        </w:rPr>
        <w:t>boot stream</w:t>
      </w:r>
      <w:r>
        <w:t xml:space="preserve"> to do all of that.</w:t>
      </w:r>
    </w:p>
    <w:p w14:paraId="6AC0C352" w14:textId="77777777" w:rsidR="002B73C4" w:rsidRDefault="002B73C4" w:rsidP="00A9451D">
      <w:pPr>
        <w:pStyle w:val="BodyText"/>
        <w:jc w:val="both"/>
      </w:pPr>
      <w:r>
        <w:t xml:space="preserve">Unless equipped with special ROM or booted using SERDES, our chips must be booted after reset by having a suitable </w:t>
      </w:r>
      <w:r w:rsidRPr="00760EC4">
        <w:rPr>
          <w:i/>
        </w:rPr>
        <w:t>boot stream</w:t>
      </w:r>
      <w:r>
        <w:t xml:space="preserve"> made available to one of its </w:t>
      </w:r>
      <w:r w:rsidRPr="00760EC4">
        <w:rPr>
          <w:i/>
        </w:rPr>
        <w:t>boot nodes</w:t>
      </w:r>
      <w:r>
        <w:t xml:space="preserve"> (such as async serial, 2-wire synchronous serial, or SPI flash nodes that are enabled for boot after reset.)  A </w:t>
      </w:r>
      <w:r w:rsidRPr="00760EC4">
        <w:t>boot stream</w:t>
      </w:r>
      <w:r>
        <w:t xml:space="preserve"> consists of one or more </w:t>
      </w:r>
      <w:r w:rsidRPr="00DC08F0">
        <w:rPr>
          <w:i/>
        </w:rPr>
        <w:t>boot frames</w:t>
      </w:r>
      <w:r>
        <w:t xml:space="preserve">, which are data structures defined and processed by the </w:t>
      </w:r>
      <w:r w:rsidRPr="00760EC4">
        <w:t xml:space="preserve">boot nodes </w:t>
      </w:r>
      <w:r>
        <w:t xml:space="preserve">of our chips.  Each boot frame contains zero or more words of data, a starting memory or port address at which the data are consecutively written, and a jump address to which control is transferred by the boot node after the frame has been processed.  Every boot node defines a </w:t>
      </w:r>
      <w:r w:rsidRPr="00DC08F0">
        <w:rPr>
          <w:i/>
        </w:rPr>
        <w:t>concatenation address</w:t>
      </w:r>
      <w:r>
        <w:t xml:space="preserve"> to which a boot frame may jump to process another frame.  After reset, a chip may boot itself from a slave device such as SPI flash memory, or it may wait to receive boot stream(s) on one or more of its enabled interfaces.  For example, a daisy chain of subsidiary chips may be booted by a master chip using frames stored in the master's mass storage or read from its boot device (such as an SPI flash).  As another example, the external IDE works by transmitting boot frames into the chip under test.  arrayForth hosts can build and transmit streams of boot frames into a target chip for efficient booting (the old IDE based boot mechanism has been deprecated in arrayForth-3.)</w:t>
      </w:r>
    </w:p>
    <w:p w14:paraId="00121CF3" w14:textId="77777777" w:rsidR="002B73C4" w:rsidRPr="00A83552" w:rsidRDefault="002B73C4" w:rsidP="00A9451D">
      <w:pPr>
        <w:pStyle w:val="PlainHeading2"/>
        <w:jc w:val="both"/>
      </w:pPr>
      <w:bookmarkStart w:id="141" w:name="_Ref303929559"/>
      <w:bookmarkStart w:id="142" w:name="_Toc119163498"/>
      <w:r w:rsidRPr="00A83552">
        <w:t>The Streamer Utility</w:t>
      </w:r>
      <w:bookmarkEnd w:id="141"/>
      <w:bookmarkEnd w:id="142"/>
    </w:p>
    <w:p w14:paraId="51ED48EE" w14:textId="77777777" w:rsidR="002B73C4" w:rsidRDefault="002B73C4" w:rsidP="00A9451D">
      <w:pPr>
        <w:pStyle w:val="BodyText"/>
        <w:jc w:val="both"/>
      </w:pPr>
      <w:r>
        <w:t xml:space="preserve">This utility is a set of tools for generating and packaging </w:t>
      </w:r>
      <w:r w:rsidRPr="00FB1EEE">
        <w:rPr>
          <w:b/>
          <w:i/>
        </w:rPr>
        <w:t>boot streams</w:t>
      </w:r>
      <w:r>
        <w:t xml:space="preserve"> that consist of one or more </w:t>
      </w:r>
      <w:r w:rsidRPr="00FB1EEE">
        <w:rPr>
          <w:b/>
          <w:i/>
        </w:rPr>
        <w:t>frames</w:t>
      </w:r>
      <w:r>
        <w:t xml:space="preserve">.  In a boot stream, each frame has a </w:t>
      </w:r>
      <w:r w:rsidRPr="00FB1EEE">
        <w:rPr>
          <w:b/>
          <w:i/>
        </w:rPr>
        <w:t>header</w:t>
      </w:r>
      <w:r>
        <w:t xml:space="preserve"> to be interpreted by a </w:t>
      </w:r>
      <w:r w:rsidRPr="00FB1EEE">
        <w:rPr>
          <w:b/>
          <w:i/>
        </w:rPr>
        <w:t>boot node</w:t>
      </w:r>
      <w:r>
        <w:t xml:space="preserve">, and will end either by returning to a simple function in the boot node such as its  </w:t>
      </w:r>
      <w:r w:rsidRPr="00FB1EEE">
        <w:rPr>
          <w:b/>
        </w:rPr>
        <w:t>warm</w:t>
      </w:r>
      <w:r>
        <w:t xml:space="preserve">  </w:t>
      </w:r>
      <w:r w:rsidRPr="00FB1EEE">
        <w:rPr>
          <w:b/>
        </w:rPr>
        <w:t>cold</w:t>
      </w:r>
      <w:r>
        <w:t xml:space="preserve">  or its appropriate </w:t>
      </w:r>
      <w:r w:rsidRPr="00FB1EEE">
        <w:rPr>
          <w:b/>
          <w:i/>
        </w:rPr>
        <w:t>concatenation address</w:t>
      </w:r>
      <w:r>
        <w:t xml:space="preserve">; in some circumstances the boot node will be given code to execute, which may read additional data from the boot stream and dispose of it in some way (for example, copying the </w:t>
      </w:r>
      <w:proofErr w:type="spellStart"/>
      <w:r>
        <w:t>polyFORTH</w:t>
      </w:r>
      <w:proofErr w:type="spellEnd"/>
      <w:r>
        <w:t xml:space="preserve"> nucleus into external SRAM) before completing its job and returning to such a place in the boot node, perhaps with a new </w:t>
      </w:r>
      <w:r w:rsidRPr="00FB1EEE">
        <w:rPr>
          <w:b/>
          <w:i/>
        </w:rPr>
        <w:t>starting address for the next frame</w:t>
      </w:r>
      <w:r>
        <w:t xml:space="preserve"> in the case of SPI flash.  Streams may also be generated for insertion into a node attached to the Snorkel, in which case no boot headers are necessary and special methods must be used if that first node is itself to be programmed.</w:t>
      </w:r>
    </w:p>
    <w:p w14:paraId="1713A436" w14:textId="77777777" w:rsidR="002B73C4" w:rsidRDefault="002B73C4" w:rsidP="00A9451D">
      <w:pPr>
        <w:pStyle w:val="BodyText"/>
        <w:jc w:val="both"/>
      </w:pPr>
      <w:r>
        <w:t xml:space="preserve">The Streamer operates in two phases.  In the first, it composes the entire stream as instructed, one 18-bit word per 32-bit cell in memory (in pF/144 we do this using unallocated space in the nearly 1 </w:t>
      </w:r>
      <w:proofErr w:type="spellStart"/>
      <w:r>
        <w:t>Megaword</w:t>
      </w:r>
      <w:proofErr w:type="spellEnd"/>
      <w:r>
        <w:t xml:space="preserve"> of extended memory.)  In the second phase, the boot stream is converted into a form suitable for whatever medium is being used (for SPI it is a stream of 18-bit values expressed as a succession of bytes; for async serial each word is inverted and shifted into a 3-byte form equipped for auto-baud of each word.  For delivery through the Snorkel, it is left unchanged.)</w:t>
      </w:r>
    </w:p>
    <w:p w14:paraId="678F733F" w14:textId="77777777" w:rsidR="002B73C4" w:rsidRPr="00191E27" w:rsidRDefault="002B73C4" w:rsidP="00A9451D">
      <w:pPr>
        <w:pStyle w:val="BodyText"/>
        <w:jc w:val="both"/>
      </w:pPr>
      <w:r w:rsidRPr="00191E27">
        <w:t xml:space="preserve">A minimal use of the Streamer </w:t>
      </w:r>
      <w:r>
        <w:t>consists</w:t>
      </w:r>
      <w:r w:rsidRPr="00191E27">
        <w:t xml:space="preserve"> of the following elements:</w:t>
      </w:r>
    </w:p>
    <w:p w14:paraId="05452A9B" w14:textId="77777777" w:rsidR="002B73C4" w:rsidRPr="00191E27" w:rsidRDefault="002B73C4" w:rsidP="00A9451D">
      <w:pPr>
        <w:pStyle w:val="Coding"/>
        <w:jc w:val="both"/>
      </w:pPr>
      <w:r w:rsidRPr="00191E27">
        <w:t>STREAMER LOAD            Compile the utility</w:t>
      </w:r>
    </w:p>
    <w:p w14:paraId="4980334E" w14:textId="77777777" w:rsidR="002B73C4" w:rsidRPr="00191E27" w:rsidRDefault="002B73C4" w:rsidP="00A9451D">
      <w:pPr>
        <w:pStyle w:val="Coding"/>
        <w:jc w:val="both"/>
      </w:pPr>
      <w:r w:rsidRPr="00191E27">
        <w:t xml:space="preserve">  </w:t>
      </w:r>
      <w:proofErr w:type="spellStart"/>
      <w:r w:rsidRPr="00191E27">
        <w:t>nn</w:t>
      </w:r>
      <w:proofErr w:type="spellEnd"/>
      <w:r w:rsidRPr="00191E27">
        <w:t xml:space="preserve"> </w:t>
      </w:r>
      <w:r>
        <w:t>STREAM[</w:t>
      </w:r>
      <w:r w:rsidRPr="00191E27">
        <w:t xml:space="preserve">             Specify </w:t>
      </w:r>
      <w:r>
        <w:t>root node and clear</w:t>
      </w:r>
    </w:p>
    <w:p w14:paraId="563D1D9D" w14:textId="77777777" w:rsidR="002B73C4" w:rsidRPr="00191E27" w:rsidRDefault="002B73C4" w:rsidP="00A9451D">
      <w:pPr>
        <w:pStyle w:val="Coding"/>
        <w:jc w:val="both"/>
      </w:pPr>
      <w:r w:rsidRPr="00191E27">
        <w:t xml:space="preserve">  {a COURSE}             Override default path for that node</w:t>
      </w:r>
    </w:p>
    <w:p w14:paraId="01A5E78E" w14:textId="77777777" w:rsidR="002B73C4" w:rsidRPr="00191E27" w:rsidRDefault="002B73C4" w:rsidP="00A9451D">
      <w:pPr>
        <w:pStyle w:val="Coding"/>
        <w:jc w:val="both"/>
      </w:pPr>
      <w:r w:rsidRPr="00191E27">
        <w:t xml:space="preserve">  FRAME[                 Begins a frame suitably for </w:t>
      </w:r>
      <w:r>
        <w:t>root</w:t>
      </w:r>
      <w:r w:rsidRPr="00191E27">
        <w:t xml:space="preserve"> node</w:t>
      </w:r>
    </w:p>
    <w:p w14:paraId="54B0EC0E" w14:textId="38F43FC8" w:rsidR="002B73C4" w:rsidRPr="00191E27" w:rsidRDefault="002B73C4" w:rsidP="00A9451D">
      <w:pPr>
        <w:pStyle w:val="Coding"/>
        <w:jc w:val="both"/>
      </w:pPr>
      <w:r w:rsidRPr="00191E27">
        <w:t xml:space="preserve">     boot description --- see </w:t>
      </w:r>
      <w:r w:rsidRPr="00191E27">
        <w:fldChar w:fldCharType="begin"/>
      </w:r>
      <w:r w:rsidRPr="00191E27">
        <w:instrText xml:space="preserve"> REF _Ref308029765 \w \h </w:instrText>
      </w:r>
      <w:r>
        <w:instrText xml:space="preserve"> \* MERGEFORMAT </w:instrText>
      </w:r>
      <w:r w:rsidRPr="00191E27">
        <w:fldChar w:fldCharType="separate"/>
      </w:r>
      <w:r>
        <w:t>6.1.1</w:t>
      </w:r>
      <w:r w:rsidRPr="00191E27">
        <w:fldChar w:fldCharType="end"/>
      </w:r>
      <w:r w:rsidRPr="00191E27">
        <w:t xml:space="preserve">, </w:t>
      </w:r>
      <w:r>
        <w:fldChar w:fldCharType="begin"/>
      </w:r>
      <w:r>
        <w:instrText xml:space="preserve"> REF _Ref472245829 \h </w:instrText>
      </w:r>
      <w:r w:rsidR="00A9451D">
        <w:instrText xml:space="preserve"> \* MERGEFORMAT </w:instrText>
      </w:r>
      <w:r>
        <w:fldChar w:fldCharType="separate"/>
      </w:r>
      <w:r w:rsidRPr="007C6439">
        <w:t xml:space="preserve">Boot Descriptor </w:t>
      </w:r>
      <w:r>
        <w:t>Language (BDL)</w:t>
      </w:r>
      <w:r>
        <w:fldChar w:fldCharType="end"/>
      </w:r>
    </w:p>
    <w:p w14:paraId="225CBB24" w14:textId="77777777" w:rsidR="002B73C4" w:rsidRPr="00191E27" w:rsidRDefault="002B73C4" w:rsidP="00A9451D">
      <w:pPr>
        <w:pStyle w:val="Coding"/>
        <w:jc w:val="both"/>
      </w:pPr>
      <w:r w:rsidRPr="00191E27">
        <w:t xml:space="preserve">  ]FRAME                 Ends a frame suitably for </w:t>
      </w:r>
      <w:r>
        <w:t>root</w:t>
      </w:r>
      <w:r w:rsidRPr="00191E27">
        <w:t xml:space="preserve"> node and,</w:t>
      </w:r>
    </w:p>
    <w:p w14:paraId="5A842227" w14:textId="77777777" w:rsidR="002B73C4" w:rsidRPr="00191E27" w:rsidRDefault="002B73C4" w:rsidP="00A9451D">
      <w:pPr>
        <w:pStyle w:val="Coding"/>
        <w:jc w:val="both"/>
      </w:pPr>
      <w:r w:rsidRPr="00191E27">
        <w:t xml:space="preserve">                         if a forward reference was made, resolves</w:t>
      </w:r>
    </w:p>
    <w:p w14:paraId="1A1F165A" w14:textId="77777777" w:rsidR="002B73C4" w:rsidRPr="00191E27" w:rsidRDefault="002B73C4" w:rsidP="00A9451D">
      <w:pPr>
        <w:pStyle w:val="Coding"/>
        <w:jc w:val="both"/>
      </w:pPr>
      <w:r w:rsidRPr="00191E27">
        <w:t xml:space="preserve">                         it at the current aligned flash location.</w:t>
      </w:r>
    </w:p>
    <w:p w14:paraId="35A9288D" w14:textId="77777777" w:rsidR="002B73C4" w:rsidRPr="00191E27" w:rsidRDefault="002B73C4" w:rsidP="00A9451D">
      <w:pPr>
        <w:pStyle w:val="Coding"/>
        <w:jc w:val="both"/>
      </w:pPr>
      <w:r w:rsidRPr="00191E27">
        <w:t xml:space="preserve">  ]STREAM                Completes a stream and packs it as needed</w:t>
      </w:r>
    </w:p>
    <w:p w14:paraId="3585895B" w14:textId="77777777" w:rsidR="002B73C4" w:rsidRPr="00191E27" w:rsidRDefault="002B73C4" w:rsidP="00A9451D">
      <w:pPr>
        <w:pStyle w:val="BodyText"/>
        <w:spacing w:after="0"/>
        <w:jc w:val="both"/>
      </w:pPr>
    </w:p>
    <w:p w14:paraId="5EF3439F" w14:textId="77777777" w:rsidR="002B73C4" w:rsidRPr="00191E27" w:rsidRDefault="002B73C4" w:rsidP="00A9451D">
      <w:pPr>
        <w:pStyle w:val="BodyText"/>
        <w:jc w:val="both"/>
      </w:pPr>
      <w:r>
        <w:t>Here is the full  STREAMER  vocabulary, followed by the Boot Descriptor Language</w:t>
      </w:r>
      <w:r w:rsidRPr="00191E27">
        <w:t>:</w:t>
      </w:r>
    </w:p>
    <w:p w14:paraId="35760341" w14:textId="77777777" w:rsidR="002B73C4" w:rsidRDefault="002B73C4" w:rsidP="00A9451D">
      <w:pPr>
        <w:pStyle w:val="List2"/>
        <w:jc w:val="both"/>
      </w:pPr>
      <w:r>
        <w:rPr>
          <w:rFonts w:ascii="Consolas" w:hAnsi="Consolas" w:cs="Consolas"/>
          <w:b/>
        </w:rPr>
        <w:lastRenderedPageBreak/>
        <w:t>STREAM[</w:t>
      </w:r>
      <w:r w:rsidRPr="00A16DEE">
        <w:rPr>
          <w:rFonts w:ascii="Consolas" w:hAnsi="Consolas" w:cs="Consolas"/>
          <w:b/>
        </w:rPr>
        <w:t xml:space="preserve"> (</w:t>
      </w:r>
      <w:proofErr w:type="spellStart"/>
      <w:r w:rsidRPr="00A16DEE">
        <w:rPr>
          <w:rFonts w:ascii="Consolas" w:hAnsi="Consolas" w:cs="Consolas"/>
          <w:b/>
        </w:rPr>
        <w:t>nn</w:t>
      </w:r>
      <w:proofErr w:type="spellEnd"/>
      <w:r w:rsidRPr="00A16DEE">
        <w:rPr>
          <w:rFonts w:ascii="Consolas" w:hAnsi="Consolas" w:cs="Consolas"/>
          <w:b/>
        </w:rPr>
        <w:t>)</w:t>
      </w:r>
      <w:r w:rsidRPr="00A16DEE">
        <w:t xml:space="preserve">  </w:t>
      </w:r>
      <w:r>
        <w:t xml:space="preserve">If usage from root node </w:t>
      </w:r>
      <w:proofErr w:type="spellStart"/>
      <w:r>
        <w:t>nn</w:t>
      </w:r>
      <w:proofErr w:type="spellEnd"/>
      <w:r>
        <w:t xml:space="preserve"> has been defined, selects the header formulation and final packaging suitable for that node as well as a default path whose address is returned by  </w:t>
      </w:r>
      <w:r w:rsidRPr="00191E27">
        <w:rPr>
          <w:rFonts w:ascii="Consolas" w:hAnsi="Consolas" w:cs="Consolas"/>
          <w:b/>
        </w:rPr>
        <w:t>ENTIRE</w:t>
      </w:r>
      <w:r>
        <w:t xml:space="preserve">  after </w:t>
      </w:r>
      <w:r>
        <w:rPr>
          <w:rFonts w:ascii="Consolas" w:hAnsi="Consolas" w:cs="Consolas"/>
        </w:rPr>
        <w:t xml:space="preserve">STREAM[ </w:t>
      </w:r>
      <w:r>
        <w:t xml:space="preserve"> has been used.  Clears the entire stream buffer.</w:t>
      </w:r>
    </w:p>
    <w:p w14:paraId="0B679BF3" w14:textId="77777777" w:rsidR="002B73C4" w:rsidRPr="00191E27" w:rsidRDefault="002B73C4" w:rsidP="00A9451D">
      <w:pPr>
        <w:pStyle w:val="List2"/>
        <w:ind w:left="1440"/>
        <w:jc w:val="both"/>
      </w:pPr>
      <w:r>
        <w:t xml:space="preserve">The node numbers defined for this use are at the time of this writing  </w:t>
      </w:r>
      <w:r w:rsidRPr="00535441">
        <w:rPr>
          <w:b/>
        </w:rPr>
        <w:t xml:space="preserve">207, </w:t>
      </w:r>
      <w:r w:rsidRPr="00191E27">
        <w:rPr>
          <w:b/>
          <w:highlight w:val="yellow"/>
        </w:rPr>
        <w:t>708</w:t>
      </w:r>
      <w:r w:rsidRPr="00191E27">
        <w:rPr>
          <w:highlight w:val="yellow"/>
        </w:rPr>
        <w:t xml:space="preserve">, </w:t>
      </w:r>
      <w:r w:rsidRPr="00191E27">
        <w:rPr>
          <w:b/>
          <w:highlight w:val="yellow"/>
        </w:rPr>
        <w:t>300</w:t>
      </w:r>
      <w:r w:rsidRPr="00191E27">
        <w:rPr>
          <w:highlight w:val="yellow"/>
        </w:rPr>
        <w:t xml:space="preserve"> </w:t>
      </w:r>
      <w:r w:rsidRPr="008C51A6">
        <w:t xml:space="preserve">and </w:t>
      </w:r>
      <w:r w:rsidRPr="008C51A6">
        <w:rPr>
          <w:b/>
        </w:rPr>
        <w:t>705</w:t>
      </w:r>
      <w:r w:rsidRPr="008C51A6">
        <w:t xml:space="preserve"> </w:t>
      </w:r>
      <w:r>
        <w:t xml:space="preserve">.  For node 708 we use </w:t>
      </w:r>
      <w:proofErr w:type="spellStart"/>
      <w:r>
        <w:t>asynch</w:t>
      </w:r>
      <w:proofErr w:type="spellEnd"/>
      <w:r>
        <w:t xml:space="preserve"> serial header and 3-byte </w:t>
      </w:r>
      <w:proofErr w:type="spellStart"/>
      <w:r>
        <w:t>asynch</w:t>
      </w:r>
      <w:proofErr w:type="spellEnd"/>
      <w:r>
        <w:t xml:space="preserve"> word packing.  For node 300 we use synchronous serial header and don't pack the stream.  For node 207 we generate no headers and do no packing for Snorkel injection into the chip.  And for node 705 we use SPI flash headers, compress each 8 18-bit words into 18 bytes (9 16-bit words), and set special end-frame behavior for forward references because at the end of loading each stream node 705 must be instructed to read the next stream starting at a byte boundary.</w:t>
      </w:r>
    </w:p>
    <w:p w14:paraId="20D669C2" w14:textId="77777777" w:rsidR="002B73C4" w:rsidRPr="00A16DEE" w:rsidRDefault="002B73C4" w:rsidP="00A9451D">
      <w:pPr>
        <w:pStyle w:val="List2"/>
        <w:jc w:val="both"/>
      </w:pPr>
      <w:r>
        <w:rPr>
          <w:rFonts w:ascii="Consolas" w:hAnsi="Consolas" w:cs="Consolas"/>
          <w:b/>
        </w:rPr>
        <w:t>COURSE</w:t>
      </w:r>
      <w:r w:rsidRPr="00A16DEE">
        <w:rPr>
          <w:rFonts w:ascii="Consolas" w:hAnsi="Consolas" w:cs="Consolas"/>
          <w:b/>
        </w:rPr>
        <w:t xml:space="preserve"> (</w:t>
      </w:r>
      <w:r>
        <w:rPr>
          <w:rFonts w:ascii="Consolas" w:hAnsi="Consolas" w:cs="Consolas"/>
          <w:b/>
        </w:rPr>
        <w:t>a</w:t>
      </w:r>
      <w:r w:rsidRPr="00A16DEE">
        <w:rPr>
          <w:rFonts w:ascii="Consolas" w:hAnsi="Consolas" w:cs="Consolas"/>
          <w:b/>
        </w:rPr>
        <w:t>)</w:t>
      </w:r>
      <w:r w:rsidRPr="00A16DEE">
        <w:t xml:space="preserve">  </w:t>
      </w:r>
      <w:r>
        <w:t xml:space="preserve">Overrides the default path selected by root to be used as  ENTIRE  at any time.  In a multi-frame stream it will often be necessary to change the path, for example because an earlier frame some of the chip's nodes have been programmed.  It is the nature of boot streams that the first node loaded will be the last one in the path.  The first node in a path </w:t>
      </w:r>
      <w:r w:rsidRPr="00923B03">
        <w:rPr>
          <w:i/>
        </w:rPr>
        <w:t>must</w:t>
      </w:r>
      <w:r>
        <w:t xml:space="preserve"> be the number of the node from which it originates.  The address given must be the tick of an ARRAY holding a sequence of </w:t>
      </w:r>
      <w:proofErr w:type="spellStart"/>
      <w:r>
        <w:t>nn</w:t>
      </w:r>
      <w:proofErr w:type="spellEnd"/>
      <w:r>
        <w:t xml:space="preserve"> numbers ending with -1.  Default paths for the standard root nodes are named  </w:t>
      </w:r>
      <w:r w:rsidRPr="00534682">
        <w:rPr>
          <w:rFonts w:ascii="Consolas" w:hAnsi="Consolas" w:cs="Consolas"/>
        </w:rPr>
        <w:t>df708</w:t>
      </w:r>
      <w:r>
        <w:t xml:space="preserve">  thru  </w:t>
      </w:r>
      <w:r w:rsidRPr="00534682">
        <w:rPr>
          <w:rFonts w:ascii="Consolas" w:hAnsi="Consolas" w:cs="Consolas"/>
        </w:rPr>
        <w:t>df207</w:t>
      </w:r>
      <w:r>
        <w:t xml:space="preserve"> .</w:t>
      </w:r>
    </w:p>
    <w:p w14:paraId="5CA3FEF5" w14:textId="77777777" w:rsidR="002B73C4" w:rsidRDefault="002B73C4" w:rsidP="00A9451D">
      <w:pPr>
        <w:pStyle w:val="List2"/>
        <w:jc w:val="both"/>
      </w:pPr>
      <w:r>
        <w:rPr>
          <w:rFonts w:ascii="Consolas" w:hAnsi="Consolas" w:cs="Consolas"/>
          <w:b/>
        </w:rPr>
        <w:t>FRAME[</w:t>
      </w:r>
      <w:r w:rsidRPr="00A16DEE">
        <w:t xml:space="preserve">  </w:t>
      </w:r>
      <w:r>
        <w:t xml:space="preserve">begins generation of a frame.  All descriptor tables are initialized with their default settings.  The root node is either not programmable at all (node 207) or partly programmable (memory settings and </w:t>
      </w:r>
      <w:r w:rsidRPr="009C5FC6">
        <w:rPr>
          <w:rFonts w:ascii="Consolas" w:hAnsi="Consolas" w:cs="Consolas"/>
        </w:rPr>
        <w:t>/P</w:t>
      </w:r>
      <w:r>
        <w:t xml:space="preserve"> are the only valid operations on a boot node itself)</w:t>
      </w:r>
    </w:p>
    <w:p w14:paraId="1A78E1C9" w14:textId="77777777" w:rsidR="002B73C4" w:rsidRDefault="002B73C4" w:rsidP="00A9451D">
      <w:pPr>
        <w:pStyle w:val="List2"/>
        <w:jc w:val="both"/>
      </w:pPr>
      <w:r>
        <w:rPr>
          <w:rFonts w:ascii="Consolas" w:hAnsi="Consolas" w:cs="Consolas"/>
          <w:b/>
        </w:rPr>
        <w:t>]FRAME</w:t>
      </w:r>
      <w:r w:rsidRPr="00A16DEE">
        <w:t xml:space="preserve">  </w:t>
      </w:r>
      <w:r>
        <w:t xml:space="preserve">Ends a frame.  Calculates the frame length and generates the appropriate frame header if any, followed by all port and memory pumps to load the nodes in the current  </w:t>
      </w:r>
      <w:r w:rsidRPr="00223735">
        <w:rPr>
          <w:rFonts w:ascii="Consolas" w:hAnsi="Consolas" w:cs="Consolas"/>
        </w:rPr>
        <w:t>COURSE</w:t>
      </w:r>
      <w:r>
        <w:t xml:space="preserve"> .</w:t>
      </w:r>
    </w:p>
    <w:p w14:paraId="2A7A9B43" w14:textId="77777777" w:rsidR="002B73C4" w:rsidRPr="00A16DEE" w:rsidRDefault="002B73C4" w:rsidP="00A9451D">
      <w:pPr>
        <w:pStyle w:val="List2"/>
        <w:jc w:val="both"/>
      </w:pPr>
      <w:r>
        <w:rPr>
          <w:rFonts w:ascii="Consolas" w:hAnsi="Consolas" w:cs="Consolas"/>
          <w:b/>
        </w:rPr>
        <w:t>/ROOT</w:t>
      </w:r>
      <w:r w:rsidRPr="00A16DEE">
        <w:rPr>
          <w:rFonts w:ascii="Consolas" w:hAnsi="Consolas" w:cs="Consolas"/>
          <w:b/>
        </w:rPr>
        <w:t xml:space="preserve"> (</w:t>
      </w:r>
      <w:proofErr w:type="spellStart"/>
      <w:r>
        <w:rPr>
          <w:rFonts w:ascii="Consolas" w:hAnsi="Consolas" w:cs="Consolas"/>
          <w:b/>
        </w:rPr>
        <w:t>jmp</w:t>
      </w:r>
      <w:proofErr w:type="spellEnd"/>
      <w:r>
        <w:rPr>
          <w:rFonts w:ascii="Consolas" w:hAnsi="Consolas" w:cs="Consolas"/>
          <w:b/>
        </w:rPr>
        <w:t xml:space="preserve"> a n bin</w:t>
      </w:r>
      <w:r w:rsidRPr="00A16DEE">
        <w:rPr>
          <w:rFonts w:ascii="Consolas" w:hAnsi="Consolas" w:cs="Consolas"/>
          <w:b/>
        </w:rPr>
        <w:t>)</w:t>
      </w:r>
      <w:r w:rsidRPr="00A16DEE">
        <w:t xml:space="preserve">  </w:t>
      </w:r>
      <w:r>
        <w:t xml:space="preserve">is used outside of  </w:t>
      </w:r>
      <w:r w:rsidRPr="00FD6CD8">
        <w:rPr>
          <w:rFonts w:ascii="Consolas" w:hAnsi="Consolas" w:cs="Consolas"/>
        </w:rPr>
        <w:t>FRAME[</w:t>
      </w:r>
      <w:r>
        <w:t xml:space="preserve">  </w:t>
      </w:r>
      <w:r w:rsidRPr="00FD6CD8">
        <w:rPr>
          <w:rFonts w:ascii="Consolas" w:hAnsi="Consolas" w:cs="Consolas"/>
        </w:rPr>
        <w:t>]FRAME</w:t>
      </w:r>
      <w:r>
        <w:t xml:space="preserve">  encapsulation to generate a boot frame for the root node, loading that node with  </w:t>
      </w:r>
      <w:r w:rsidRPr="00FD6CD8">
        <w:rPr>
          <w:rFonts w:ascii="Consolas" w:hAnsi="Consolas" w:cs="Consolas"/>
        </w:rPr>
        <w:t>n</w:t>
      </w:r>
      <w:r>
        <w:t xml:space="preserve">  cells from the given  </w:t>
      </w:r>
      <w:r w:rsidRPr="00FD6CD8">
        <w:rPr>
          <w:rFonts w:ascii="Consolas" w:hAnsi="Consolas" w:cs="Consolas"/>
        </w:rPr>
        <w:t>bin</w:t>
      </w:r>
      <w:r>
        <w:t xml:space="preserve">  and jumping to the address  </w:t>
      </w:r>
      <w:proofErr w:type="spellStart"/>
      <w:r w:rsidRPr="00FD6CD8">
        <w:rPr>
          <w:rFonts w:ascii="Consolas" w:hAnsi="Consolas" w:cs="Consolas"/>
        </w:rPr>
        <w:t>jmp</w:t>
      </w:r>
      <w:proofErr w:type="spellEnd"/>
      <w:r>
        <w:t xml:space="preserve"> .</w:t>
      </w:r>
    </w:p>
    <w:p w14:paraId="3CA31881" w14:textId="77777777" w:rsidR="002B73C4" w:rsidRDefault="002B73C4" w:rsidP="00A9451D">
      <w:pPr>
        <w:pStyle w:val="List2"/>
        <w:jc w:val="both"/>
      </w:pPr>
      <w:r>
        <w:rPr>
          <w:rFonts w:ascii="Consolas" w:hAnsi="Consolas" w:cs="Consolas"/>
          <w:b/>
        </w:rPr>
        <w:t>FORWARD</w:t>
      </w:r>
      <w:r w:rsidRPr="00A16DEE">
        <w:t xml:space="preserve">  </w:t>
      </w:r>
      <w:r>
        <w:t xml:space="preserve">is used immediately after  </w:t>
      </w:r>
      <w:r w:rsidRPr="00223735">
        <w:rPr>
          <w:rFonts w:ascii="Consolas" w:hAnsi="Consolas" w:cs="Consolas"/>
        </w:rPr>
        <w:t>/ROOT</w:t>
      </w:r>
      <w:r>
        <w:t xml:space="preserve">  when generating a stream for SPI flash to indicate that the program just loaded will access flash before resuming stream processing.  When this is done the address register in the flash loses synchronization with bit stream reading.  In order to start up correctly again, the stream is padded to the next zero modulo 8 18-bit word index in the overall flash image, and the code loaded in the root node is patched to provide the absolute byte address for continuation in a standard manner.  See definition of  </w:t>
      </w:r>
      <w:r w:rsidRPr="00223735">
        <w:rPr>
          <w:rFonts w:ascii="Consolas" w:hAnsi="Consolas" w:cs="Consolas"/>
        </w:rPr>
        <w:t>FORWARD</w:t>
      </w:r>
      <w:r>
        <w:t xml:space="preserve">  and the source code it is used with.</w:t>
      </w:r>
    </w:p>
    <w:p w14:paraId="57EFEB6C" w14:textId="77777777" w:rsidR="002B73C4" w:rsidRPr="00A16DEE" w:rsidRDefault="002B73C4" w:rsidP="00A9451D">
      <w:pPr>
        <w:pStyle w:val="List2"/>
        <w:jc w:val="both"/>
      </w:pPr>
      <w:bookmarkStart w:id="143" w:name="_Hlk510284356"/>
      <w:r>
        <w:rPr>
          <w:rFonts w:ascii="Consolas" w:hAnsi="Consolas" w:cs="Consolas"/>
          <w:b/>
        </w:rPr>
        <w:t>]STREAM</w:t>
      </w:r>
      <w:r w:rsidRPr="00A16DEE">
        <w:t xml:space="preserve">  </w:t>
      </w:r>
      <w:r>
        <w:t>ends a stream.  Converts the stream in place to the appropriate form for the intended node of origin.</w:t>
      </w:r>
    </w:p>
    <w:bookmarkEnd w:id="143"/>
    <w:p w14:paraId="2A2770EB" w14:textId="77777777" w:rsidR="002B73C4" w:rsidRPr="00A16DEE" w:rsidRDefault="002B73C4" w:rsidP="00A9451D">
      <w:pPr>
        <w:pStyle w:val="List2"/>
        <w:jc w:val="both"/>
      </w:pPr>
      <w:r>
        <w:rPr>
          <w:rFonts w:ascii="Consolas" w:hAnsi="Consolas" w:cs="Consolas"/>
          <w:b/>
        </w:rPr>
        <w:t>.STREAM</w:t>
      </w:r>
      <w:r w:rsidRPr="00A16DEE">
        <w:t xml:space="preserve">  </w:t>
      </w:r>
      <w:r>
        <w:t>dumps the current stream, which must be in unpacked numeric form.</w:t>
      </w:r>
    </w:p>
    <w:p w14:paraId="4623A350" w14:textId="77777777" w:rsidR="002B73C4" w:rsidRPr="00A16DEE" w:rsidRDefault="002B73C4" w:rsidP="00A9451D">
      <w:pPr>
        <w:pStyle w:val="List2"/>
        <w:jc w:val="both"/>
      </w:pPr>
      <w:r>
        <w:rPr>
          <w:rFonts w:ascii="Consolas" w:hAnsi="Consolas" w:cs="Consolas"/>
          <w:b/>
        </w:rPr>
        <w:t>?STREAM</w:t>
      </w:r>
      <w:r w:rsidRPr="00A16DEE">
        <w:t xml:space="preserve">  </w:t>
      </w:r>
      <w:r>
        <w:t>audits an unpacked stream against a reference stream, see below.</w:t>
      </w:r>
    </w:p>
    <w:p w14:paraId="603D19E3" w14:textId="77777777" w:rsidR="002B73C4" w:rsidRPr="00A16DEE" w:rsidRDefault="002B73C4" w:rsidP="00A9451D">
      <w:pPr>
        <w:pStyle w:val="List2"/>
        <w:jc w:val="both"/>
      </w:pPr>
      <w:r>
        <w:rPr>
          <w:rFonts w:ascii="Consolas" w:hAnsi="Consolas" w:cs="Consolas"/>
          <w:b/>
        </w:rPr>
        <w:t>?FLASH</w:t>
      </w:r>
      <w:r w:rsidRPr="00A16DEE">
        <w:t xml:space="preserve">  </w:t>
      </w:r>
      <w:r>
        <w:t>audits a packed flash stream against a reference stream, see below.</w:t>
      </w:r>
    </w:p>
    <w:p w14:paraId="231713E6" w14:textId="77777777" w:rsidR="002B73C4" w:rsidRPr="00A16DEE" w:rsidRDefault="002B73C4" w:rsidP="00A9451D">
      <w:pPr>
        <w:pStyle w:val="List2"/>
        <w:jc w:val="both"/>
      </w:pPr>
      <w:r>
        <w:rPr>
          <w:rFonts w:ascii="Consolas" w:hAnsi="Consolas" w:cs="Consolas"/>
          <w:b/>
        </w:rPr>
        <w:t>STREAM</w:t>
      </w:r>
      <w:r w:rsidRPr="00A16DEE">
        <w:rPr>
          <w:rFonts w:ascii="Consolas" w:hAnsi="Consolas" w:cs="Consolas"/>
          <w:b/>
        </w:rPr>
        <w:t xml:space="preserve"> (</w:t>
      </w:r>
      <w:r>
        <w:rPr>
          <w:rFonts w:ascii="Consolas" w:hAnsi="Consolas" w:cs="Consolas"/>
          <w:b/>
        </w:rPr>
        <w:t xml:space="preserve"> - a n</w:t>
      </w:r>
      <w:r w:rsidRPr="00A16DEE">
        <w:rPr>
          <w:rFonts w:ascii="Consolas" w:hAnsi="Consolas" w:cs="Consolas"/>
          <w:b/>
        </w:rPr>
        <w:t>)</w:t>
      </w:r>
      <w:r w:rsidRPr="00A16DEE">
        <w:t xml:space="preserve">  </w:t>
      </w:r>
      <w:proofErr w:type="spellStart"/>
      <w:r w:rsidRPr="0049757F">
        <w:rPr>
          <w:b/>
          <w:color w:val="FF0000"/>
          <w:u w:val="single"/>
        </w:rPr>
        <w:t>sF</w:t>
      </w:r>
      <w:proofErr w:type="spellEnd"/>
      <w:r w:rsidRPr="0049757F">
        <w:rPr>
          <w:b/>
          <w:color w:val="FF0000"/>
          <w:u w:val="single"/>
        </w:rPr>
        <w:t xml:space="preserve"> ONLY</w:t>
      </w:r>
      <w:r>
        <w:t xml:space="preserve"> returns origin and length in octets of the converted stream.  Normally used within other tools.</w:t>
      </w:r>
    </w:p>
    <w:p w14:paraId="476330C0" w14:textId="77777777" w:rsidR="002B73C4" w:rsidRDefault="002B73C4" w:rsidP="00A9451D">
      <w:pPr>
        <w:pStyle w:val="List2"/>
        <w:jc w:val="both"/>
      </w:pPr>
      <w:r>
        <w:rPr>
          <w:rFonts w:ascii="Consolas" w:hAnsi="Consolas" w:cs="Consolas"/>
          <w:b/>
        </w:rPr>
        <w:t>STREAM</w:t>
      </w:r>
      <w:r w:rsidRPr="00A16DEE">
        <w:rPr>
          <w:rFonts w:ascii="Consolas" w:hAnsi="Consolas" w:cs="Consolas"/>
          <w:b/>
        </w:rPr>
        <w:t xml:space="preserve"> (</w:t>
      </w:r>
      <w:r>
        <w:rPr>
          <w:rFonts w:ascii="Consolas" w:hAnsi="Consolas" w:cs="Consolas"/>
          <w:b/>
        </w:rPr>
        <w:t xml:space="preserve"> - da n</w:t>
      </w:r>
      <w:r w:rsidRPr="00A16DEE">
        <w:rPr>
          <w:rFonts w:ascii="Consolas" w:hAnsi="Consolas" w:cs="Consolas"/>
          <w:b/>
        </w:rPr>
        <w:t>)</w:t>
      </w:r>
      <w:r w:rsidRPr="00A16DEE">
        <w:t xml:space="preserve">  </w:t>
      </w:r>
      <w:r w:rsidRPr="0049757F">
        <w:rPr>
          <w:b/>
          <w:color w:val="FF0000"/>
          <w:u w:val="single"/>
        </w:rPr>
        <w:t>pF/144 ONLY</w:t>
      </w:r>
      <w:r>
        <w:t xml:space="preserve"> returns origin and length in octets of the converted stream.  Normally used within other tools.</w:t>
      </w:r>
    </w:p>
    <w:p w14:paraId="4352198E" w14:textId="77777777" w:rsidR="002B73C4" w:rsidRDefault="002B73C4" w:rsidP="00A9451D">
      <w:pPr>
        <w:pStyle w:val="List2"/>
        <w:ind w:left="0" w:firstLine="0"/>
        <w:jc w:val="both"/>
      </w:pPr>
    </w:p>
    <w:p w14:paraId="3FAB3454" w14:textId="77777777" w:rsidR="002B73C4" w:rsidRPr="007C6439" w:rsidRDefault="002B73C4" w:rsidP="00A9451D">
      <w:pPr>
        <w:pStyle w:val="PlainHeading3"/>
        <w:jc w:val="both"/>
      </w:pPr>
      <w:bookmarkStart w:id="144" w:name="_Ref308029765"/>
      <w:bookmarkStart w:id="145" w:name="_Ref472245829"/>
      <w:bookmarkStart w:id="146" w:name="_Toc119163499"/>
      <w:r w:rsidRPr="007C6439">
        <w:t xml:space="preserve">Boot Descriptor </w:t>
      </w:r>
      <w:bookmarkEnd w:id="144"/>
      <w:r>
        <w:t>Language (BDL)</w:t>
      </w:r>
      <w:bookmarkEnd w:id="145"/>
      <w:bookmarkEnd w:id="146"/>
    </w:p>
    <w:p w14:paraId="260348E4" w14:textId="77777777" w:rsidR="002B73C4" w:rsidRDefault="002B73C4" w:rsidP="00A9451D">
      <w:pPr>
        <w:pStyle w:val="BodyText"/>
        <w:jc w:val="both"/>
      </w:pPr>
      <w:r>
        <w:t xml:space="preserve">Automated loading </w:t>
      </w:r>
      <w:r w:rsidRPr="006832EC">
        <w:rPr>
          <w:i/>
        </w:rPr>
        <w:t>touch</w:t>
      </w:r>
      <w:r>
        <w:rPr>
          <w:i/>
        </w:rPr>
        <w:t>es</w:t>
      </w:r>
      <w:r>
        <w:t xml:space="preserve"> all nodes in a defined path starting at the relevant root node.  Automated </w:t>
      </w:r>
      <w:r w:rsidRPr="00463574">
        <w:rPr>
          <w:b/>
        </w:rPr>
        <w:t>SOFTSIM</w:t>
      </w:r>
      <w:r>
        <w:t xml:space="preserve"> loading touches all nodes in both chips.  By default, a stream does as little as possible to each node touched.  One item is by necessity pushed onto each stack, and register </w:t>
      </w:r>
      <w:r w:rsidRPr="00463574">
        <w:rPr>
          <w:b/>
        </w:rPr>
        <w:t>A</w:t>
      </w:r>
      <w:r>
        <w:t xml:space="preserve"> is altered.  Register </w:t>
      </w:r>
      <w:r w:rsidRPr="00463574">
        <w:rPr>
          <w:b/>
        </w:rPr>
        <w:t>P</w:t>
      </w:r>
      <w:r>
        <w:t xml:space="preserve"> is set to the appropriate IDLE multiport address for that node, and </w:t>
      </w:r>
      <w:r w:rsidRPr="00463574">
        <w:rPr>
          <w:b/>
        </w:rPr>
        <w:t>B</w:t>
      </w:r>
      <w:r>
        <w:t xml:space="preserve"> is set to the address of  </w:t>
      </w:r>
      <w:r w:rsidRPr="00463574">
        <w:rPr>
          <w:b/>
        </w:rPr>
        <w:t>IO</w:t>
      </w:r>
      <w:r>
        <w:t xml:space="preserve">  for all nodes not otherwise loaded.  BDL is used to specify non-default treatments using statements that start with the word  </w:t>
      </w:r>
      <w:r w:rsidRPr="00C02A19">
        <w:rPr>
          <w:rFonts w:ascii="Consolas" w:hAnsi="Consolas" w:cs="Consolas"/>
          <w:b/>
        </w:rPr>
        <w:t>+</w:t>
      </w:r>
      <w:r>
        <w:rPr>
          <w:rFonts w:ascii="Consolas" w:hAnsi="Consolas" w:cs="Consolas"/>
          <w:b/>
        </w:rPr>
        <w:t xml:space="preserve">NODE </w:t>
      </w:r>
      <w:r>
        <w:t xml:space="preserve"> and continue with phrases describing the needed initialization of memory and/or registers in the node.  Nodes may appear in any order since these statements are simply filling tables for later use.  For the same reason,  </w:t>
      </w:r>
      <w:r w:rsidRPr="002209D8">
        <w:rPr>
          <w:rFonts w:ascii="Consolas" w:hAnsi="Consolas" w:cs="Consolas"/>
          <w:b/>
        </w:rPr>
        <w:t>+</w:t>
      </w:r>
      <w:r>
        <w:rPr>
          <w:rFonts w:ascii="Consolas" w:hAnsi="Consolas" w:cs="Consolas"/>
          <w:b/>
        </w:rPr>
        <w:t>NODE</w:t>
      </w:r>
      <w:r>
        <w:t xml:space="preserve">  statements are cumulative in that one  </w:t>
      </w:r>
      <w:r w:rsidRPr="002209D8">
        <w:rPr>
          <w:rFonts w:ascii="Consolas" w:hAnsi="Consolas" w:cs="Consolas"/>
          <w:b/>
        </w:rPr>
        <w:t>100 +</w:t>
      </w:r>
      <w:r>
        <w:rPr>
          <w:rFonts w:ascii="Consolas" w:hAnsi="Consolas" w:cs="Consolas"/>
          <w:b/>
        </w:rPr>
        <w:t>NODE</w:t>
      </w:r>
      <w:r>
        <w:t xml:space="preserve">  phrase may set the memory loading and starting address for node 100 while another  </w:t>
      </w:r>
      <w:r w:rsidRPr="002209D8">
        <w:rPr>
          <w:rFonts w:ascii="Consolas" w:hAnsi="Consolas" w:cs="Consolas"/>
          <w:b/>
        </w:rPr>
        <w:t>100 +</w:t>
      </w:r>
      <w:r>
        <w:rPr>
          <w:rFonts w:ascii="Consolas" w:hAnsi="Consolas" w:cs="Consolas"/>
          <w:b/>
        </w:rPr>
        <w:t>NODE</w:t>
      </w:r>
      <w:r>
        <w:t xml:space="preserve">  phrase interpreted later may </w:t>
      </w:r>
      <w:r>
        <w:lastRenderedPageBreak/>
        <w:t xml:space="preserve">override the starting address specified earlier.  The following words constitute the BDL.  Their use in context is described here and in the chapter on </w:t>
      </w:r>
      <w:r w:rsidRPr="00463574">
        <w:rPr>
          <w:b/>
        </w:rPr>
        <w:t>SOFTSIM</w:t>
      </w:r>
      <w:r>
        <w:t>; examples may be found in the distributed source code.</w:t>
      </w:r>
    </w:p>
    <w:p w14:paraId="67102C84" w14:textId="77777777" w:rsidR="002B73C4" w:rsidRDefault="002B73C4" w:rsidP="00A9451D">
      <w:pPr>
        <w:pStyle w:val="BodyText"/>
        <w:ind w:left="1440" w:hanging="720"/>
        <w:jc w:val="both"/>
      </w:pPr>
      <w:r w:rsidRPr="002C69FC">
        <w:rPr>
          <w:rFonts w:ascii="Consolas" w:hAnsi="Consolas" w:cs="Consolas"/>
          <w:b/>
        </w:rPr>
        <w:t>+NODE</w:t>
      </w:r>
      <w:r>
        <w:rPr>
          <w:rFonts w:ascii="Consolas" w:hAnsi="Consolas" w:cs="Consolas"/>
          <w:b/>
        </w:rPr>
        <w:t xml:space="preserve"> (</w:t>
      </w:r>
      <w:proofErr w:type="spellStart"/>
      <w:r>
        <w:rPr>
          <w:rFonts w:ascii="Consolas" w:hAnsi="Consolas" w:cs="Consolas"/>
          <w:b/>
        </w:rPr>
        <w:t>nn</w:t>
      </w:r>
      <w:proofErr w:type="spellEnd"/>
      <w:r>
        <w:rPr>
          <w:rFonts w:ascii="Consolas" w:hAnsi="Consolas" w:cs="Consolas"/>
          <w:b/>
        </w:rPr>
        <w:t>)</w:t>
      </w:r>
      <w:r w:rsidRPr="00195DC9">
        <w:rPr>
          <w:rFonts w:ascii="Consolas" w:hAnsi="Consolas" w:cs="Consolas"/>
          <w:b/>
        </w:rPr>
        <w:t xml:space="preserve">  </w:t>
      </w:r>
      <w:r>
        <w:t xml:space="preserve">Selects table entries for node number </w:t>
      </w:r>
      <w:proofErr w:type="spellStart"/>
      <w:r>
        <w:t>nn</w:t>
      </w:r>
      <w:proofErr w:type="spellEnd"/>
      <w:r>
        <w:t xml:space="preserve">, in </w:t>
      </w:r>
      <w:proofErr w:type="spellStart"/>
      <w:r>
        <w:t>cyyxx</w:t>
      </w:r>
      <w:proofErr w:type="spellEnd"/>
      <w:r>
        <w:t xml:space="preserve"> notation.  The values in the table entries are not changed by  </w:t>
      </w:r>
      <w:r w:rsidRPr="002209D8">
        <w:rPr>
          <w:rFonts w:ascii="Consolas" w:hAnsi="Consolas" w:cs="Consolas"/>
          <w:b/>
        </w:rPr>
        <w:t>+</w:t>
      </w:r>
      <w:r>
        <w:rPr>
          <w:rFonts w:ascii="Consolas" w:hAnsi="Consolas" w:cs="Consolas"/>
          <w:b/>
        </w:rPr>
        <w:t>NODE</w:t>
      </w:r>
      <w:r>
        <w:t xml:space="preserve">  and so their values will be default unless a previous  </w:t>
      </w:r>
      <w:r w:rsidRPr="002209D8">
        <w:rPr>
          <w:rFonts w:ascii="Consolas" w:hAnsi="Consolas" w:cs="Consolas"/>
          <w:b/>
        </w:rPr>
        <w:t>+</w:t>
      </w:r>
      <w:r>
        <w:rPr>
          <w:rFonts w:ascii="Consolas" w:hAnsi="Consolas" w:cs="Consolas"/>
          <w:b/>
        </w:rPr>
        <w:t>NODE</w:t>
      </w:r>
      <w:r>
        <w:t xml:space="preserve">  phrase has been interpreted for the same node.</w:t>
      </w:r>
    </w:p>
    <w:p w14:paraId="7288AE0C" w14:textId="77777777" w:rsidR="002B73C4" w:rsidRDefault="002B73C4" w:rsidP="00A9451D">
      <w:pPr>
        <w:pStyle w:val="BodyText"/>
        <w:ind w:left="1440" w:hanging="720"/>
        <w:jc w:val="both"/>
        <w:rPr>
          <w:rFonts w:asciiTheme="minorHAnsi" w:hAnsiTheme="minorHAnsi" w:cstheme="minorHAnsi"/>
        </w:rPr>
      </w:pPr>
      <w:r w:rsidRPr="002C69FC">
        <w:rPr>
          <w:rFonts w:ascii="Consolas" w:hAnsi="Consolas" w:cs="Consolas"/>
          <w:b/>
        </w:rPr>
        <w:t>/RAM</w:t>
      </w:r>
      <w:r>
        <w:rPr>
          <w:rFonts w:ascii="Consolas" w:hAnsi="Consolas" w:cs="Consolas"/>
          <w:b/>
        </w:rPr>
        <w:t xml:space="preserve"> (bin)  </w:t>
      </w:r>
      <w:r>
        <w:rPr>
          <w:rFonts w:asciiTheme="minorHAnsi" w:hAnsiTheme="minorHAnsi" w:cstheme="minorHAnsi"/>
        </w:rPr>
        <w:t xml:space="preserve">Loads all of RAM from the given bin in </w:t>
      </w:r>
      <w:proofErr w:type="spellStart"/>
      <w:r>
        <w:rPr>
          <w:rFonts w:asciiTheme="minorHAnsi" w:hAnsiTheme="minorHAnsi" w:cstheme="minorHAnsi"/>
        </w:rPr>
        <w:t>cyyxx</w:t>
      </w:r>
      <w:proofErr w:type="spellEnd"/>
      <w:r>
        <w:rPr>
          <w:rFonts w:asciiTheme="minorHAnsi" w:hAnsiTheme="minorHAnsi" w:cstheme="minorHAnsi"/>
        </w:rPr>
        <w:t xml:space="preserve"> notation.  </w:t>
      </w:r>
      <w:r w:rsidRPr="00191E27">
        <w:rPr>
          <w:rFonts w:asciiTheme="minorHAnsi" w:hAnsiTheme="minorHAnsi" w:cstheme="minorHAnsi"/>
          <w:i/>
        </w:rPr>
        <w:t>By default nothing is loaded</w:t>
      </w:r>
      <w:r>
        <w:rPr>
          <w:rFonts w:asciiTheme="minorHAnsi" w:hAnsiTheme="minorHAnsi" w:cstheme="minorHAnsi"/>
        </w:rPr>
        <w:t>.  Partial loads may be described using the following words.  Up to three RAM load descriptors may be specified for each node.  Such loads are applied to the node in the order encountered in the boot description, so that if there are overlaps the last descriptor will overwrite earlier ones.  When a RAM load of all 64 words is specified, any previously declared RAM loads are deleted and will not appear in the stream.  Thus it is possible to preset a default background, such as of Ganglia, and override that for nodes that won't be able to serve as Ganglia, without extending stream length.</w:t>
      </w:r>
    </w:p>
    <w:p w14:paraId="008A0A5C" w14:textId="77777777" w:rsidR="002B73C4" w:rsidRDefault="002B73C4" w:rsidP="00A9451D">
      <w:pPr>
        <w:pStyle w:val="BodyText"/>
        <w:ind w:left="2160" w:hanging="720"/>
        <w:jc w:val="both"/>
        <w:rPr>
          <w:rFonts w:asciiTheme="minorHAnsi" w:hAnsiTheme="minorHAnsi" w:cstheme="minorHAnsi"/>
        </w:rPr>
      </w:pPr>
      <w:r>
        <w:rPr>
          <w:rFonts w:ascii="Consolas" w:hAnsi="Consolas" w:cs="Consolas"/>
          <w:b/>
        </w:rPr>
        <w:t xml:space="preserve">/SOME (s d n bin)  </w:t>
      </w:r>
      <w:r>
        <w:rPr>
          <w:rFonts w:asciiTheme="minorHAnsi" w:hAnsiTheme="minorHAnsi" w:cstheme="minorHAnsi"/>
        </w:rPr>
        <w:t xml:space="preserve">Loads part of RAM,  </w:t>
      </w:r>
      <w:r w:rsidRPr="009D4D46">
        <w:rPr>
          <w:rFonts w:asciiTheme="minorHAnsi" w:hAnsiTheme="minorHAnsi" w:cstheme="minorHAnsi"/>
          <w:b/>
        </w:rPr>
        <w:t>n</w:t>
      </w:r>
      <w:r>
        <w:rPr>
          <w:rFonts w:asciiTheme="minorHAnsi" w:hAnsiTheme="minorHAnsi" w:cstheme="minorHAnsi"/>
        </w:rPr>
        <w:t xml:space="preserve">  words from the given  </w:t>
      </w:r>
      <w:r w:rsidRPr="009D4D46">
        <w:rPr>
          <w:rFonts w:asciiTheme="minorHAnsi" w:hAnsiTheme="minorHAnsi" w:cstheme="minorHAnsi"/>
          <w:b/>
        </w:rPr>
        <w:t>bin</w:t>
      </w:r>
      <w:r>
        <w:rPr>
          <w:rFonts w:asciiTheme="minorHAnsi" w:hAnsiTheme="minorHAnsi" w:cstheme="minorHAnsi"/>
        </w:rPr>
        <w:t xml:space="preserve"> , starting at address  </w:t>
      </w:r>
      <w:r w:rsidRPr="009D4D46">
        <w:rPr>
          <w:rFonts w:asciiTheme="minorHAnsi" w:hAnsiTheme="minorHAnsi" w:cstheme="minorHAnsi"/>
          <w:b/>
        </w:rPr>
        <w:t>s</w:t>
      </w:r>
      <w:r>
        <w:rPr>
          <w:rFonts w:asciiTheme="minorHAnsi" w:hAnsiTheme="minorHAnsi" w:cstheme="minorHAnsi"/>
        </w:rPr>
        <w:t xml:space="preserve">  in the bin, are loaded into the node's RAM at address  </w:t>
      </w:r>
      <w:r w:rsidRPr="009D4D46">
        <w:rPr>
          <w:rFonts w:asciiTheme="minorHAnsi" w:hAnsiTheme="minorHAnsi" w:cstheme="minorHAnsi"/>
          <w:b/>
        </w:rPr>
        <w:t>d</w:t>
      </w:r>
      <w:r>
        <w:rPr>
          <w:rFonts w:asciiTheme="minorHAnsi" w:hAnsiTheme="minorHAnsi" w:cstheme="minorHAnsi"/>
        </w:rPr>
        <w:t xml:space="preserve"> .</w:t>
      </w:r>
    </w:p>
    <w:p w14:paraId="4ABC129C" w14:textId="77777777" w:rsidR="002B73C4" w:rsidRPr="009D4D46" w:rsidRDefault="002B73C4" w:rsidP="00A9451D">
      <w:pPr>
        <w:pStyle w:val="BodyText"/>
        <w:ind w:left="2160" w:hanging="720"/>
        <w:jc w:val="both"/>
        <w:rPr>
          <w:rFonts w:asciiTheme="minorHAnsi" w:hAnsiTheme="minorHAnsi" w:cstheme="minorHAnsi"/>
        </w:rPr>
      </w:pPr>
      <w:r>
        <w:rPr>
          <w:rFonts w:ascii="Consolas" w:hAnsi="Consolas" w:cs="Consolas"/>
          <w:b/>
        </w:rPr>
        <w:t xml:space="preserve">/PART (a n bin)  </w:t>
      </w:r>
      <w:r>
        <w:rPr>
          <w:rFonts w:asciiTheme="minorHAnsi" w:hAnsiTheme="minorHAnsi" w:cstheme="minorHAnsi"/>
        </w:rPr>
        <w:t xml:space="preserve">Loads part of RAM, equivalent to   </w:t>
      </w:r>
      <w:r w:rsidRPr="009D4D46">
        <w:rPr>
          <w:rFonts w:ascii="Consolas" w:hAnsi="Consolas" w:cs="Consolas"/>
        </w:rPr>
        <w:t xml:space="preserve">a </w:t>
      </w:r>
      <w:proofErr w:type="spellStart"/>
      <w:r w:rsidRPr="009D4D46">
        <w:rPr>
          <w:rFonts w:ascii="Consolas" w:hAnsi="Consolas" w:cs="Consolas"/>
        </w:rPr>
        <w:t>a</w:t>
      </w:r>
      <w:proofErr w:type="spellEnd"/>
      <w:r w:rsidRPr="009D4D46">
        <w:rPr>
          <w:rFonts w:ascii="Consolas" w:hAnsi="Consolas" w:cs="Consolas"/>
        </w:rPr>
        <w:t xml:space="preserve"> n /SOME</w:t>
      </w:r>
      <w:r>
        <w:rPr>
          <w:rFonts w:asciiTheme="minorHAnsi" w:hAnsiTheme="minorHAnsi" w:cstheme="minorHAnsi"/>
        </w:rPr>
        <w:t xml:space="preserve">  .</w:t>
      </w:r>
    </w:p>
    <w:p w14:paraId="2C22C470" w14:textId="77777777" w:rsidR="002B73C4" w:rsidRDefault="002B73C4" w:rsidP="00A9451D">
      <w:pPr>
        <w:pStyle w:val="BodyText"/>
        <w:ind w:left="1440" w:hanging="720"/>
        <w:jc w:val="both"/>
        <w:rPr>
          <w:rFonts w:asciiTheme="minorHAnsi" w:hAnsiTheme="minorHAnsi" w:cstheme="minorHAnsi"/>
        </w:rPr>
      </w:pPr>
      <w:r w:rsidRPr="002C69FC">
        <w:rPr>
          <w:rFonts w:ascii="Consolas" w:hAnsi="Consolas" w:cs="Consolas"/>
          <w:b/>
        </w:rPr>
        <w:t>/B</w:t>
      </w:r>
      <w:r w:rsidRPr="00E07043">
        <w:rPr>
          <w:rFonts w:ascii="Consolas" w:hAnsi="Consolas" w:cs="Consolas"/>
          <w:b/>
        </w:rPr>
        <w:t xml:space="preserve"> (</w:t>
      </w:r>
      <w:r>
        <w:rPr>
          <w:rFonts w:ascii="Consolas" w:hAnsi="Consolas" w:cs="Consolas"/>
          <w:b/>
        </w:rPr>
        <w:t>d</w:t>
      </w:r>
      <w:r w:rsidRPr="00E07043">
        <w:rPr>
          <w:rFonts w:ascii="Consolas" w:hAnsi="Consolas" w:cs="Consolas"/>
          <w:b/>
        </w:rPr>
        <w:t xml:space="preserve">)  </w:t>
      </w:r>
      <w:r>
        <w:rPr>
          <w:rFonts w:asciiTheme="minorHAnsi" w:hAnsiTheme="minorHAnsi" w:cstheme="minorHAnsi"/>
        </w:rPr>
        <w:t xml:space="preserve">Specifies an initial value for register  </w:t>
      </w:r>
      <w:r w:rsidRPr="00E07043">
        <w:rPr>
          <w:rFonts w:asciiTheme="minorHAnsi" w:hAnsiTheme="minorHAnsi" w:cstheme="minorHAnsi"/>
          <w:b/>
        </w:rPr>
        <w:t>B</w:t>
      </w:r>
      <w:r>
        <w:rPr>
          <w:rFonts w:asciiTheme="minorHAnsi" w:hAnsiTheme="minorHAnsi" w:cstheme="minorHAnsi"/>
        </w:rPr>
        <w:t xml:space="preserve"> .  </w:t>
      </w:r>
      <w:r>
        <w:rPr>
          <w:rFonts w:asciiTheme="minorHAnsi" w:hAnsiTheme="minorHAnsi" w:cstheme="minorHAnsi"/>
          <w:i/>
        </w:rPr>
        <w:t>By default B is set to IO</w:t>
      </w:r>
      <w:r>
        <w:rPr>
          <w:rFonts w:asciiTheme="minorHAnsi" w:hAnsiTheme="minorHAnsi" w:cstheme="minorHAnsi"/>
        </w:rPr>
        <w:t>.</w:t>
      </w:r>
    </w:p>
    <w:p w14:paraId="4CD6D2DB" w14:textId="77777777" w:rsidR="002B73C4" w:rsidRDefault="002B73C4" w:rsidP="00A9451D">
      <w:pPr>
        <w:pStyle w:val="BodyText"/>
        <w:ind w:left="1440" w:hanging="720"/>
        <w:jc w:val="both"/>
        <w:rPr>
          <w:rFonts w:asciiTheme="minorHAnsi" w:hAnsiTheme="minorHAnsi" w:cstheme="minorHAnsi"/>
        </w:rPr>
      </w:pPr>
      <w:r>
        <w:rPr>
          <w:rFonts w:ascii="Consolas" w:hAnsi="Consolas" w:cs="Consolas"/>
          <w:b/>
        </w:rPr>
        <w:t xml:space="preserve">/A (d)  </w:t>
      </w:r>
      <w:r>
        <w:rPr>
          <w:rFonts w:asciiTheme="minorHAnsi" w:hAnsiTheme="minorHAnsi" w:cstheme="minorHAnsi"/>
        </w:rPr>
        <w:t xml:space="preserve">Specifies an initial value for register  </w:t>
      </w:r>
      <w:r w:rsidRPr="00E07043">
        <w:rPr>
          <w:rFonts w:asciiTheme="minorHAnsi" w:hAnsiTheme="minorHAnsi" w:cstheme="minorHAnsi"/>
          <w:b/>
        </w:rPr>
        <w:t>A</w:t>
      </w:r>
      <w:r>
        <w:rPr>
          <w:rFonts w:asciiTheme="minorHAnsi" w:hAnsiTheme="minorHAnsi" w:cstheme="minorHAnsi"/>
        </w:rPr>
        <w:t xml:space="preserve"> .  </w:t>
      </w:r>
      <w:r>
        <w:rPr>
          <w:rFonts w:asciiTheme="minorHAnsi" w:hAnsiTheme="minorHAnsi" w:cstheme="minorHAnsi"/>
          <w:i/>
        </w:rPr>
        <w:t>By default a port call instruction is left in A</w:t>
      </w:r>
      <w:r w:rsidRPr="00191E27">
        <w:rPr>
          <w:rFonts w:asciiTheme="minorHAnsi" w:hAnsiTheme="minorHAnsi" w:cstheme="minorHAnsi"/>
          <w:i/>
        </w:rPr>
        <w:t>.</w:t>
      </w:r>
    </w:p>
    <w:p w14:paraId="6863F10D" w14:textId="77777777" w:rsidR="002B73C4" w:rsidRDefault="002B73C4" w:rsidP="00A9451D">
      <w:pPr>
        <w:pStyle w:val="BodyText"/>
        <w:ind w:left="1440" w:hanging="720"/>
        <w:jc w:val="both"/>
        <w:rPr>
          <w:rFonts w:asciiTheme="minorHAnsi" w:hAnsiTheme="minorHAnsi" w:cstheme="minorHAnsi"/>
        </w:rPr>
      </w:pPr>
      <w:r w:rsidRPr="002C69FC">
        <w:rPr>
          <w:rFonts w:ascii="Consolas" w:hAnsi="Consolas" w:cs="Consolas"/>
          <w:b/>
        </w:rPr>
        <w:t>/IO</w:t>
      </w:r>
      <w:r>
        <w:rPr>
          <w:rFonts w:ascii="Consolas" w:hAnsi="Consolas" w:cs="Consolas"/>
          <w:b/>
        </w:rPr>
        <w:t xml:space="preserve"> (d)  </w:t>
      </w:r>
      <w:r w:rsidRPr="007C6439">
        <w:rPr>
          <w:rFonts w:asciiTheme="minorHAnsi" w:hAnsiTheme="minorHAnsi" w:cs="Consolas"/>
        </w:rPr>
        <w:t xml:space="preserve">Specifies a value to be loaded into the  </w:t>
      </w:r>
      <w:r w:rsidRPr="007C6439">
        <w:rPr>
          <w:rFonts w:asciiTheme="minorHAnsi" w:hAnsiTheme="minorHAnsi" w:cs="Consolas"/>
          <w:b/>
        </w:rPr>
        <w:t>IO</w:t>
      </w:r>
      <w:r w:rsidRPr="007C6439">
        <w:rPr>
          <w:rFonts w:asciiTheme="minorHAnsi" w:hAnsiTheme="minorHAnsi" w:cs="Consolas"/>
        </w:rPr>
        <w:t xml:space="preserve">  register.</w:t>
      </w:r>
      <w:r>
        <w:rPr>
          <w:rFonts w:asciiTheme="minorHAnsi" w:hAnsiTheme="minorHAnsi" w:cs="Consolas"/>
          <w:i/>
        </w:rPr>
        <w:t xml:space="preserve">  By default IO is not altered</w:t>
      </w:r>
      <w:r>
        <w:rPr>
          <w:rFonts w:asciiTheme="minorHAnsi" w:hAnsiTheme="minorHAnsi" w:cs="Consolas"/>
        </w:rPr>
        <w:t>.</w:t>
      </w:r>
    </w:p>
    <w:p w14:paraId="5D23633A" w14:textId="77777777" w:rsidR="002B73C4" w:rsidRDefault="002B73C4" w:rsidP="00A9451D">
      <w:pPr>
        <w:pStyle w:val="BodyText"/>
        <w:ind w:left="1440" w:hanging="720"/>
        <w:jc w:val="both"/>
        <w:rPr>
          <w:rFonts w:asciiTheme="minorHAnsi" w:hAnsiTheme="minorHAnsi" w:cstheme="minorHAnsi"/>
        </w:rPr>
      </w:pPr>
      <w:r w:rsidRPr="002C69FC">
        <w:rPr>
          <w:rFonts w:ascii="Consolas" w:hAnsi="Consolas" w:cs="Consolas"/>
          <w:b/>
        </w:rPr>
        <w:t>/STACK</w:t>
      </w:r>
      <w:r>
        <w:rPr>
          <w:rFonts w:ascii="Consolas" w:hAnsi="Consolas" w:cs="Consolas"/>
          <w:b/>
        </w:rPr>
        <w:t xml:space="preserve"> (&lt;n double values&gt; n)  </w:t>
      </w:r>
      <w:r w:rsidRPr="00BD7CA5">
        <w:rPr>
          <w:rFonts w:asciiTheme="minorHAnsi" w:hAnsiTheme="minorHAnsi" w:cstheme="minorHAnsi"/>
        </w:rPr>
        <w:t>Specifies up to</w:t>
      </w:r>
      <w:r>
        <w:rPr>
          <w:rFonts w:asciiTheme="minorHAnsi" w:hAnsiTheme="minorHAnsi" w:cstheme="minorHAnsi"/>
        </w:rPr>
        <w:t xml:space="preserve"> ten values to be pushed onto the data stack, with the rightmost value on top.  For example  </w:t>
      </w:r>
      <w:r w:rsidRPr="00BD7CA5">
        <w:rPr>
          <w:rFonts w:ascii="Consolas" w:hAnsi="Consolas" w:cs="Consolas"/>
        </w:rPr>
        <w:t>30 20 10 3 /stack</w:t>
      </w:r>
      <w:r>
        <w:rPr>
          <w:rFonts w:asciiTheme="minorHAnsi" w:hAnsiTheme="minorHAnsi" w:cstheme="minorHAnsi"/>
        </w:rPr>
        <w:t xml:space="preserve">  produces the same effect as though a program had executed code  </w:t>
      </w:r>
      <w:r w:rsidRPr="007C6439">
        <w:rPr>
          <w:rFonts w:ascii="Consolas" w:hAnsi="Consolas" w:cs="Consolas"/>
          <w:b/>
        </w:rPr>
        <w:t>30 20 10</w:t>
      </w:r>
      <w:r w:rsidRPr="007C6439">
        <w:rPr>
          <w:rFonts w:asciiTheme="minorHAnsi" w:hAnsiTheme="minorHAnsi" w:cstheme="minorHAnsi"/>
        </w:rPr>
        <w:t xml:space="preserve"> </w:t>
      </w:r>
      <w:r>
        <w:rPr>
          <w:rFonts w:asciiTheme="minorHAnsi" w:hAnsiTheme="minorHAnsi" w:cstheme="minorHAnsi"/>
        </w:rPr>
        <w:t>.</w:t>
      </w:r>
    </w:p>
    <w:p w14:paraId="31A28A4D" w14:textId="77777777" w:rsidR="002B73C4" w:rsidRDefault="002B73C4" w:rsidP="00A9451D">
      <w:pPr>
        <w:pStyle w:val="BodyText"/>
        <w:ind w:left="1440" w:hanging="720"/>
        <w:jc w:val="both"/>
        <w:rPr>
          <w:rFonts w:asciiTheme="minorHAnsi" w:hAnsiTheme="minorHAnsi" w:cstheme="minorHAnsi"/>
        </w:rPr>
      </w:pPr>
      <w:r w:rsidRPr="002C69FC">
        <w:rPr>
          <w:rFonts w:ascii="Consolas" w:hAnsi="Consolas" w:cs="Consolas"/>
          <w:b/>
        </w:rPr>
        <w:t>/RSTACK</w:t>
      </w:r>
      <w:r>
        <w:rPr>
          <w:rFonts w:ascii="Consolas" w:hAnsi="Consolas" w:cs="Consolas"/>
          <w:b/>
        </w:rPr>
        <w:t xml:space="preserve"> (&lt;n double values&gt; n)  </w:t>
      </w:r>
      <w:r w:rsidRPr="00BD7CA5">
        <w:rPr>
          <w:rFonts w:asciiTheme="minorHAnsi" w:hAnsiTheme="minorHAnsi" w:cstheme="minorHAnsi"/>
        </w:rPr>
        <w:t>Specifies up to</w:t>
      </w:r>
      <w:r>
        <w:rPr>
          <w:rFonts w:asciiTheme="minorHAnsi" w:hAnsiTheme="minorHAnsi" w:cstheme="minorHAnsi"/>
        </w:rPr>
        <w:t xml:space="preserve"> nine values to be pushed onto the return stack, with the rightmost value on top.  For example  </w:t>
      </w:r>
      <w:r w:rsidRPr="00BD7CA5">
        <w:rPr>
          <w:rFonts w:ascii="Consolas" w:hAnsi="Consolas" w:cs="Consolas"/>
        </w:rPr>
        <w:t>30 20 10 3 /stack</w:t>
      </w:r>
      <w:r>
        <w:rPr>
          <w:rFonts w:asciiTheme="minorHAnsi" w:hAnsiTheme="minorHAnsi" w:cstheme="minorHAnsi"/>
        </w:rPr>
        <w:t xml:space="preserve">  produces the same effect as though a program had executed code  </w:t>
      </w:r>
      <w:r w:rsidRPr="007C6439">
        <w:rPr>
          <w:rFonts w:ascii="Consolas" w:hAnsi="Consolas" w:cs="Consolas"/>
          <w:b/>
        </w:rPr>
        <w:t>30 20 10</w:t>
      </w:r>
      <w:r w:rsidRPr="007C6439">
        <w:rPr>
          <w:rFonts w:asciiTheme="minorHAnsi" w:hAnsiTheme="minorHAnsi" w:cstheme="minorHAnsi"/>
        </w:rPr>
        <w:t xml:space="preserve"> </w:t>
      </w:r>
      <w:r>
        <w:rPr>
          <w:rFonts w:asciiTheme="minorHAnsi" w:hAnsiTheme="minorHAnsi" w:cstheme="minorHAnsi"/>
        </w:rPr>
        <w:t>.</w:t>
      </w:r>
    </w:p>
    <w:p w14:paraId="43A08AD5" w14:textId="77777777" w:rsidR="002B73C4" w:rsidRDefault="002B73C4" w:rsidP="00A9451D">
      <w:pPr>
        <w:pStyle w:val="BodyText"/>
        <w:ind w:left="1440" w:hanging="720"/>
        <w:jc w:val="both"/>
      </w:pPr>
      <w:r w:rsidRPr="002C69FC">
        <w:rPr>
          <w:rFonts w:ascii="Consolas" w:hAnsi="Consolas" w:cs="Consolas"/>
          <w:b/>
        </w:rPr>
        <w:t>/P</w:t>
      </w:r>
      <w:r>
        <w:rPr>
          <w:rFonts w:ascii="Consolas" w:hAnsi="Consolas" w:cs="Consolas"/>
          <w:b/>
        </w:rPr>
        <w:t xml:space="preserve"> (a)  </w:t>
      </w:r>
      <w:r w:rsidRPr="00BD7CA5">
        <w:rPr>
          <w:rFonts w:asciiTheme="minorHAnsi" w:hAnsiTheme="minorHAnsi" w:cstheme="minorHAnsi"/>
        </w:rPr>
        <w:t>Specifies an initial value</w:t>
      </w:r>
      <w:r>
        <w:rPr>
          <w:rFonts w:asciiTheme="minorHAnsi" w:hAnsiTheme="minorHAnsi" w:cstheme="minorHAnsi"/>
        </w:rPr>
        <w:t xml:space="preserve"> for register  P .  Default value is  xA9  which is the routine  warm  in every node's ROM.  When the node is started,  warm  jumps to the appropriate multiport execute for the node's position in the array.  If you wish to leave the boot routine enabled in a boot node that is touched by an automated loading procedure, specify its  P  value as  </w:t>
      </w:r>
      <w:proofErr w:type="spellStart"/>
      <w:r>
        <w:rPr>
          <w:rFonts w:asciiTheme="minorHAnsi" w:hAnsiTheme="minorHAnsi" w:cstheme="minorHAnsi"/>
        </w:rPr>
        <w:t>xAA</w:t>
      </w:r>
      <w:proofErr w:type="spellEnd"/>
      <w:r>
        <w:rPr>
          <w:rFonts w:asciiTheme="minorHAnsi" w:hAnsiTheme="minorHAnsi" w:cstheme="minorHAnsi"/>
        </w:rPr>
        <w:t xml:space="preserve">  as is done by reset for such nodes</w:t>
      </w:r>
    </w:p>
    <w:p w14:paraId="00FAE593" w14:textId="77777777" w:rsidR="002B73C4" w:rsidRDefault="002B73C4" w:rsidP="00A9451D">
      <w:pPr>
        <w:pStyle w:val="BodyText"/>
        <w:ind w:left="1440" w:hanging="720"/>
        <w:jc w:val="both"/>
      </w:pPr>
      <w:r>
        <w:rPr>
          <w:rFonts w:ascii="Consolas" w:hAnsi="Consolas" w:cs="Consolas"/>
          <w:b/>
        </w:rPr>
        <w:t xml:space="preserve">!ND ( </w:t>
      </w:r>
      <w:proofErr w:type="spellStart"/>
      <w:r>
        <w:rPr>
          <w:rFonts w:ascii="Consolas" w:hAnsi="Consolas" w:cs="Consolas"/>
          <w:b/>
        </w:rPr>
        <w:t>nn</w:t>
      </w:r>
      <w:proofErr w:type="spellEnd"/>
      <w:r>
        <w:rPr>
          <w:rFonts w:ascii="Consolas" w:hAnsi="Consolas" w:cs="Consolas"/>
          <w:b/>
        </w:rPr>
        <w:t xml:space="preserve">)  </w:t>
      </w:r>
      <w:r>
        <w:rPr>
          <w:rFonts w:asciiTheme="minorHAnsi" w:hAnsiTheme="minorHAnsi" w:cstheme="minorHAnsi"/>
        </w:rPr>
        <w:t xml:space="preserve">Macro to load node </w:t>
      </w:r>
      <w:proofErr w:type="spellStart"/>
      <w:r>
        <w:rPr>
          <w:rFonts w:asciiTheme="minorHAnsi" w:hAnsiTheme="minorHAnsi" w:cstheme="minorHAnsi"/>
        </w:rPr>
        <w:t>nn</w:t>
      </w:r>
      <w:proofErr w:type="spellEnd"/>
      <w:r>
        <w:rPr>
          <w:rFonts w:asciiTheme="minorHAnsi" w:hAnsiTheme="minorHAnsi" w:cstheme="minorHAnsi"/>
        </w:rPr>
        <w:t xml:space="preserve"> with code from same bin.</w:t>
      </w:r>
    </w:p>
    <w:p w14:paraId="3445E3DD" w14:textId="77777777" w:rsidR="002B73C4" w:rsidRDefault="002B73C4" w:rsidP="00A9451D">
      <w:pPr>
        <w:pStyle w:val="BodyText"/>
        <w:ind w:left="1440" w:hanging="720"/>
        <w:jc w:val="both"/>
      </w:pPr>
      <w:r>
        <w:rPr>
          <w:rFonts w:ascii="Consolas" w:hAnsi="Consolas" w:cs="Consolas"/>
          <w:b/>
        </w:rPr>
        <w:t xml:space="preserve">+ND ( a. b. p </w:t>
      </w:r>
      <w:proofErr w:type="spellStart"/>
      <w:r>
        <w:rPr>
          <w:rFonts w:ascii="Consolas" w:hAnsi="Consolas" w:cs="Consolas"/>
          <w:b/>
        </w:rPr>
        <w:t>nn</w:t>
      </w:r>
      <w:proofErr w:type="spellEnd"/>
      <w:r>
        <w:rPr>
          <w:rFonts w:ascii="Consolas" w:hAnsi="Consolas" w:cs="Consolas"/>
          <w:b/>
        </w:rPr>
        <w:t xml:space="preserve">)  </w:t>
      </w:r>
      <w:r>
        <w:rPr>
          <w:rFonts w:asciiTheme="minorHAnsi" w:hAnsiTheme="minorHAnsi" w:cstheme="minorHAnsi"/>
        </w:rPr>
        <w:t xml:space="preserve">Macro to load node </w:t>
      </w:r>
      <w:proofErr w:type="spellStart"/>
      <w:r>
        <w:rPr>
          <w:rFonts w:asciiTheme="minorHAnsi" w:hAnsiTheme="minorHAnsi" w:cstheme="minorHAnsi"/>
        </w:rPr>
        <w:t>nn</w:t>
      </w:r>
      <w:proofErr w:type="spellEnd"/>
      <w:r>
        <w:rPr>
          <w:rFonts w:asciiTheme="minorHAnsi" w:hAnsiTheme="minorHAnsi" w:cstheme="minorHAnsi"/>
        </w:rPr>
        <w:t xml:space="preserve"> with code from same bin and initialize registers.</w:t>
      </w:r>
    </w:p>
    <w:p w14:paraId="7843563F" w14:textId="77777777" w:rsidR="002B73C4" w:rsidRDefault="002B73C4" w:rsidP="00A9451D">
      <w:pPr>
        <w:pStyle w:val="BodyText"/>
        <w:ind w:left="1440" w:hanging="720"/>
        <w:jc w:val="both"/>
      </w:pPr>
      <w:r>
        <w:rPr>
          <w:rFonts w:ascii="Consolas" w:hAnsi="Consolas" w:cs="Consolas"/>
          <w:b/>
        </w:rPr>
        <w:t>ITS (</w:t>
      </w:r>
      <w:proofErr w:type="spellStart"/>
      <w:r>
        <w:rPr>
          <w:rFonts w:ascii="Consolas" w:hAnsi="Consolas" w:cs="Consolas"/>
          <w:b/>
        </w:rPr>
        <w:t>nn</w:t>
      </w:r>
      <w:proofErr w:type="spellEnd"/>
      <w:r>
        <w:rPr>
          <w:rFonts w:ascii="Consolas" w:hAnsi="Consolas" w:cs="Consolas"/>
          <w:b/>
        </w:rPr>
        <w:t xml:space="preserve"> _ - a)  </w:t>
      </w:r>
      <w:r>
        <w:rPr>
          <w:rFonts w:asciiTheme="minorHAnsi" w:hAnsiTheme="minorHAnsi" w:cstheme="minorHAnsi"/>
        </w:rPr>
        <w:t xml:space="preserve">Returns the value of the label whose name follows in bin  </w:t>
      </w:r>
      <w:proofErr w:type="spellStart"/>
      <w:r w:rsidRPr="008321E6">
        <w:rPr>
          <w:rFonts w:asciiTheme="minorHAnsi" w:hAnsiTheme="minorHAnsi" w:cstheme="minorHAnsi"/>
          <w:b/>
        </w:rPr>
        <w:t>nn</w:t>
      </w:r>
      <w:proofErr w:type="spellEnd"/>
      <w:r>
        <w:rPr>
          <w:rFonts w:asciiTheme="minorHAnsi" w:hAnsiTheme="minorHAnsi" w:cstheme="minorHAnsi"/>
        </w:rPr>
        <w:t xml:space="preserve"> .</w:t>
      </w:r>
    </w:p>
    <w:p w14:paraId="4A50A6BC" w14:textId="77777777" w:rsidR="002B73C4" w:rsidRDefault="002B73C4" w:rsidP="00A9451D">
      <w:pPr>
        <w:pStyle w:val="BodyText"/>
        <w:ind w:left="1440" w:hanging="720"/>
        <w:jc w:val="both"/>
        <w:rPr>
          <w:rFonts w:asciiTheme="minorHAnsi" w:hAnsiTheme="minorHAnsi" w:cstheme="minorHAnsi"/>
        </w:rPr>
      </w:pPr>
      <w:r>
        <w:rPr>
          <w:rFonts w:ascii="Consolas" w:hAnsi="Consolas" w:cs="Consolas"/>
          <w:b/>
        </w:rPr>
        <w:t xml:space="preserve">RIGHT LEFT UP DOWN IO LDATA RDATA  </w:t>
      </w:r>
      <w:r>
        <w:rPr>
          <w:rFonts w:asciiTheme="minorHAnsi" w:hAnsiTheme="minorHAnsi" w:cstheme="minorHAnsi"/>
        </w:rPr>
        <w:t>Register names returning double addresses in I/O space.</w:t>
      </w:r>
    </w:p>
    <w:p w14:paraId="1319557D" w14:textId="77777777" w:rsidR="002B73C4" w:rsidRDefault="002B73C4" w:rsidP="00A9451D">
      <w:pPr>
        <w:pStyle w:val="BodyText"/>
        <w:ind w:left="1440" w:hanging="720"/>
        <w:jc w:val="both"/>
        <w:rPr>
          <w:rFonts w:asciiTheme="minorHAnsi" w:hAnsiTheme="minorHAnsi" w:cstheme="minorHAnsi"/>
        </w:rPr>
      </w:pPr>
      <w:r>
        <w:rPr>
          <w:rFonts w:ascii="Consolas" w:hAnsi="Consolas" w:cs="Consolas"/>
          <w:b/>
        </w:rPr>
        <w:t xml:space="preserve">EAST WEST NORTH SOUTH  </w:t>
      </w:r>
      <w:r>
        <w:rPr>
          <w:rFonts w:asciiTheme="minorHAnsi" w:hAnsiTheme="minorHAnsi" w:cstheme="minorHAnsi"/>
        </w:rPr>
        <w:t xml:space="preserve">Register names like the above, but leading in cardinal directions for the node selected by  </w:t>
      </w:r>
      <w:r w:rsidRPr="00463574">
        <w:rPr>
          <w:rFonts w:asciiTheme="minorHAnsi" w:hAnsiTheme="minorHAnsi" w:cstheme="minorHAnsi"/>
          <w:b/>
        </w:rPr>
        <w:t>+NODE</w:t>
      </w:r>
      <w:r>
        <w:rPr>
          <w:rFonts w:asciiTheme="minorHAnsi" w:hAnsiTheme="minorHAnsi" w:cstheme="minorHAnsi"/>
        </w:rPr>
        <w:t xml:space="preserve"> .</w:t>
      </w:r>
    </w:p>
    <w:p w14:paraId="4DF1520F" w14:textId="77777777" w:rsidR="002B73C4" w:rsidRDefault="002B73C4" w:rsidP="00A9451D">
      <w:pPr>
        <w:jc w:val="both"/>
      </w:pPr>
      <w:r>
        <w:br w:type="page"/>
      </w:r>
    </w:p>
    <w:p w14:paraId="3DE5E563" w14:textId="77777777" w:rsidR="002B73C4" w:rsidRDefault="002B73C4" w:rsidP="00A9451D">
      <w:pPr>
        <w:pStyle w:val="PlainHeading4"/>
        <w:numPr>
          <w:ilvl w:val="3"/>
          <w:numId w:val="1"/>
        </w:numPr>
        <w:jc w:val="both"/>
      </w:pPr>
      <w:r>
        <w:lastRenderedPageBreak/>
        <w:t>BDL Macros</w:t>
      </w:r>
    </w:p>
    <w:p w14:paraId="379DDBEF" w14:textId="77777777" w:rsidR="002B73C4" w:rsidRPr="005A6877" w:rsidRDefault="002B73C4" w:rsidP="00A9451D">
      <w:pPr>
        <w:pStyle w:val="BodyText"/>
        <w:jc w:val="both"/>
      </w:pPr>
      <w:r>
        <w:t>Several higher level BDL functions are also provided:</w:t>
      </w:r>
    </w:p>
    <w:p w14:paraId="3E0B38EA" w14:textId="77777777" w:rsidR="002B73C4" w:rsidRDefault="002B73C4" w:rsidP="00A9451D">
      <w:pPr>
        <w:pStyle w:val="BodyText"/>
        <w:ind w:left="1440" w:hanging="720"/>
        <w:jc w:val="both"/>
        <w:rPr>
          <w:rFonts w:asciiTheme="minorHAnsi" w:hAnsiTheme="minorHAnsi" w:cstheme="minorHAnsi"/>
        </w:rPr>
      </w:pPr>
      <w:r>
        <w:rPr>
          <w:rFonts w:ascii="Consolas" w:hAnsi="Consolas" w:cs="Consolas"/>
          <w:b/>
        </w:rPr>
        <w:t xml:space="preserve">/RINF  </w:t>
      </w:r>
      <w:r>
        <w:rPr>
          <w:rFonts w:asciiTheme="minorHAnsi" w:hAnsiTheme="minorHAnsi" w:cstheme="minorHAnsi"/>
        </w:rPr>
        <w:t xml:space="preserve">initializes return stack with all -1s.  Used to support infinite  </w:t>
      </w:r>
      <w:r w:rsidRPr="00A878A9">
        <w:rPr>
          <w:rFonts w:ascii="Consolas" w:hAnsi="Consolas" w:cstheme="minorHAnsi"/>
        </w:rPr>
        <w:t xml:space="preserve">&lt;op&gt; &lt;op&gt; </w:t>
      </w:r>
      <w:proofErr w:type="spellStart"/>
      <w:r w:rsidRPr="00A878A9">
        <w:rPr>
          <w:rFonts w:ascii="Consolas" w:hAnsi="Consolas" w:cstheme="minorHAnsi"/>
        </w:rPr>
        <w:t>unext</w:t>
      </w:r>
      <w:proofErr w:type="spellEnd"/>
      <w:r w:rsidRPr="00A878A9">
        <w:rPr>
          <w:rFonts w:ascii="Consolas" w:hAnsi="Consolas" w:cstheme="minorHAnsi"/>
        </w:rPr>
        <w:t xml:space="preserve"> </w:t>
      </w:r>
      <w:proofErr w:type="spellStart"/>
      <w:r w:rsidRPr="00A878A9">
        <w:rPr>
          <w:rFonts w:ascii="Consolas" w:hAnsi="Consolas" w:cstheme="minorHAnsi"/>
        </w:rPr>
        <w:t>unext</w:t>
      </w:r>
      <w:proofErr w:type="spellEnd"/>
      <w:r>
        <w:rPr>
          <w:rFonts w:asciiTheme="minorHAnsi" w:hAnsiTheme="minorHAnsi" w:cstheme="minorHAnsi"/>
        </w:rPr>
        <w:t xml:space="preserve">  loops.</w:t>
      </w:r>
    </w:p>
    <w:p w14:paraId="4F9341B9" w14:textId="77777777" w:rsidR="002B73C4" w:rsidRDefault="002B73C4" w:rsidP="00A9451D">
      <w:pPr>
        <w:pStyle w:val="BodyText"/>
        <w:ind w:left="1440" w:hanging="720"/>
        <w:jc w:val="both"/>
        <w:rPr>
          <w:rFonts w:ascii="Consolas" w:hAnsi="Consolas" w:cs="Consolas"/>
        </w:rPr>
      </w:pPr>
      <w:r>
        <w:rPr>
          <w:rFonts w:ascii="Consolas" w:hAnsi="Consolas" w:cs="Consolas"/>
          <w:b/>
        </w:rPr>
        <w:t xml:space="preserve">+wire (s d </w:t>
      </w:r>
      <w:proofErr w:type="spellStart"/>
      <w:r>
        <w:rPr>
          <w:rFonts w:ascii="Consolas" w:hAnsi="Consolas" w:cs="Consolas"/>
          <w:b/>
        </w:rPr>
        <w:t>nn</w:t>
      </w:r>
      <w:proofErr w:type="spellEnd"/>
      <w:r>
        <w:rPr>
          <w:rFonts w:ascii="Consolas" w:hAnsi="Consolas" w:cs="Consolas"/>
          <w:b/>
        </w:rPr>
        <w:t xml:space="preserve">)  </w:t>
      </w:r>
      <w:r>
        <w:rPr>
          <w:rFonts w:ascii="Consolas" w:hAnsi="Consolas" w:cs="Consolas"/>
        </w:rPr>
        <w:t xml:space="preserve">places a perfect 1-word wire in node  </w:t>
      </w:r>
      <w:proofErr w:type="spellStart"/>
      <w:r w:rsidRPr="00A878A9">
        <w:rPr>
          <w:rFonts w:ascii="Consolas" w:hAnsi="Consolas" w:cstheme="minorHAnsi"/>
        </w:rPr>
        <w:t>n</w:t>
      </w:r>
      <w:r>
        <w:rPr>
          <w:rFonts w:ascii="Consolas" w:hAnsi="Consolas" w:cstheme="minorHAnsi"/>
        </w:rPr>
        <w:t>n</w:t>
      </w:r>
      <w:proofErr w:type="spellEnd"/>
      <w:r>
        <w:rPr>
          <w:rFonts w:ascii="Consolas" w:hAnsi="Consolas" w:cs="Consolas"/>
        </w:rPr>
        <w:t xml:space="preserve">  with source and destination ports  </w:t>
      </w:r>
      <w:r w:rsidRPr="00A878A9">
        <w:rPr>
          <w:rFonts w:ascii="Consolas" w:hAnsi="Consolas" w:cstheme="minorHAnsi"/>
        </w:rPr>
        <w:t>s</w:t>
      </w:r>
      <w:r>
        <w:rPr>
          <w:rFonts w:ascii="Consolas" w:hAnsi="Consolas" w:cs="Consolas"/>
        </w:rPr>
        <w:t xml:space="preserve">  and  </w:t>
      </w:r>
      <w:r w:rsidRPr="00A878A9">
        <w:rPr>
          <w:rFonts w:ascii="Consolas" w:hAnsi="Consolas" w:cstheme="minorHAnsi"/>
        </w:rPr>
        <w:t>d</w:t>
      </w:r>
      <w:r>
        <w:rPr>
          <w:rFonts w:ascii="Consolas" w:hAnsi="Consolas" w:cs="Consolas"/>
        </w:rPr>
        <w:t xml:space="preserve">  respectively.</w:t>
      </w:r>
    </w:p>
    <w:p w14:paraId="5F4D3271" w14:textId="77777777" w:rsidR="002B73C4" w:rsidRPr="00463574" w:rsidRDefault="002B73C4" w:rsidP="00A9451D">
      <w:pPr>
        <w:pStyle w:val="BodyText"/>
        <w:ind w:left="1440" w:hanging="720"/>
        <w:jc w:val="both"/>
        <w:rPr>
          <w:rFonts w:asciiTheme="minorHAnsi" w:hAnsiTheme="minorHAnsi" w:cstheme="minorHAnsi"/>
          <w:bCs/>
        </w:rPr>
      </w:pPr>
      <w:r>
        <w:rPr>
          <w:rFonts w:ascii="Consolas" w:hAnsi="Consolas" w:cs="Consolas"/>
          <w:b/>
        </w:rPr>
        <w:t>+</w:t>
      </w:r>
      <w:proofErr w:type="spellStart"/>
      <w:r>
        <w:rPr>
          <w:rFonts w:ascii="Consolas" w:hAnsi="Consolas" w:cs="Consolas"/>
          <w:b/>
        </w:rPr>
        <w:t>dly</w:t>
      </w:r>
      <w:proofErr w:type="spellEnd"/>
      <w:r>
        <w:rPr>
          <w:rFonts w:ascii="Consolas" w:hAnsi="Consolas" w:cs="Consolas"/>
          <w:b/>
        </w:rPr>
        <w:t xml:space="preserve"> ( s d </w:t>
      </w:r>
      <w:proofErr w:type="spellStart"/>
      <w:r>
        <w:rPr>
          <w:rFonts w:ascii="Consolas" w:hAnsi="Consolas" w:cs="Consolas"/>
          <w:b/>
        </w:rPr>
        <w:t>nn</w:t>
      </w:r>
      <w:proofErr w:type="spellEnd"/>
      <w:r>
        <w:rPr>
          <w:rFonts w:ascii="Consolas" w:hAnsi="Consolas" w:cs="Consolas"/>
          <w:b/>
        </w:rPr>
        <w:t xml:space="preserve">)  </w:t>
      </w:r>
      <w:r>
        <w:rPr>
          <w:rFonts w:ascii="Consolas" w:hAnsi="Consolas" w:cs="Consolas"/>
          <w:bCs/>
        </w:rPr>
        <w:t xml:space="preserve">Sets node  </w:t>
      </w:r>
      <w:proofErr w:type="spellStart"/>
      <w:r>
        <w:rPr>
          <w:rFonts w:ascii="Consolas" w:hAnsi="Consolas" w:cs="Consolas"/>
          <w:bCs/>
        </w:rPr>
        <w:t>nn</w:t>
      </w:r>
      <w:proofErr w:type="spellEnd"/>
      <w:r>
        <w:rPr>
          <w:rFonts w:ascii="Consolas" w:hAnsi="Consolas" w:cs="Consolas"/>
          <w:bCs/>
        </w:rPr>
        <w:t xml:space="preserve">  up as a delay line from ports  s  to  </w:t>
      </w:r>
      <w:proofErr w:type="spellStart"/>
      <w:r>
        <w:rPr>
          <w:rFonts w:ascii="Consolas" w:hAnsi="Consolas" w:cs="Consolas"/>
          <w:bCs/>
        </w:rPr>
        <w:t>d</w:t>
      </w:r>
      <w:proofErr w:type="spellEnd"/>
      <w:r>
        <w:rPr>
          <w:rFonts w:ascii="Consolas" w:hAnsi="Consolas" w:cs="Consolas"/>
          <w:bCs/>
        </w:rPr>
        <w:t xml:space="preserve"> .</w:t>
      </w:r>
    </w:p>
    <w:p w14:paraId="2F9509E5" w14:textId="77777777" w:rsidR="002B73C4" w:rsidRDefault="002B73C4" w:rsidP="00A9451D">
      <w:pPr>
        <w:pStyle w:val="PlainHeading3"/>
        <w:jc w:val="both"/>
      </w:pPr>
      <w:bookmarkStart w:id="147" w:name="_Toc119163500"/>
      <w:r>
        <w:t>Stream Structure</w:t>
      </w:r>
      <w:bookmarkEnd w:id="147"/>
    </w:p>
    <w:p w14:paraId="03A95ECD" w14:textId="77777777" w:rsidR="002B73C4" w:rsidRDefault="002B73C4" w:rsidP="00A9451D">
      <w:pPr>
        <w:pStyle w:val="BodyText"/>
        <w:jc w:val="both"/>
      </w:pPr>
      <w:r>
        <w:t>The components used for building frame content differ from those used in the External IDE.  This section includes information for calculating worst case frame length.  For calculations based on node quantity, we assume a bridged pair of chips containing a total of 288 nodes, two of which (300 and 10300) are inaccessible because they are the bridge, and the boot node itself which is loaded in a separate frame; so the frame will visit a new of 285 nodes in the full, 2-chip path.</w:t>
      </w:r>
    </w:p>
    <w:p w14:paraId="13A69253" w14:textId="77777777" w:rsidR="002B73C4" w:rsidRDefault="002B73C4" w:rsidP="00A9451D">
      <w:pPr>
        <w:pStyle w:val="BodyText"/>
        <w:jc w:val="both"/>
      </w:pPr>
      <w:r>
        <w:t>A frame begins with a 3-word header unless it isn't needed.  The first node receiving data via the frame body is given a focusing call that must be present in the stream; subsequent nodes get their focusing calls from the pump in the preceding node.  So we begin with 1 or 4 words and add to it modules of the following kinds.</w:t>
      </w:r>
    </w:p>
    <w:p w14:paraId="7848484D" w14:textId="77777777" w:rsidR="002B73C4" w:rsidRDefault="002B73C4" w:rsidP="00A9451D">
      <w:pPr>
        <w:pStyle w:val="PlainHeading4"/>
        <w:numPr>
          <w:ilvl w:val="3"/>
          <w:numId w:val="1"/>
        </w:numPr>
        <w:jc w:val="both"/>
      </w:pPr>
      <w:r>
        <w:t>Port Pumps</w:t>
      </w:r>
    </w:p>
    <w:p w14:paraId="080A9D20" w14:textId="77777777" w:rsidR="002B73C4" w:rsidRDefault="002B73C4" w:rsidP="00A9451D">
      <w:pPr>
        <w:pStyle w:val="BodyText"/>
        <w:jc w:val="both"/>
      </w:pPr>
      <w:r>
        <w:t xml:space="preserve">A frame begins with one port pump for each node except the last in the path.  The port pump is still five words but uses </w:t>
      </w:r>
      <w:r w:rsidRPr="003A17F7">
        <w:rPr>
          <w:b/>
        </w:rPr>
        <w:t>A</w:t>
      </w:r>
      <w:r>
        <w:t xml:space="preserve"> rather than </w:t>
      </w:r>
      <w:r w:rsidRPr="003A17F7">
        <w:rPr>
          <w:b/>
        </w:rPr>
        <w:t>B</w:t>
      </w:r>
      <w:r>
        <w:t xml:space="preserve"> to point to the port at which the pump is directed; thus the port pump clobbers A, and it also has to push one word on each stack.  For n nodes in path after the root, n-1 pumps are required; for two chips n-1 is 284 so 1420 words of pumps add to the 4 above for 1424.  Structure within the stream:</w:t>
      </w:r>
    </w:p>
    <w:p w14:paraId="1A3A7E83" w14:textId="77777777" w:rsidR="002B73C4" w:rsidRDefault="002B73C4" w:rsidP="00A9451D">
      <w:pPr>
        <w:pStyle w:val="Coding"/>
        <w:jc w:val="both"/>
      </w:pPr>
      <w:bookmarkStart w:id="148" w:name="_Hlk18890138"/>
      <w:r>
        <w:t xml:space="preserve">   04DAF     @p dup a!  @p  (preceded by focusing call)</w:t>
      </w:r>
    </w:p>
    <w:p w14:paraId="51142FAC" w14:textId="77777777" w:rsidR="002B73C4" w:rsidRDefault="002B73C4" w:rsidP="00A9451D">
      <w:pPr>
        <w:pStyle w:val="Coding"/>
        <w:jc w:val="both"/>
      </w:pPr>
      <w:r>
        <w:t xml:space="preserve">   12xxx     Literal, the focusing call given to next node</w:t>
      </w:r>
    </w:p>
    <w:bookmarkEnd w:id="148"/>
    <w:p w14:paraId="0E75A949" w14:textId="77777777" w:rsidR="002B73C4" w:rsidRDefault="002B73C4" w:rsidP="00A9451D">
      <w:pPr>
        <w:pStyle w:val="Coding"/>
        <w:jc w:val="both"/>
      </w:pPr>
      <w:r>
        <w:t xml:space="preserve">   lng-1     Literal, number of words following pump -1</w:t>
      </w:r>
    </w:p>
    <w:p w14:paraId="52EC1A27" w14:textId="77777777" w:rsidR="002B73C4" w:rsidRDefault="002B73C4" w:rsidP="00A9451D">
      <w:pPr>
        <w:pStyle w:val="Coding"/>
        <w:jc w:val="both"/>
      </w:pPr>
      <w:r>
        <w:t xml:space="preserve">   2FAB2     &gt;r !</w:t>
      </w:r>
    </w:p>
    <w:p w14:paraId="46B432B1" w14:textId="77777777" w:rsidR="002B73C4" w:rsidRDefault="002B73C4" w:rsidP="00A9451D">
      <w:pPr>
        <w:pStyle w:val="Coding"/>
        <w:jc w:val="both"/>
      </w:pPr>
      <w:r>
        <w:t xml:space="preserve">   05A72     begin  @p !  </w:t>
      </w:r>
      <w:proofErr w:type="spellStart"/>
      <w:r>
        <w:t>unext</w:t>
      </w:r>
      <w:proofErr w:type="spellEnd"/>
    </w:p>
    <w:p w14:paraId="0A09990E" w14:textId="77777777" w:rsidR="002B73C4" w:rsidRDefault="002B73C4" w:rsidP="00A9451D">
      <w:pPr>
        <w:pStyle w:val="BodyText"/>
        <w:jc w:val="both"/>
      </w:pPr>
      <w:r>
        <w:t>Following the sequence of port pumps, there is a Memory Load module and a Post-Load Initialization module for each node beginning with the last node in the path and proceeding backward along the path to and including the first node after the root.  When a node given a port pump is finished with pumping, the next thing in the stream will be its memory load(s) (if any) and initialization (at least of P and IO.)</w:t>
      </w:r>
    </w:p>
    <w:p w14:paraId="2D415F04" w14:textId="77777777" w:rsidR="002B73C4" w:rsidRDefault="002B73C4" w:rsidP="00A9451D">
      <w:pPr>
        <w:pStyle w:val="PlainHeading4"/>
        <w:numPr>
          <w:ilvl w:val="3"/>
          <w:numId w:val="1"/>
        </w:numPr>
        <w:jc w:val="both"/>
      </w:pPr>
      <w:r>
        <w:t>Memory Loads</w:t>
      </w:r>
    </w:p>
    <w:p w14:paraId="3FE6E762" w14:textId="77777777" w:rsidR="002B73C4" w:rsidRDefault="002B73C4" w:rsidP="00A9451D">
      <w:pPr>
        <w:pStyle w:val="BodyText"/>
        <w:jc w:val="both"/>
      </w:pPr>
      <w:r>
        <w:t>Each memory pump is five words long followed by the text to be loaded.  In the typical case there is one memory pump and 64 words of text for a total of 69 words.  Complicating this, we permit combining up to three memory loads for a node, in which case one might expect still a max of 64 words of text but with two additional pumps, bringing the total to 79 words.  285 of these would be 22515 words, for a total thus far of 22939 although a smaller number is more common because normally there is only one memory load in effect for each node.  Structure:</w:t>
      </w:r>
    </w:p>
    <w:p w14:paraId="184766A8" w14:textId="77777777" w:rsidR="002B73C4" w:rsidRDefault="002B73C4" w:rsidP="00A9451D">
      <w:pPr>
        <w:pStyle w:val="Coding"/>
        <w:jc w:val="both"/>
      </w:pPr>
      <w:bookmarkStart w:id="149" w:name="_Hlk18886196"/>
      <w:r>
        <w:t xml:space="preserve">   04A12     @p a!  @p</w:t>
      </w:r>
    </w:p>
    <w:p w14:paraId="0639FC86" w14:textId="77777777" w:rsidR="002B73C4" w:rsidRDefault="002B73C4" w:rsidP="00A9451D">
      <w:pPr>
        <w:pStyle w:val="Coding"/>
        <w:jc w:val="both"/>
      </w:pPr>
      <w:r>
        <w:t xml:space="preserve">   &lt;</w:t>
      </w:r>
      <w:proofErr w:type="spellStart"/>
      <w:r>
        <w:t>adr</w:t>
      </w:r>
      <w:proofErr w:type="spellEnd"/>
      <w:r>
        <w:t>&gt;     Literal, start address of this RAM load</w:t>
      </w:r>
    </w:p>
    <w:p w14:paraId="79994AB6" w14:textId="77777777" w:rsidR="002B73C4" w:rsidRDefault="002B73C4" w:rsidP="00A9451D">
      <w:pPr>
        <w:pStyle w:val="Coding"/>
        <w:jc w:val="both"/>
      </w:pPr>
      <w:r>
        <w:t xml:space="preserve">   lng-1     Literal, number of words following -1</w:t>
      </w:r>
    </w:p>
    <w:p w14:paraId="08D42480" w14:textId="77777777" w:rsidR="002B73C4" w:rsidRDefault="002B73C4" w:rsidP="00A9451D">
      <w:pPr>
        <w:pStyle w:val="Coding"/>
        <w:jc w:val="both"/>
      </w:pPr>
      <w:r>
        <w:t xml:space="preserve">   2E9B2     &gt;r</w:t>
      </w:r>
    </w:p>
    <w:p w14:paraId="4D890A0E" w14:textId="77777777" w:rsidR="002B73C4" w:rsidRDefault="002B73C4" w:rsidP="00A9451D">
      <w:pPr>
        <w:pStyle w:val="Coding"/>
        <w:jc w:val="both"/>
      </w:pPr>
      <w:r>
        <w:t xml:space="preserve">   05872    begin  @p !+  </w:t>
      </w:r>
      <w:proofErr w:type="spellStart"/>
      <w:r>
        <w:t>unext</w:t>
      </w:r>
      <w:proofErr w:type="spellEnd"/>
    </w:p>
    <w:bookmarkEnd w:id="149"/>
    <w:p w14:paraId="1D53A6D6" w14:textId="77777777" w:rsidR="002B73C4" w:rsidRDefault="002B73C4" w:rsidP="00A9451D">
      <w:pPr>
        <w:pStyle w:val="BodyText"/>
        <w:jc w:val="both"/>
      </w:pPr>
      <w:r>
        <w:t>It is possible to describe an even worse case in which there would be three fully overlapping 64-word memory loads for each node, but this is not worth considering.  We do make provision for all nodes to be initially loaded as a background default by such things as the Ganglia, but to avoid letting this run up the size of the frame we check in the RAM load specifiers for full 64-words descriptors and if one is encountered all previous RAM load descriptors for that node are deleted so that they will not be present in the frame.</w:t>
      </w:r>
    </w:p>
    <w:p w14:paraId="2D341ADD" w14:textId="77777777" w:rsidR="002B73C4" w:rsidRDefault="002B73C4" w:rsidP="00A9451D">
      <w:pPr>
        <w:pStyle w:val="PlainHeading4"/>
        <w:numPr>
          <w:ilvl w:val="3"/>
          <w:numId w:val="1"/>
        </w:numPr>
        <w:jc w:val="both"/>
      </w:pPr>
      <w:r>
        <w:lastRenderedPageBreak/>
        <w:t>Post-Load Initializations</w:t>
      </w:r>
    </w:p>
    <w:p w14:paraId="42F74FD3" w14:textId="77777777" w:rsidR="002B73C4" w:rsidRDefault="002B73C4" w:rsidP="00A9451D">
      <w:pPr>
        <w:pStyle w:val="BodyText"/>
        <w:jc w:val="both"/>
      </w:pPr>
      <w:r>
        <w:t>Initializing  IO  costs 4 words; A and B cost 2 words each and P costs 1.  Initialization of each stack takes 2 words per value.  We could fight for a reduction on the stack initializations but the benefit would appear to be marginal.  The initialization components are structured as follow:</w:t>
      </w:r>
    </w:p>
    <w:p w14:paraId="24BE2CB1" w14:textId="77777777" w:rsidR="002B73C4" w:rsidRDefault="002B73C4" w:rsidP="00A9451D">
      <w:pPr>
        <w:pStyle w:val="Coding"/>
        <w:jc w:val="both"/>
      </w:pPr>
      <w:r>
        <w:t>Set IO   04BB2     @p b!</w:t>
      </w:r>
    </w:p>
    <w:p w14:paraId="2EC55061" w14:textId="77777777" w:rsidR="002B73C4" w:rsidRDefault="002B73C4" w:rsidP="00A9451D">
      <w:pPr>
        <w:pStyle w:val="Coding"/>
        <w:jc w:val="both"/>
      </w:pPr>
      <w:r>
        <w:t xml:space="preserve">         0015D     Literal, address of IO</w:t>
      </w:r>
    </w:p>
    <w:p w14:paraId="62A9570D" w14:textId="77777777" w:rsidR="002B73C4" w:rsidRDefault="002B73C4" w:rsidP="00A9451D">
      <w:pPr>
        <w:pStyle w:val="Coding"/>
        <w:jc w:val="both"/>
      </w:pPr>
      <w:r>
        <w:t xml:space="preserve">         05BB2     @p !b</w:t>
      </w:r>
    </w:p>
    <w:p w14:paraId="157D884F" w14:textId="77777777" w:rsidR="002B73C4" w:rsidRDefault="002B73C4" w:rsidP="00A9451D">
      <w:pPr>
        <w:pStyle w:val="Coding"/>
        <w:jc w:val="both"/>
      </w:pPr>
      <w:r>
        <w:t xml:space="preserve">         value     Literal</w:t>
      </w:r>
    </w:p>
    <w:p w14:paraId="0BE2F879" w14:textId="77777777" w:rsidR="002B73C4" w:rsidRDefault="002B73C4" w:rsidP="00A9451D">
      <w:pPr>
        <w:pStyle w:val="Coding"/>
        <w:jc w:val="both"/>
      </w:pPr>
      <w:r>
        <w:t>Set A    04AB2     @p a!</w:t>
      </w:r>
    </w:p>
    <w:p w14:paraId="1D62EF29" w14:textId="77777777" w:rsidR="002B73C4" w:rsidRDefault="002B73C4" w:rsidP="00A9451D">
      <w:pPr>
        <w:pStyle w:val="Coding"/>
        <w:jc w:val="both"/>
      </w:pPr>
      <w:r>
        <w:t xml:space="preserve">         value     Literal</w:t>
      </w:r>
    </w:p>
    <w:p w14:paraId="777DAA05" w14:textId="77777777" w:rsidR="002B73C4" w:rsidRDefault="002B73C4" w:rsidP="00A9451D">
      <w:pPr>
        <w:pStyle w:val="Coding"/>
        <w:jc w:val="both"/>
      </w:pPr>
      <w:r>
        <w:t>Set B    04BB2     @p b!</w:t>
      </w:r>
    </w:p>
    <w:p w14:paraId="2AF06F83" w14:textId="77777777" w:rsidR="002B73C4" w:rsidRDefault="002B73C4" w:rsidP="00A9451D">
      <w:pPr>
        <w:pStyle w:val="Coding"/>
        <w:jc w:val="both"/>
      </w:pPr>
      <w:r>
        <w:t xml:space="preserve">         value     Literal</w:t>
      </w:r>
    </w:p>
    <w:p w14:paraId="64F2CB6E" w14:textId="77777777" w:rsidR="002B73C4" w:rsidRDefault="002B73C4" w:rsidP="00A9451D">
      <w:pPr>
        <w:pStyle w:val="Coding"/>
        <w:jc w:val="both"/>
      </w:pPr>
      <w:r>
        <w:t>Push R   048B2     @p &gt;r</w:t>
      </w:r>
    </w:p>
    <w:p w14:paraId="517328CE" w14:textId="77777777" w:rsidR="002B73C4" w:rsidRDefault="002B73C4" w:rsidP="00A9451D">
      <w:pPr>
        <w:pStyle w:val="Coding"/>
        <w:jc w:val="both"/>
      </w:pPr>
      <w:r>
        <w:t xml:space="preserve">         value     Literal</w:t>
      </w:r>
    </w:p>
    <w:p w14:paraId="49F14B9D" w14:textId="77777777" w:rsidR="002B73C4" w:rsidRDefault="002B73C4" w:rsidP="00A9451D">
      <w:pPr>
        <w:pStyle w:val="Coding"/>
        <w:jc w:val="both"/>
      </w:pPr>
      <w:r>
        <w:t>Push S   049B2     @p</w:t>
      </w:r>
    </w:p>
    <w:p w14:paraId="48EEABA3" w14:textId="77777777" w:rsidR="002B73C4" w:rsidRDefault="002B73C4" w:rsidP="00A9451D">
      <w:pPr>
        <w:pStyle w:val="Coding"/>
        <w:jc w:val="both"/>
      </w:pPr>
      <w:r>
        <w:t xml:space="preserve">         value     Literal</w:t>
      </w:r>
    </w:p>
    <w:p w14:paraId="073B71BF" w14:textId="77777777" w:rsidR="002B73C4" w:rsidRDefault="002B73C4" w:rsidP="00A9451D">
      <w:pPr>
        <w:pStyle w:val="Coding"/>
        <w:jc w:val="both"/>
      </w:pPr>
      <w:r>
        <w:t>Set P    10xxx     Jump to start address</w:t>
      </w:r>
    </w:p>
    <w:p w14:paraId="0E876496" w14:textId="77777777" w:rsidR="002B73C4" w:rsidRDefault="002B73C4" w:rsidP="00A9451D">
      <w:pPr>
        <w:pStyle w:val="BodyText"/>
        <w:jc w:val="both"/>
      </w:pPr>
      <w:r>
        <w:t xml:space="preserve">P is (and must be) always set, so the minimum module is 1 word; for consistency with </w:t>
      </w:r>
      <w:proofErr w:type="spellStart"/>
      <w:r>
        <w:t>colorForth</w:t>
      </w:r>
      <w:proofErr w:type="spellEnd"/>
      <w:r>
        <w:t>, we also always initialize B, to IO if nothing else is specified in the BDL.  To initialize everything possible we have 9 words for the discrete registers and 38 words for all of the stacks, for a total of 47 words worst case and 13395 for two chips.  This brings us to 36334 words so far for a practical worst case 2-chip frame.</w:t>
      </w:r>
    </w:p>
    <w:p w14:paraId="7B2A8ACE" w14:textId="77777777" w:rsidR="002B73C4" w:rsidRDefault="002B73C4" w:rsidP="00A9451D">
      <w:pPr>
        <w:pStyle w:val="BodyText"/>
        <w:jc w:val="both"/>
      </w:pPr>
      <w:r>
        <w:t>That number pushed us across a 64k byte boundary and so we have chosen to reserve the first 128 kB of flash media for boot stream text.</w:t>
      </w:r>
    </w:p>
    <w:p w14:paraId="2A1C0982" w14:textId="77777777" w:rsidR="002B73C4" w:rsidRDefault="002B73C4" w:rsidP="00A9451D">
      <w:pPr>
        <w:pStyle w:val="PlainHeading4"/>
        <w:numPr>
          <w:ilvl w:val="3"/>
          <w:numId w:val="1"/>
        </w:numPr>
        <w:jc w:val="both"/>
      </w:pPr>
      <w:r>
        <w:t>Root Node Programming</w:t>
      </w:r>
    </w:p>
    <w:p w14:paraId="10A57FB2" w14:textId="77777777" w:rsidR="002B73C4" w:rsidRDefault="002B73C4" w:rsidP="00A9451D">
      <w:pPr>
        <w:pStyle w:val="BodyText"/>
        <w:jc w:val="both"/>
      </w:pPr>
      <w:r>
        <w:t xml:space="preserve">The root node may simply be programmed as the last step in a complete boot stream.  Earlier in the stream it may be necessary to program the root node to do other things such as for example speeding up the flash clock timing, or copying data from flash to an external SRAM as is done in booting </w:t>
      </w:r>
      <w:proofErr w:type="spellStart"/>
      <w:r>
        <w:t>eForth</w:t>
      </w:r>
      <w:proofErr w:type="spellEnd"/>
      <w:r>
        <w:t xml:space="preserve"> or </w:t>
      </w:r>
      <w:proofErr w:type="spellStart"/>
      <w:r>
        <w:t>polyFORTH</w:t>
      </w:r>
      <w:proofErr w:type="spellEnd"/>
      <w:r>
        <w:t>.</w:t>
      </w:r>
    </w:p>
    <w:p w14:paraId="38207D5F" w14:textId="77777777" w:rsidR="002B73C4" w:rsidRDefault="002B73C4" w:rsidP="00A9451D">
      <w:pPr>
        <w:pStyle w:val="BodyText"/>
        <w:jc w:val="both"/>
      </w:pPr>
      <w:r>
        <w:t xml:space="preserve">Such intermediate programs for the root may be generated using  </w:t>
      </w:r>
      <w:r w:rsidRPr="00B60E7B">
        <w:rPr>
          <w:rFonts w:ascii="Consolas" w:hAnsi="Consolas" w:cs="Consolas"/>
        </w:rPr>
        <w:t>/ROOT</w:t>
      </w:r>
      <w:r>
        <w:t xml:space="preserve">  which does not employ BDL, or included in the BDL for a stream in which case the streamer generates two frames for the boot path (one for all nodes but the root, and one for the root itself.)  When such a program will be accessing other flash during its operation and then resuming stream processing, the word  FORWARD  should be used after  ]FRAME  in a flash boot stream to pad the stream to the next even byte boundary in flash, and to patch the root node program for a forward reference to the padded restart address.</w:t>
      </w:r>
    </w:p>
    <w:p w14:paraId="517677B5" w14:textId="77777777" w:rsidR="002B73C4" w:rsidRDefault="002B73C4" w:rsidP="00A9451D">
      <w:pPr>
        <w:pStyle w:val="BodyText"/>
        <w:jc w:val="both"/>
      </w:pPr>
      <w:r>
        <w:t>Only one memory load may be specified for a root node, and it must have the same source and destination offsets if the load is specified by  /SOME .  Although it is possible to initialize more than RAM and P in a root node, this process would be complex and we have not built any particular such mechanism into the BDL.  None of this is relevant for node 207, but it is true for any real boot node.</w:t>
      </w:r>
    </w:p>
    <w:p w14:paraId="48DB3E8F" w14:textId="77777777" w:rsidR="002B73C4" w:rsidRDefault="002B73C4" w:rsidP="00A9451D">
      <w:pPr>
        <w:pStyle w:val="PlainHeading4"/>
        <w:numPr>
          <w:ilvl w:val="3"/>
          <w:numId w:val="1"/>
        </w:numPr>
        <w:jc w:val="both"/>
      </w:pPr>
      <w:r>
        <w:t>Special Considerations for SPI Flash</w:t>
      </w:r>
    </w:p>
    <w:p w14:paraId="1DFBCBB1" w14:textId="77777777" w:rsidR="002B73C4" w:rsidRDefault="002B73C4" w:rsidP="00A9451D">
      <w:pPr>
        <w:pStyle w:val="BodyText"/>
        <w:jc w:val="both"/>
      </w:pPr>
      <w:r>
        <w:t xml:space="preserve">The SPI node processes standard boot frame headers which may be concatenated so long as the flash is not being accessed in any other way during booting.  This stipulation is necessary because the end of a boot frame may occur on any even bit boundary within the flash, hence 0, 2, 4 or 6 bits into an addressable byte.  A straight concatenation may begin on the next bit boundary to be read.  A standard BDL frame will actually generate two concatenated boot frames:  One to load all nodes but the root, and the next to load the root node and begin execution.  The second frame is actually generated using  /ROOT  but is derived from the limited BDL allowed for the root node.  Initialize P to the concatenation address  </w:t>
      </w:r>
      <w:r w:rsidRPr="00152EE8">
        <w:rPr>
          <w:rFonts w:ascii="Consolas" w:hAnsi="Consolas"/>
        </w:rPr>
        <w:t xml:space="preserve">[ 705 ITS </w:t>
      </w:r>
      <w:proofErr w:type="spellStart"/>
      <w:r w:rsidRPr="00152EE8">
        <w:rPr>
          <w:rFonts w:ascii="Consolas" w:hAnsi="Consolas"/>
        </w:rPr>
        <w:t>spi</w:t>
      </w:r>
      <w:proofErr w:type="spellEnd"/>
      <w:r w:rsidRPr="00152EE8">
        <w:rPr>
          <w:rFonts w:ascii="Consolas" w:hAnsi="Consolas"/>
        </w:rPr>
        <w:t>-exec ]</w:t>
      </w:r>
      <w:r>
        <w:t xml:space="preserve">  if the root is not going to be otherwise accessing flash and there is to be another concatenated frame.</w:t>
      </w:r>
    </w:p>
    <w:p w14:paraId="5FC213AD" w14:textId="77777777" w:rsidR="002B73C4" w:rsidRDefault="002B73C4" w:rsidP="00A9451D">
      <w:pPr>
        <w:pStyle w:val="BodyText"/>
        <w:jc w:val="both"/>
      </w:pPr>
      <w:r>
        <w:t xml:space="preserve">In complex flash boots there may be several logical steps, and some of them may involve programming the root node to operate on the flash.  Examples include reading the </w:t>
      </w:r>
      <w:proofErr w:type="spellStart"/>
      <w:r>
        <w:t>polyFORTH</w:t>
      </w:r>
      <w:proofErr w:type="spellEnd"/>
      <w:r>
        <w:t xml:space="preserve"> nucleus from flash and writing it into external SRAM, and </w:t>
      </w:r>
      <w:r>
        <w:lastRenderedPageBreak/>
        <w:t>accessing a table of parameter values to be written at specified places in various nodes before booting the rest of their memory.  In these cases the bit alignment of the end of the previous boot stream is lost and a new starting address must be written into the root node's memory so that after that step is complete the normal boot code may be started at a byte-aligned place following the end of the previous boot stream.  This address, within the flash, is only known after the boot stream image has been padded, and  FORWARD  is used to patch the root node program with this address information.</w:t>
      </w:r>
    </w:p>
    <w:p w14:paraId="3379AD8A" w14:textId="77777777" w:rsidR="002B73C4" w:rsidRDefault="002B73C4" w:rsidP="00A9451D">
      <w:pPr>
        <w:pStyle w:val="BodyText"/>
        <w:jc w:val="both"/>
      </w:pPr>
      <w:r>
        <w:t xml:space="preserve">To build an SPI boot stream that is unpacked for debugging purposes, use the phrase  </w:t>
      </w:r>
      <w:r w:rsidRPr="00F7599E">
        <w:rPr>
          <w:rFonts w:ascii="Consolas" w:hAnsi="Consolas"/>
        </w:rPr>
        <w:t>0 S-END !</w:t>
      </w:r>
      <w:r>
        <w:t xml:space="preserve">  within  </w:t>
      </w:r>
      <w:r w:rsidRPr="00F7599E">
        <w:rPr>
          <w:rFonts w:ascii="Consolas" w:hAnsi="Consolas"/>
        </w:rPr>
        <w:t>STREAM[ ... ]STREAM</w:t>
      </w:r>
      <w:r>
        <w:t xml:space="preserve"> .</w:t>
      </w:r>
    </w:p>
    <w:p w14:paraId="5E034ADE" w14:textId="77777777" w:rsidR="002B73C4" w:rsidRDefault="002B73C4" w:rsidP="00A9451D">
      <w:pPr>
        <w:pStyle w:val="PlainHeading4"/>
        <w:numPr>
          <w:ilvl w:val="3"/>
          <w:numId w:val="1"/>
        </w:numPr>
        <w:jc w:val="both"/>
      </w:pPr>
      <w:r>
        <w:t>Special Considerations for Serial boot</w:t>
      </w:r>
    </w:p>
    <w:p w14:paraId="3F5C0848" w14:textId="77777777" w:rsidR="002B73C4" w:rsidRPr="000F508E" w:rsidRDefault="002B73C4" w:rsidP="00A9451D">
      <w:pPr>
        <w:pStyle w:val="BodyText"/>
        <w:jc w:val="both"/>
      </w:pPr>
      <w:r>
        <w:t>When preparing a 2-chip boot stream for serial delivery through node 708, it's infeasible to visit node 000 on the first chip as part of the main stream.  So, if you need to program this node in any way it must be done as part of the bridge construction.  The 2-chip serial pF stream generator we provide loads a ganglion into node 000.  Copy the BDL for your node 000 here if you need it.</w:t>
      </w:r>
    </w:p>
    <w:p w14:paraId="48B67FA2" w14:textId="77777777" w:rsidR="002B73C4" w:rsidRPr="007650D3" w:rsidRDefault="002B73C4" w:rsidP="00A9451D">
      <w:pPr>
        <w:pStyle w:val="BodyText"/>
        <w:jc w:val="both"/>
      </w:pPr>
    </w:p>
    <w:p w14:paraId="1C4B3CA6" w14:textId="77777777" w:rsidR="002B73C4" w:rsidRPr="007A0792" w:rsidRDefault="002B73C4" w:rsidP="00A9451D">
      <w:pPr>
        <w:pStyle w:val="PlainHeading2"/>
        <w:jc w:val="both"/>
      </w:pPr>
      <w:bookmarkStart w:id="150" w:name="_Toc119163501"/>
      <w:r w:rsidRPr="007A0792">
        <w:t>Transmitting Boot Streams</w:t>
      </w:r>
      <w:bookmarkEnd w:id="150"/>
    </w:p>
    <w:p w14:paraId="0D627B22" w14:textId="77777777" w:rsidR="002B73C4" w:rsidRDefault="002B73C4" w:rsidP="00A9451D">
      <w:pPr>
        <w:pStyle w:val="BodyText"/>
        <w:jc w:val="both"/>
      </w:pPr>
      <w:r>
        <w:t>You must generate a boot stream for the particular root node you plan to present it through.  While the BDL may be the same for chips to be booted through various nodes, the text of the boot streams differs because the paths necessarily differ for each root node.</w:t>
      </w:r>
    </w:p>
    <w:p w14:paraId="161A7E21" w14:textId="77777777" w:rsidR="002B73C4" w:rsidRDefault="002B73C4" w:rsidP="00A9451D">
      <w:pPr>
        <w:pStyle w:val="BodyText"/>
        <w:jc w:val="both"/>
      </w:pPr>
      <w:r>
        <w:t>The vocabulary for injecting these streams depends on the system you're running on and on the method to be used.  These methods are as follows:</w:t>
      </w:r>
    </w:p>
    <w:p w14:paraId="11656300" w14:textId="77777777" w:rsidR="002B73C4" w:rsidRPr="004F39F3" w:rsidRDefault="002B73C4" w:rsidP="00A9451D">
      <w:pPr>
        <w:pStyle w:val="PlainHeading3"/>
        <w:jc w:val="both"/>
      </w:pPr>
      <w:bookmarkStart w:id="151" w:name="_Toc119163502"/>
      <w:r w:rsidRPr="004F39F3">
        <w:t xml:space="preserve">From </w:t>
      </w:r>
      <w:proofErr w:type="spellStart"/>
      <w:r w:rsidRPr="004F39F3">
        <w:t>saneFORTH</w:t>
      </w:r>
      <w:bookmarkEnd w:id="151"/>
      <w:proofErr w:type="spellEnd"/>
    </w:p>
    <w:p w14:paraId="7993B483" w14:textId="77777777" w:rsidR="002B73C4" w:rsidRPr="00417DD6" w:rsidRDefault="002B73C4" w:rsidP="00A9451D">
      <w:pPr>
        <w:pStyle w:val="PlainHeading4"/>
        <w:numPr>
          <w:ilvl w:val="3"/>
          <w:numId w:val="1"/>
        </w:numPr>
        <w:jc w:val="both"/>
      </w:pPr>
      <w:r w:rsidRPr="00417DD6">
        <w:t>Asynchronous Serial</w:t>
      </w:r>
    </w:p>
    <w:p w14:paraId="32810AAA" w14:textId="77777777" w:rsidR="002B73C4" w:rsidRPr="00417DD6" w:rsidRDefault="002B73C4" w:rsidP="00A9451D">
      <w:pPr>
        <w:pStyle w:val="BodyText"/>
        <w:jc w:val="both"/>
      </w:pPr>
      <w:proofErr w:type="spellStart"/>
      <w:r>
        <w:t>sF</w:t>
      </w:r>
      <w:proofErr w:type="spellEnd"/>
      <w:r>
        <w:t xml:space="preserve"> uses its external IDE to inject asynchronous boot streams into node 708 of the HOST chip </w:t>
      </w:r>
    </w:p>
    <w:p w14:paraId="1B82E604" w14:textId="77777777" w:rsidR="002B73C4" w:rsidRDefault="002B73C4" w:rsidP="00A9451D">
      <w:pPr>
        <w:pStyle w:val="List2"/>
        <w:jc w:val="both"/>
      </w:pPr>
      <w:r>
        <w:rPr>
          <w:rFonts w:ascii="Consolas" w:hAnsi="Consolas" w:cs="Consolas"/>
          <w:b/>
        </w:rPr>
        <w:t>S-ORG S-LNG  HOST LOAD  !STREAM</w:t>
      </w:r>
      <w:r w:rsidRPr="00A16DEE">
        <w:t xml:space="preserve">  </w:t>
      </w:r>
      <w:r>
        <w:t>resets the chip and pumps the stream just built into it through boot node 708.  Returns when all words have been transmitted.  There is no flow control so completion does not prove success.</w:t>
      </w:r>
    </w:p>
    <w:p w14:paraId="07BEDB28" w14:textId="77777777" w:rsidR="002B73C4" w:rsidRDefault="002B73C4" w:rsidP="00A9451D">
      <w:pPr>
        <w:pStyle w:val="List2"/>
        <w:jc w:val="both"/>
      </w:pPr>
      <w:r>
        <w:rPr>
          <w:rFonts w:ascii="Consolas" w:hAnsi="Consolas" w:cs="Consolas"/>
          <w:b/>
        </w:rPr>
        <w:t>!stream</w:t>
      </w:r>
      <w:r w:rsidRPr="00A16DEE">
        <w:t xml:space="preserve">  </w:t>
      </w:r>
      <w:r>
        <w:t>is used when the serial port is already set up and the chip has already been reset.  Used for second and subsequent streams when multiple streams are being injected.</w:t>
      </w:r>
    </w:p>
    <w:p w14:paraId="3FEA4DBF" w14:textId="77777777" w:rsidR="002B73C4" w:rsidRDefault="002B73C4" w:rsidP="00A9451D">
      <w:pPr>
        <w:pStyle w:val="List2"/>
        <w:jc w:val="both"/>
      </w:pPr>
      <w:r>
        <w:rPr>
          <w:rFonts w:ascii="Consolas" w:hAnsi="Consolas" w:cs="Consolas"/>
          <w:b/>
        </w:rPr>
        <w:t>!NUCLEUS</w:t>
      </w:r>
      <w:r w:rsidRPr="00A16DEE">
        <w:t xml:space="preserve">  </w:t>
      </w:r>
      <w:r>
        <w:t xml:space="preserve">transmits the </w:t>
      </w:r>
      <w:proofErr w:type="spellStart"/>
      <w:r>
        <w:t>polyFORTH</w:t>
      </w:r>
      <w:proofErr w:type="spellEnd"/>
      <w:r>
        <w:t xml:space="preserve"> nucleus from block zero of the pF serial disk when initializing RAM over serial port.</w:t>
      </w:r>
    </w:p>
    <w:p w14:paraId="1AB5656A" w14:textId="77777777" w:rsidR="002B73C4" w:rsidRDefault="002B73C4" w:rsidP="00A9451D">
      <w:pPr>
        <w:pStyle w:val="BodyText"/>
        <w:jc w:val="both"/>
      </w:pPr>
      <w:r w:rsidRPr="00417DD6">
        <w:t xml:space="preserve">The </w:t>
      </w:r>
      <w:r>
        <w:t xml:space="preserve">asynchronous </w:t>
      </w:r>
      <w:r w:rsidRPr="00417DD6">
        <w:t xml:space="preserve">boot stream can also span both host and target.  </w:t>
      </w:r>
      <w:r>
        <w:t xml:space="preserve">Upon completion the external IDE remains loaded and, if the stream in question left IDE code in node 708 with proper P setting, the external IDE may still be used with care and due considerations for what paths are feasible after the stream has been loaded.  Use  </w:t>
      </w:r>
      <w:r w:rsidRPr="003A6D2F">
        <w:rPr>
          <w:rFonts w:ascii="Consolas" w:hAnsi="Consolas"/>
        </w:rPr>
        <w:t>Talk</w:t>
      </w:r>
      <w:r>
        <w:t xml:space="preserve">  instead of  </w:t>
      </w:r>
      <w:r w:rsidRPr="003A6D2F">
        <w:rPr>
          <w:rFonts w:ascii="Consolas" w:hAnsi="Consolas"/>
        </w:rPr>
        <w:t>TALK</w:t>
      </w:r>
      <w:r>
        <w:t xml:space="preserve">  to use existing serial port and avoid resetting the chip.</w:t>
      </w:r>
    </w:p>
    <w:p w14:paraId="3C0062DC" w14:textId="77777777" w:rsidR="002B73C4" w:rsidRPr="00CA656E" w:rsidRDefault="002B73C4" w:rsidP="00A9451D">
      <w:pPr>
        <w:pStyle w:val="PlainHeading3"/>
        <w:jc w:val="both"/>
        <w:rPr>
          <w:highlight w:val="yellow"/>
        </w:rPr>
      </w:pPr>
      <w:bookmarkStart w:id="152" w:name="_Toc119163503"/>
      <w:r w:rsidRPr="00CA656E">
        <w:rPr>
          <w:highlight w:val="yellow"/>
        </w:rPr>
        <w:t>From pF/144</w:t>
      </w:r>
      <w:bookmarkEnd w:id="152"/>
    </w:p>
    <w:p w14:paraId="75DD531B" w14:textId="77777777" w:rsidR="002B73C4" w:rsidRDefault="002B73C4" w:rsidP="00A9451D">
      <w:pPr>
        <w:pStyle w:val="PlainHeading4"/>
        <w:numPr>
          <w:ilvl w:val="3"/>
          <w:numId w:val="1"/>
        </w:numPr>
        <w:jc w:val="both"/>
      </w:pPr>
      <w:r>
        <w:t>Internal Streams rooted at node 207</w:t>
      </w:r>
    </w:p>
    <w:p w14:paraId="46CA340F" w14:textId="77777777" w:rsidR="002B73C4" w:rsidRDefault="002B73C4" w:rsidP="00A9451D">
      <w:pPr>
        <w:pStyle w:val="BodyText"/>
        <w:jc w:val="both"/>
      </w:pPr>
      <w:r>
        <w:t>Streams may be injected, at very high speed, directly into the host chip after being built:</w:t>
      </w:r>
    </w:p>
    <w:p w14:paraId="563C0A06" w14:textId="77777777" w:rsidR="002B73C4" w:rsidRDefault="002B73C4" w:rsidP="00A9451D">
      <w:pPr>
        <w:pStyle w:val="List2"/>
        <w:jc w:val="both"/>
      </w:pPr>
      <w:r>
        <w:rPr>
          <w:rFonts w:ascii="Consolas" w:hAnsi="Consolas" w:cs="Consolas"/>
          <w:b/>
        </w:rPr>
        <w:t>!SNORK</w:t>
      </w:r>
      <w:r w:rsidRPr="00A16DEE">
        <w:t xml:space="preserve">  </w:t>
      </w:r>
      <w:r>
        <w:t>pumps the stream just built out through the Snorkel into node 208 or 307 as indicated by the path in effect at the start of the stream.  Returns when all words have been absorbed by at least the first node in the path.</w:t>
      </w:r>
    </w:p>
    <w:p w14:paraId="58597B91" w14:textId="77777777" w:rsidR="002B73C4" w:rsidRDefault="002B73C4" w:rsidP="00A9451D">
      <w:pPr>
        <w:pStyle w:val="BodyText"/>
        <w:jc w:val="both"/>
      </w:pPr>
      <w:bookmarkStart w:id="153" w:name="_Hlk509518475"/>
      <w:r>
        <w:t>Here is an example that instructs node 715 to emit an approximately 75 MHz signal on pin 715.17, assuming that nothing but ganglia have been loaded into any of the nodes along its path:</w:t>
      </w:r>
    </w:p>
    <w:p w14:paraId="7BE65F63" w14:textId="77777777" w:rsidR="002B73C4" w:rsidRDefault="002B73C4" w:rsidP="00A9451D">
      <w:pPr>
        <w:pStyle w:val="Coding"/>
        <w:jc w:val="both"/>
      </w:pPr>
      <w:r>
        <w:lastRenderedPageBreak/>
        <w:t>1581</w:t>
      </w:r>
    </w:p>
    <w:p w14:paraId="4FE64084" w14:textId="77777777" w:rsidR="002B73C4" w:rsidRDefault="002B73C4" w:rsidP="00A9451D">
      <w:pPr>
        <w:pStyle w:val="Coding"/>
        <w:jc w:val="both"/>
      </w:pPr>
      <w:r>
        <w:t xml:space="preserve"> 0 ( Descriptor test)</w:t>
      </w:r>
    </w:p>
    <w:p w14:paraId="4F45E2FE" w14:textId="77777777" w:rsidR="002B73C4" w:rsidRDefault="002B73C4" w:rsidP="00A9451D">
      <w:pPr>
        <w:pStyle w:val="Coding"/>
        <w:jc w:val="both"/>
      </w:pPr>
      <w:r>
        <w:t xml:space="preserve"> 1 ASM[ # 715 NODE ERS # 0 org</w:t>
      </w:r>
    </w:p>
    <w:p w14:paraId="4721F859" w14:textId="77777777" w:rsidR="002B73C4" w:rsidRDefault="002B73C4" w:rsidP="00A9451D">
      <w:pPr>
        <w:pStyle w:val="Coding"/>
        <w:jc w:val="both"/>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7D415282" w14:textId="77777777" w:rsidR="002B73C4" w:rsidRDefault="002B73C4" w:rsidP="00A9451D">
      <w:pPr>
        <w:pStyle w:val="Coding"/>
        <w:jc w:val="both"/>
      </w:pPr>
      <w:r>
        <w:t xml:space="preserve"> 3</w:t>
      </w:r>
    </w:p>
    <w:p w14:paraId="4E073FCF" w14:textId="77777777" w:rsidR="002B73C4" w:rsidRDefault="002B73C4" w:rsidP="00A9451D">
      <w:pPr>
        <w:pStyle w:val="Coding"/>
        <w:jc w:val="both"/>
      </w:pPr>
      <w:r>
        <w:t xml:space="preserve"> 4 0 ARRAY MYP  207 ORGN 210 TO 710 TO 715 TO -1 ,</w:t>
      </w:r>
    </w:p>
    <w:p w14:paraId="0727C856" w14:textId="77777777" w:rsidR="002B73C4" w:rsidRDefault="002B73C4" w:rsidP="00A9451D">
      <w:pPr>
        <w:pStyle w:val="Coding"/>
        <w:jc w:val="both"/>
      </w:pPr>
      <w:r>
        <w:t xml:space="preserve"> 5</w:t>
      </w:r>
    </w:p>
    <w:p w14:paraId="1C3D4072" w14:textId="77777777" w:rsidR="002B73C4" w:rsidRDefault="002B73C4" w:rsidP="00A9451D">
      <w:pPr>
        <w:pStyle w:val="Coding"/>
        <w:jc w:val="both"/>
      </w:pPr>
      <w:r>
        <w:t xml:space="preserve"> 6 207 STREAM[   ' MYP COURSE</w:t>
      </w:r>
    </w:p>
    <w:p w14:paraId="74DE078A" w14:textId="77777777" w:rsidR="002B73C4" w:rsidRDefault="002B73C4" w:rsidP="00A9451D">
      <w:pPr>
        <w:pStyle w:val="Coding"/>
        <w:jc w:val="both"/>
      </w:pPr>
      <w:r>
        <w:t xml:space="preserve"> 7    FRAME[   715 +NODE  0 1 715 /PART</w:t>
      </w:r>
    </w:p>
    <w:p w14:paraId="04D426D5" w14:textId="77777777" w:rsidR="002B73C4" w:rsidRDefault="002B73C4" w:rsidP="00A9451D">
      <w:pPr>
        <w:pStyle w:val="Coding"/>
        <w:jc w:val="both"/>
      </w:pPr>
      <w:r>
        <w:t xml:space="preserve"> 8    -1. -1. -1. -1.  -1. -1. -1. -1.  -1.  9 /RSTACK</w:t>
      </w:r>
    </w:p>
    <w:p w14:paraId="59E269DB" w14:textId="77777777" w:rsidR="002B73C4" w:rsidRDefault="002B73C4" w:rsidP="00A9451D">
      <w:pPr>
        <w:pStyle w:val="Coding"/>
        <w:jc w:val="both"/>
      </w:pPr>
      <w:r>
        <w:t xml:space="preserve"> 9    x20000. x30000.  2OVER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p>
    <w:p w14:paraId="5E03E467" w14:textId="77777777" w:rsidR="002B73C4" w:rsidRDefault="002B73C4" w:rsidP="00A9451D">
      <w:pPr>
        <w:pStyle w:val="Coding"/>
        <w:jc w:val="both"/>
      </w:pPr>
      <w:r>
        <w:t xml:space="preserve">10                     2OVER </w:t>
      </w:r>
      <w:proofErr w:type="spellStart"/>
      <w:r>
        <w:t>2OVER</w:t>
      </w:r>
      <w:proofErr w:type="spellEnd"/>
      <w:r>
        <w:t xml:space="preserve">  10 /STACK  IO /B  0 /P</w:t>
      </w:r>
    </w:p>
    <w:p w14:paraId="565E2832" w14:textId="77777777" w:rsidR="002B73C4" w:rsidRDefault="002B73C4" w:rsidP="00A9451D">
      <w:pPr>
        <w:pStyle w:val="Coding"/>
        <w:jc w:val="both"/>
      </w:pPr>
      <w:r>
        <w:t>11    ]FRAME  ]STREAM</w:t>
      </w:r>
    </w:p>
    <w:p w14:paraId="7538EBC4" w14:textId="77777777" w:rsidR="002B73C4" w:rsidRDefault="002B73C4" w:rsidP="00A9451D">
      <w:pPr>
        <w:pStyle w:val="Coding"/>
        <w:jc w:val="both"/>
      </w:pPr>
      <w:r>
        <w:t>12 !SNORK</w:t>
      </w:r>
    </w:p>
    <w:p w14:paraId="23B9A3BC" w14:textId="77777777" w:rsidR="002B73C4" w:rsidRDefault="002B73C4" w:rsidP="00A9451D">
      <w:pPr>
        <w:pStyle w:val="BodyText"/>
        <w:spacing w:before="120"/>
        <w:jc w:val="both"/>
      </w:pPr>
      <w:r>
        <w:t>This example instructs node 500 of the target chip to emit a similar signal on its pin 500.17, assuming that the bridge has already been installed and activated, and that there are no obstructions along the path.  Note the use of  ORGN  to make the hop between nodes 400 and 10400:</w:t>
      </w:r>
    </w:p>
    <w:p w14:paraId="23CB1B92" w14:textId="77777777" w:rsidR="002B73C4" w:rsidRDefault="002B73C4" w:rsidP="00A9451D">
      <w:pPr>
        <w:pStyle w:val="Coding"/>
        <w:jc w:val="both"/>
      </w:pPr>
      <w:r>
        <w:t>1582</w:t>
      </w:r>
    </w:p>
    <w:p w14:paraId="41ED7353" w14:textId="77777777" w:rsidR="002B73C4" w:rsidRDefault="002B73C4" w:rsidP="00A9451D">
      <w:pPr>
        <w:pStyle w:val="Coding"/>
        <w:jc w:val="both"/>
      </w:pPr>
      <w:r>
        <w:t xml:space="preserve"> 0    ( 2-chip test)</w:t>
      </w:r>
    </w:p>
    <w:p w14:paraId="4D6E1556" w14:textId="77777777" w:rsidR="002B73C4" w:rsidRDefault="002B73C4" w:rsidP="00A9451D">
      <w:pPr>
        <w:pStyle w:val="Coding"/>
        <w:jc w:val="both"/>
      </w:pPr>
      <w:r>
        <w:t xml:space="preserve"> 1 ASM[ # 10500 NODE ERS # 0 org</w:t>
      </w:r>
    </w:p>
    <w:p w14:paraId="13356A73" w14:textId="77777777" w:rsidR="002B73C4" w:rsidRDefault="002B73C4" w:rsidP="00A9451D">
      <w:pPr>
        <w:pStyle w:val="Coding"/>
        <w:jc w:val="both"/>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034167F7" w14:textId="77777777" w:rsidR="002B73C4" w:rsidRDefault="002B73C4" w:rsidP="00A9451D">
      <w:pPr>
        <w:pStyle w:val="Coding"/>
        <w:jc w:val="both"/>
      </w:pPr>
      <w:r>
        <w:t xml:space="preserve"> 3</w:t>
      </w:r>
    </w:p>
    <w:p w14:paraId="7F3E2C51" w14:textId="77777777" w:rsidR="002B73C4" w:rsidRDefault="002B73C4" w:rsidP="00A9451D">
      <w:pPr>
        <w:pStyle w:val="Coding"/>
        <w:jc w:val="both"/>
      </w:pPr>
      <w:r>
        <w:t xml:space="preserve"> 4 0 ARRAY MYP  207 ORGN 407 TO 400 TO  10400 ORGN 10500 TO  -1 ,</w:t>
      </w:r>
    </w:p>
    <w:p w14:paraId="0F372B79" w14:textId="77777777" w:rsidR="002B73C4" w:rsidRDefault="002B73C4" w:rsidP="00A9451D">
      <w:pPr>
        <w:pStyle w:val="Coding"/>
        <w:jc w:val="both"/>
      </w:pPr>
      <w:r>
        <w:t xml:space="preserve"> 5</w:t>
      </w:r>
    </w:p>
    <w:p w14:paraId="528B77BB" w14:textId="77777777" w:rsidR="002B73C4" w:rsidRDefault="002B73C4" w:rsidP="00A9451D">
      <w:pPr>
        <w:pStyle w:val="Coding"/>
        <w:jc w:val="both"/>
      </w:pPr>
      <w:r>
        <w:t xml:space="preserve"> 6 207 STREAM[   ' MYP COURSE</w:t>
      </w:r>
    </w:p>
    <w:p w14:paraId="4B7D124E" w14:textId="77777777" w:rsidR="002B73C4" w:rsidRDefault="002B73C4" w:rsidP="00A9451D">
      <w:pPr>
        <w:pStyle w:val="Coding"/>
        <w:jc w:val="both"/>
      </w:pPr>
      <w:r>
        <w:t xml:space="preserve"> 7    FRAME[ 10500 +NODE  0 1 10500 /PART</w:t>
      </w:r>
    </w:p>
    <w:p w14:paraId="18341E38" w14:textId="77777777" w:rsidR="002B73C4" w:rsidRDefault="002B73C4" w:rsidP="00A9451D">
      <w:pPr>
        <w:pStyle w:val="Coding"/>
        <w:jc w:val="both"/>
      </w:pPr>
      <w:r>
        <w:t xml:space="preserve"> 8    -1. -1. -1. -1.  -1. -1. -1. -1.  -1.  9 /RSTACK</w:t>
      </w:r>
    </w:p>
    <w:p w14:paraId="227802B1" w14:textId="77777777" w:rsidR="002B73C4" w:rsidRDefault="002B73C4" w:rsidP="00A9451D">
      <w:pPr>
        <w:pStyle w:val="Coding"/>
        <w:jc w:val="both"/>
      </w:pPr>
      <w:r>
        <w:t xml:space="preserve"> 9    x20000. x30000.  2OVER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p>
    <w:p w14:paraId="710C0A8D" w14:textId="77777777" w:rsidR="002B73C4" w:rsidRDefault="002B73C4" w:rsidP="00A9451D">
      <w:pPr>
        <w:pStyle w:val="Coding"/>
        <w:jc w:val="both"/>
      </w:pPr>
      <w:r>
        <w:t xml:space="preserve">10                     2OVER </w:t>
      </w:r>
      <w:proofErr w:type="spellStart"/>
      <w:r>
        <w:t>2OVER</w:t>
      </w:r>
      <w:proofErr w:type="spellEnd"/>
      <w:r>
        <w:t xml:space="preserve">  10 /STACK  IO /B  0 /P</w:t>
      </w:r>
    </w:p>
    <w:p w14:paraId="75FDC3A6" w14:textId="77777777" w:rsidR="002B73C4" w:rsidRDefault="002B73C4" w:rsidP="00A9451D">
      <w:pPr>
        <w:pStyle w:val="Coding"/>
        <w:jc w:val="both"/>
      </w:pPr>
      <w:r>
        <w:t>11    ]FRAME  ]STREAM</w:t>
      </w:r>
    </w:p>
    <w:p w14:paraId="23479E09" w14:textId="77777777" w:rsidR="002B73C4" w:rsidRDefault="002B73C4" w:rsidP="00A9451D">
      <w:pPr>
        <w:pStyle w:val="Coding"/>
        <w:jc w:val="both"/>
      </w:pPr>
      <w:r>
        <w:t>12 !SNORK</w:t>
      </w:r>
    </w:p>
    <w:p w14:paraId="0D8673F3" w14:textId="77777777" w:rsidR="002B73C4" w:rsidRDefault="002B73C4" w:rsidP="00A9451D">
      <w:pPr>
        <w:pStyle w:val="BodyText"/>
        <w:spacing w:before="120"/>
        <w:jc w:val="both"/>
      </w:pPr>
      <w:r>
        <w:t xml:space="preserve">For the next example, we begin with a flash boot that does NOT load anything but </w:t>
      </w:r>
      <w:proofErr w:type="spellStart"/>
      <w:r>
        <w:t>polyFORTH</w:t>
      </w:r>
      <w:proofErr w:type="spellEnd"/>
      <w:r>
        <w:t xml:space="preserve"> and, if desired, the bridge.  This demonstrates that </w:t>
      </w:r>
      <w:proofErr w:type="spellStart"/>
      <w:r>
        <w:t>polyFORTH</w:t>
      </w:r>
      <w:proofErr w:type="spellEnd"/>
      <w:r>
        <w:t xml:space="preserve"> can load the ethernet cluster from within a live chip.  It is a torturous procedure because we must initially do a 9 LOAD for serial clock (HOME 9 LIST and edit is the best way to go)  :</w:t>
      </w:r>
    </w:p>
    <w:p w14:paraId="7A1AD8FC" w14:textId="77777777" w:rsidR="002B73C4" w:rsidRDefault="002B73C4" w:rsidP="00A9451D">
      <w:pPr>
        <w:pStyle w:val="Coding"/>
        <w:jc w:val="both"/>
      </w:pPr>
      <w:r>
        <w:t>1583</w:t>
      </w:r>
    </w:p>
    <w:p w14:paraId="73034616" w14:textId="77777777" w:rsidR="002B73C4" w:rsidRDefault="002B73C4" w:rsidP="00A9451D">
      <w:pPr>
        <w:pStyle w:val="Coding"/>
        <w:jc w:val="both"/>
      </w:pPr>
      <w:r>
        <w:t xml:space="preserve"> 0 ( Add Ether to pF)</w:t>
      </w:r>
    </w:p>
    <w:p w14:paraId="5FA4B4A6" w14:textId="77777777" w:rsidR="002B73C4" w:rsidRDefault="002B73C4" w:rsidP="00A9451D">
      <w:pPr>
        <w:pStyle w:val="Coding"/>
        <w:jc w:val="both"/>
      </w:pPr>
      <w:r>
        <w:t xml:space="preserve"> 1 STREAMER LOAD  1 CONSTANT ?CLK   1 CONSTANT ?ETH</w:t>
      </w:r>
    </w:p>
    <w:p w14:paraId="4CB32B7B" w14:textId="77777777" w:rsidR="002B73C4" w:rsidRDefault="002B73C4" w:rsidP="00A9451D">
      <w:pPr>
        <w:pStyle w:val="Coding"/>
        <w:jc w:val="both"/>
      </w:pPr>
      <w:r>
        <w:t xml:space="preserve"> 2</w:t>
      </w:r>
    </w:p>
    <w:p w14:paraId="1097EC19" w14:textId="77777777" w:rsidR="002B73C4" w:rsidRDefault="002B73C4" w:rsidP="00A9451D">
      <w:pPr>
        <w:pStyle w:val="Coding"/>
        <w:jc w:val="both"/>
      </w:pPr>
      <w:r>
        <w:t xml:space="preserve"> 3 0 ARRAY MYP  207 ORGN 208 TO 108 TO 110 TO 10 TO 17 TO</w:t>
      </w:r>
    </w:p>
    <w:p w14:paraId="2F492977" w14:textId="77777777" w:rsidR="002B73C4" w:rsidRDefault="002B73C4" w:rsidP="00A9451D">
      <w:pPr>
        <w:pStyle w:val="Coding"/>
        <w:jc w:val="both"/>
      </w:pPr>
      <w:r>
        <w:t xml:space="preserve"> 4    617 TO 616 TO 116 TO 115 TO 415 TO 414 TO 114 TO 111 TO -1 ,</w:t>
      </w:r>
    </w:p>
    <w:p w14:paraId="24C87E6B" w14:textId="77777777" w:rsidR="002B73C4" w:rsidRDefault="002B73C4" w:rsidP="00A9451D">
      <w:pPr>
        <w:pStyle w:val="Coding"/>
        <w:jc w:val="both"/>
      </w:pPr>
      <w:r>
        <w:t xml:space="preserve"> 5</w:t>
      </w:r>
    </w:p>
    <w:p w14:paraId="3AA68D96" w14:textId="77777777" w:rsidR="002B73C4" w:rsidRDefault="002B73C4" w:rsidP="00A9451D">
      <w:pPr>
        <w:pStyle w:val="Coding"/>
        <w:jc w:val="both"/>
      </w:pPr>
      <w:r>
        <w:t xml:space="preserve"> 6 207 STREAM[   ' MYP COURSE</w:t>
      </w:r>
    </w:p>
    <w:p w14:paraId="22928E9B" w14:textId="77777777" w:rsidR="002B73C4" w:rsidRDefault="002B73C4" w:rsidP="00A9451D">
      <w:pPr>
        <w:pStyle w:val="Coding"/>
        <w:jc w:val="both"/>
      </w:pPr>
      <w:r>
        <w:t xml:space="preserve"> 7    FRAME[  ( Clock/Ether)  ENIC 1+ LOAD  ]FRAME  ]STREAM</w:t>
      </w:r>
    </w:p>
    <w:p w14:paraId="6B75A55A" w14:textId="77777777" w:rsidR="002B73C4" w:rsidRDefault="002B73C4" w:rsidP="00A9451D">
      <w:pPr>
        <w:pStyle w:val="Coding"/>
        <w:jc w:val="both"/>
      </w:pPr>
      <w:r>
        <w:t xml:space="preserve"> 8 !SNORK</w:t>
      </w:r>
    </w:p>
    <w:p w14:paraId="1B554DC2" w14:textId="77777777" w:rsidR="002B73C4" w:rsidRDefault="002B73C4" w:rsidP="00A9451D">
      <w:pPr>
        <w:pStyle w:val="Coding"/>
        <w:jc w:val="both"/>
      </w:pPr>
      <w:r>
        <w:t xml:space="preserve"> 9</w:t>
      </w:r>
    </w:p>
    <w:p w14:paraId="3294B9DC" w14:textId="77777777" w:rsidR="002B73C4" w:rsidRDefault="002B73C4" w:rsidP="00A9451D">
      <w:pPr>
        <w:pStyle w:val="Coding"/>
        <w:jc w:val="both"/>
      </w:pPr>
    </w:p>
    <w:p w14:paraId="0EAAF11C" w14:textId="77777777" w:rsidR="002B73C4" w:rsidRDefault="002B73C4" w:rsidP="00A9451D">
      <w:pPr>
        <w:pStyle w:val="Coding"/>
        <w:jc w:val="both"/>
      </w:pPr>
      <w:r>
        <w:t>3983</w:t>
      </w:r>
    </w:p>
    <w:p w14:paraId="4EF07DE3" w14:textId="77777777" w:rsidR="002B73C4" w:rsidRDefault="002B73C4" w:rsidP="00A9451D">
      <w:pPr>
        <w:pStyle w:val="Coding"/>
        <w:jc w:val="both"/>
      </w:pPr>
      <w:r>
        <w:t xml:space="preserve"> 0 Assumes flash boot only has </w:t>
      </w:r>
      <w:proofErr w:type="spellStart"/>
      <w:r>
        <w:t>polyFORTH</w:t>
      </w:r>
      <w:proofErr w:type="spellEnd"/>
      <w:r>
        <w:t xml:space="preserve"> and, if desired, bridge.</w:t>
      </w:r>
    </w:p>
    <w:p w14:paraId="7B1A4893" w14:textId="77777777" w:rsidR="002B73C4" w:rsidRDefault="002B73C4" w:rsidP="00A9451D">
      <w:pPr>
        <w:pStyle w:val="Coding"/>
        <w:jc w:val="both"/>
      </w:pPr>
      <w:r>
        <w:t xml:space="preserve"> 1    This loads and activates the ethernet NIC Mk1 and the 10MHz</w:t>
      </w:r>
    </w:p>
    <w:p w14:paraId="3A5F2ACF" w14:textId="77777777" w:rsidR="002B73C4" w:rsidRDefault="002B73C4" w:rsidP="00A9451D">
      <w:pPr>
        <w:pStyle w:val="Coding"/>
        <w:jc w:val="both"/>
      </w:pPr>
      <w:r>
        <w:t xml:space="preserve"> 2    clock.  Because of the latter several steps are involved:</w:t>
      </w:r>
    </w:p>
    <w:p w14:paraId="6FFA2754" w14:textId="77777777" w:rsidR="002B73C4" w:rsidRDefault="002B73C4" w:rsidP="00A9451D">
      <w:pPr>
        <w:pStyle w:val="Coding"/>
        <w:jc w:val="both"/>
      </w:pPr>
      <w:r>
        <w:t xml:space="preserve"> 3</w:t>
      </w:r>
    </w:p>
    <w:p w14:paraId="6AC3C370" w14:textId="77777777" w:rsidR="002B73C4" w:rsidRDefault="002B73C4" w:rsidP="00A9451D">
      <w:pPr>
        <w:pStyle w:val="Coding"/>
        <w:jc w:val="both"/>
      </w:pPr>
      <w:r>
        <w:lastRenderedPageBreak/>
        <w:t xml:space="preserve"> 4    1.  Reset and hit space.</w:t>
      </w:r>
    </w:p>
    <w:p w14:paraId="732D9EB0" w14:textId="77777777" w:rsidR="002B73C4" w:rsidRDefault="002B73C4" w:rsidP="00A9451D">
      <w:pPr>
        <w:pStyle w:val="Coding"/>
        <w:jc w:val="both"/>
      </w:pPr>
      <w:r>
        <w:t xml:space="preserve"> 5    2.  HOME 9 LIST and edit to use serial clock.  HI</w:t>
      </w:r>
    </w:p>
    <w:p w14:paraId="382DC192" w14:textId="77777777" w:rsidR="002B73C4" w:rsidRDefault="002B73C4" w:rsidP="00A9451D">
      <w:pPr>
        <w:pStyle w:val="Coding"/>
        <w:jc w:val="both"/>
      </w:pPr>
      <w:r>
        <w:t xml:space="preserve"> 6    3.  AFORTH  1583 LOAD  ... and link should become active.</w:t>
      </w:r>
    </w:p>
    <w:p w14:paraId="4E67CCCA" w14:textId="77777777" w:rsidR="002B73C4" w:rsidRDefault="002B73C4" w:rsidP="00A9451D">
      <w:pPr>
        <w:pStyle w:val="Coding"/>
        <w:jc w:val="both"/>
      </w:pPr>
      <w:r>
        <w:t xml:space="preserve"> 7    4.  RELOAD  hit space</w:t>
      </w:r>
    </w:p>
    <w:p w14:paraId="7F28378C" w14:textId="77777777" w:rsidR="002B73C4" w:rsidRDefault="002B73C4" w:rsidP="00A9451D">
      <w:pPr>
        <w:pStyle w:val="Coding"/>
        <w:jc w:val="both"/>
      </w:pPr>
      <w:r>
        <w:t xml:space="preserve"> 8    5.  HOME 9 LIST and edit to use Ethernet clock.  HI</w:t>
      </w:r>
    </w:p>
    <w:p w14:paraId="44E7F1B7" w14:textId="77777777" w:rsidR="002B73C4" w:rsidRDefault="002B73C4" w:rsidP="00A9451D">
      <w:pPr>
        <w:pStyle w:val="Coding"/>
        <w:jc w:val="both"/>
      </w:pPr>
      <w:r>
        <w:t xml:space="preserve"> 9    6.  ETHER LOAD</w:t>
      </w:r>
    </w:p>
    <w:p w14:paraId="1130DD10" w14:textId="77777777" w:rsidR="002B73C4" w:rsidRDefault="002B73C4" w:rsidP="00A9451D">
      <w:pPr>
        <w:pStyle w:val="Coding"/>
        <w:jc w:val="both"/>
      </w:pPr>
      <w:r>
        <w:t>10</w:t>
      </w:r>
    </w:p>
    <w:p w14:paraId="1A9D71A7" w14:textId="77777777" w:rsidR="002B73C4" w:rsidRDefault="002B73C4" w:rsidP="00A9451D">
      <w:pPr>
        <w:pStyle w:val="Coding"/>
        <w:jc w:val="both"/>
      </w:pPr>
      <w:r>
        <w:t>11 ETHER may in fact be loaded on top of AFORTH, or presumably</w:t>
      </w:r>
    </w:p>
    <w:p w14:paraId="251DC80B" w14:textId="77777777" w:rsidR="002B73C4" w:rsidRDefault="002B73C4" w:rsidP="00A9451D">
      <w:pPr>
        <w:pStyle w:val="Coding"/>
        <w:jc w:val="both"/>
      </w:pPr>
      <w:r>
        <w:t>12    vice versa, but conflicts on double constants may exist.</w:t>
      </w:r>
    </w:p>
    <w:p w14:paraId="02902691" w14:textId="77777777" w:rsidR="002B73C4" w:rsidRDefault="002B73C4" w:rsidP="00A9451D">
      <w:pPr>
        <w:pStyle w:val="BodyText"/>
        <w:jc w:val="both"/>
      </w:pPr>
    </w:p>
    <w:bookmarkEnd w:id="153"/>
    <w:p w14:paraId="6F24309C" w14:textId="77777777" w:rsidR="002B73C4" w:rsidRPr="00A16DEE" w:rsidRDefault="002B73C4" w:rsidP="00A9451D">
      <w:pPr>
        <w:pStyle w:val="BodyText"/>
        <w:jc w:val="both"/>
      </w:pPr>
    </w:p>
    <w:p w14:paraId="5A69C9C2" w14:textId="77777777" w:rsidR="002B73C4" w:rsidRPr="002C69FC" w:rsidRDefault="002B73C4" w:rsidP="00A9451D">
      <w:pPr>
        <w:pStyle w:val="PlainHeading4"/>
        <w:numPr>
          <w:ilvl w:val="3"/>
          <w:numId w:val="1"/>
        </w:numPr>
        <w:jc w:val="both"/>
        <w:rPr>
          <w:highlight w:val="yellow"/>
        </w:rPr>
      </w:pPr>
      <w:r w:rsidRPr="002C69FC">
        <w:rPr>
          <w:highlight w:val="yellow"/>
        </w:rPr>
        <w:t>Asynchronous Serial</w:t>
      </w:r>
      <w:r>
        <w:rPr>
          <w:highlight w:val="yellow"/>
        </w:rPr>
        <w:t xml:space="preserve"> to Another Chip</w:t>
      </w:r>
    </w:p>
    <w:p w14:paraId="276DF66A" w14:textId="77777777" w:rsidR="002B73C4" w:rsidRPr="002C69FC" w:rsidRDefault="002B73C4" w:rsidP="00A9451D">
      <w:pPr>
        <w:pStyle w:val="PlainHeading4"/>
        <w:numPr>
          <w:ilvl w:val="3"/>
          <w:numId w:val="1"/>
        </w:numPr>
        <w:jc w:val="both"/>
        <w:rPr>
          <w:highlight w:val="yellow"/>
        </w:rPr>
      </w:pPr>
      <w:r w:rsidRPr="002C69FC">
        <w:rPr>
          <w:highlight w:val="yellow"/>
        </w:rPr>
        <w:t>Synchronous Serial</w:t>
      </w:r>
      <w:r>
        <w:rPr>
          <w:highlight w:val="yellow"/>
        </w:rPr>
        <w:t xml:space="preserve"> to Another Chip</w:t>
      </w:r>
    </w:p>
    <w:p w14:paraId="4092F94E" w14:textId="77777777" w:rsidR="002B73C4" w:rsidRPr="00F7599E" w:rsidRDefault="002B73C4" w:rsidP="00A9451D">
      <w:pPr>
        <w:pStyle w:val="PlainHeading2"/>
        <w:jc w:val="both"/>
      </w:pPr>
      <w:bookmarkStart w:id="154" w:name="_Toc119163504"/>
      <w:r w:rsidRPr="00F7599E">
        <w:t>Burning Flash</w:t>
      </w:r>
      <w:bookmarkEnd w:id="154"/>
    </w:p>
    <w:p w14:paraId="6172F309" w14:textId="77777777" w:rsidR="002B73C4" w:rsidRDefault="002B73C4" w:rsidP="00A9451D">
      <w:pPr>
        <w:pStyle w:val="BodyText"/>
        <w:jc w:val="both"/>
      </w:pPr>
      <w:r>
        <w:t xml:space="preserve">By default, when generating a stream for node 705, both </w:t>
      </w:r>
      <w:proofErr w:type="spellStart"/>
      <w:r>
        <w:t>saneFORTH</w:t>
      </w:r>
      <w:proofErr w:type="spellEnd"/>
      <w:r>
        <w:t xml:space="preserve"> and pF/144 pack the stream into bytes that may be written to a flash memory starting at its absolute location zero.  This section describes the procedures for writing that stream image into a local or remote flash.</w:t>
      </w:r>
    </w:p>
    <w:p w14:paraId="11E287F9" w14:textId="77777777" w:rsidR="002B73C4" w:rsidRPr="00F7599E" w:rsidRDefault="002B73C4" w:rsidP="00A9451D">
      <w:pPr>
        <w:pStyle w:val="PlainHeading3"/>
        <w:jc w:val="both"/>
        <w:rPr>
          <w:highlight w:val="yellow"/>
        </w:rPr>
      </w:pPr>
      <w:bookmarkStart w:id="155" w:name="_Toc119163505"/>
      <w:r w:rsidRPr="00F7599E">
        <w:rPr>
          <w:highlight w:val="yellow"/>
        </w:rPr>
        <w:t xml:space="preserve">Burning Flash from </w:t>
      </w:r>
      <w:proofErr w:type="spellStart"/>
      <w:r w:rsidRPr="00F7599E">
        <w:rPr>
          <w:highlight w:val="yellow"/>
        </w:rPr>
        <w:t>saneFORTH</w:t>
      </w:r>
      <w:bookmarkEnd w:id="155"/>
      <w:proofErr w:type="spellEnd"/>
    </w:p>
    <w:p w14:paraId="3A871DEB" w14:textId="77777777" w:rsidR="002B73C4" w:rsidRDefault="002B73C4" w:rsidP="00A9451D">
      <w:pPr>
        <w:pStyle w:val="BodyText"/>
        <w:jc w:val="both"/>
      </w:pPr>
    </w:p>
    <w:p w14:paraId="6C939EA1" w14:textId="77777777" w:rsidR="002B73C4" w:rsidRDefault="002B73C4" w:rsidP="00A9451D">
      <w:pPr>
        <w:pStyle w:val="PlainHeading3"/>
        <w:jc w:val="both"/>
      </w:pPr>
      <w:bookmarkStart w:id="156" w:name="_Toc119163506"/>
      <w:r>
        <w:t>Burning flash from pF/144</w:t>
      </w:r>
      <w:bookmarkEnd w:id="156"/>
    </w:p>
    <w:p w14:paraId="763973A8" w14:textId="77777777" w:rsidR="002B73C4" w:rsidRDefault="002B73C4" w:rsidP="00A9451D">
      <w:pPr>
        <w:pStyle w:val="BodyText"/>
        <w:jc w:val="both"/>
      </w:pPr>
      <w:r>
        <w:t>Code is provided for burning one's own flash (for example, the SPI flash that boots the Host chip on an Evaluation Board) or for burning the flash on another chip with which pF is communicating using external IDE.</w:t>
      </w:r>
    </w:p>
    <w:p w14:paraId="1516E6E6" w14:textId="77777777" w:rsidR="002B73C4" w:rsidRDefault="002B73C4" w:rsidP="00A9451D">
      <w:pPr>
        <w:pStyle w:val="PlainHeading4"/>
        <w:numPr>
          <w:ilvl w:val="3"/>
          <w:numId w:val="1"/>
        </w:numPr>
        <w:jc w:val="both"/>
      </w:pPr>
      <w:r>
        <w:t>Burning pF's Own Flash</w:t>
      </w:r>
    </w:p>
    <w:p w14:paraId="2AA4CA91" w14:textId="77777777" w:rsidR="002B73C4" w:rsidRDefault="002B73C4" w:rsidP="00A9451D">
      <w:pPr>
        <w:pStyle w:val="BodyText"/>
        <w:jc w:val="both"/>
      </w:pPr>
      <w:r>
        <w:t>Burning one's own flash is straightforward; all we need do is to copy the stream image to the front of the flash starting at absolute block zero (normally mapped at 40 DRIVE).  After generating the stream, simply execute the following word to rewrite flash boot on your own system:</w:t>
      </w:r>
    </w:p>
    <w:p w14:paraId="0EFBDB52" w14:textId="77777777" w:rsidR="002B73C4" w:rsidRDefault="002B73C4" w:rsidP="00A9451D">
      <w:pPr>
        <w:pStyle w:val="List2"/>
        <w:jc w:val="both"/>
      </w:pPr>
      <w:r>
        <w:rPr>
          <w:rFonts w:ascii="Consolas" w:hAnsi="Consolas" w:cs="Consolas"/>
          <w:b/>
        </w:rPr>
        <w:t>WRITE-FLASH</w:t>
      </w:r>
      <w:r w:rsidRPr="00A16DEE">
        <w:t xml:space="preserve">  </w:t>
      </w:r>
      <w:r>
        <w:t>copies the packed boot stream just generated to the boot area of the current system's flash, at absolute block 48000 and regardless of the current  OFFSET .</w:t>
      </w:r>
    </w:p>
    <w:p w14:paraId="6F198691" w14:textId="77777777" w:rsidR="002B73C4" w:rsidRDefault="002B73C4" w:rsidP="00A9451D">
      <w:pPr>
        <w:pStyle w:val="BodyText"/>
        <w:jc w:val="both"/>
      </w:pPr>
      <w:r>
        <w:t xml:space="preserve">Warning!  This procedure assumes the flash boot area begins at absolute block 48000 in the  </w:t>
      </w:r>
      <w:r w:rsidRPr="00085CDA">
        <w:rPr>
          <w:rFonts w:ascii="Consolas" w:hAnsi="Consolas"/>
        </w:rPr>
        <w:t>UNITS</w:t>
      </w:r>
      <w:r>
        <w:t xml:space="preserve">  mapping that is currently active on the pF/144 system.  If you are using some other mapping you will need to attend to the definition named  </w:t>
      </w:r>
      <w:r w:rsidRPr="00085CDA">
        <w:rPr>
          <w:b/>
        </w:rPr>
        <w:t>)FLASH</w:t>
      </w:r>
      <w:r>
        <w:t xml:space="preserve"> .</w:t>
      </w:r>
    </w:p>
    <w:p w14:paraId="414C6834" w14:textId="77777777" w:rsidR="002B73C4" w:rsidRDefault="002B73C4" w:rsidP="00A9451D">
      <w:pPr>
        <w:pStyle w:val="BodyText"/>
        <w:jc w:val="both"/>
      </w:pPr>
    </w:p>
    <w:p w14:paraId="2B4672BA" w14:textId="77777777" w:rsidR="002B73C4" w:rsidRPr="00DB042B" w:rsidRDefault="002B73C4" w:rsidP="00A9451D">
      <w:pPr>
        <w:pStyle w:val="PlainHeading4"/>
        <w:numPr>
          <w:ilvl w:val="3"/>
          <w:numId w:val="1"/>
        </w:numPr>
        <w:jc w:val="both"/>
        <w:rPr>
          <w:highlight w:val="yellow"/>
        </w:rPr>
      </w:pPr>
      <w:r w:rsidRPr="00DB042B">
        <w:rPr>
          <w:highlight w:val="yellow"/>
        </w:rPr>
        <w:t>Burning Flash on Another Chip</w:t>
      </w:r>
    </w:p>
    <w:p w14:paraId="48AC0942" w14:textId="77777777" w:rsidR="002B73C4" w:rsidRDefault="002B73C4" w:rsidP="00A9451D">
      <w:pPr>
        <w:pStyle w:val="BodyText"/>
        <w:jc w:val="both"/>
      </w:pPr>
    </w:p>
    <w:p w14:paraId="0AEC11F4" w14:textId="77777777" w:rsidR="002B73C4" w:rsidRPr="00933D0F" w:rsidRDefault="002B73C4" w:rsidP="00A9451D">
      <w:pPr>
        <w:pStyle w:val="PlainHeading3"/>
        <w:jc w:val="both"/>
      </w:pPr>
      <w:bookmarkStart w:id="157" w:name="_Toc119163507"/>
      <w:r w:rsidRPr="00933D0F">
        <w:t>Erasing Flash</w:t>
      </w:r>
      <w:bookmarkEnd w:id="157"/>
    </w:p>
    <w:p w14:paraId="1D79837A" w14:textId="77777777" w:rsidR="002B73C4" w:rsidRDefault="002B73C4" w:rsidP="00A9451D">
      <w:pPr>
        <w:pStyle w:val="BodyText"/>
        <w:jc w:val="both"/>
      </w:pPr>
      <w:r>
        <w:t>Flash needs to be erased before being written.  Unless otherwise noted, all of our operations that write flash take care of the necessary erasure.  If you need to erase flash without writing it, study the code in BULK which uses  FERS  with absolute starting block number and count on the flash (remember that 0 DRIVE starts at block 128 absolute.)</w:t>
      </w:r>
    </w:p>
    <w:p w14:paraId="59B59DE2" w14:textId="77777777" w:rsidR="002B73C4" w:rsidRPr="00933D0F" w:rsidRDefault="002B73C4" w:rsidP="00A9451D">
      <w:pPr>
        <w:pStyle w:val="BodyText"/>
        <w:jc w:val="both"/>
        <w:rPr>
          <w:b/>
          <w:kern w:val="28"/>
          <w:sz w:val="24"/>
          <w:highlight w:val="yellow"/>
        </w:rPr>
      </w:pPr>
      <w:r>
        <w:t>The smallest unit of flash that can be erased on the Evaluation Board is 4K bytes, so erasing always starts on a 4K byte boundary and the number of bytes erased will be rounded up to the nearest 4K as well.</w:t>
      </w:r>
    </w:p>
    <w:p w14:paraId="2776DAA5" w14:textId="77777777" w:rsidR="002B73C4" w:rsidRDefault="002B73C4" w:rsidP="00A9451D">
      <w:pPr>
        <w:pStyle w:val="PlainHeading2"/>
        <w:jc w:val="both"/>
      </w:pPr>
      <w:bookmarkStart w:id="158" w:name="_Toc8929191"/>
      <w:bookmarkStart w:id="159" w:name="_Toc9331477"/>
      <w:bookmarkStart w:id="160" w:name="_Toc9332144"/>
      <w:bookmarkStart w:id="161" w:name="_Toc9332301"/>
      <w:bookmarkStart w:id="162" w:name="_Toc9332717"/>
      <w:bookmarkStart w:id="163" w:name="_Toc8929192"/>
      <w:bookmarkStart w:id="164" w:name="_Toc9331478"/>
      <w:bookmarkStart w:id="165" w:name="_Toc9332145"/>
      <w:bookmarkStart w:id="166" w:name="_Toc9332302"/>
      <w:bookmarkStart w:id="167" w:name="_Toc9332718"/>
      <w:bookmarkStart w:id="168" w:name="_Toc8929193"/>
      <w:bookmarkStart w:id="169" w:name="_Toc9331479"/>
      <w:bookmarkStart w:id="170" w:name="_Toc9332146"/>
      <w:bookmarkStart w:id="171" w:name="_Toc9332303"/>
      <w:bookmarkStart w:id="172" w:name="_Toc9332719"/>
      <w:bookmarkStart w:id="173" w:name="_Toc8929194"/>
      <w:bookmarkStart w:id="174" w:name="_Toc9331480"/>
      <w:bookmarkStart w:id="175" w:name="_Toc9332147"/>
      <w:bookmarkStart w:id="176" w:name="_Toc9332304"/>
      <w:bookmarkStart w:id="177" w:name="_Toc9332720"/>
      <w:bookmarkStart w:id="178" w:name="_Toc8929195"/>
      <w:bookmarkStart w:id="179" w:name="_Toc9331481"/>
      <w:bookmarkStart w:id="180" w:name="_Toc9332148"/>
      <w:bookmarkStart w:id="181" w:name="_Toc9332305"/>
      <w:bookmarkStart w:id="182" w:name="_Toc9332721"/>
      <w:bookmarkStart w:id="183" w:name="_Toc8929196"/>
      <w:bookmarkStart w:id="184" w:name="_Toc9331482"/>
      <w:bookmarkStart w:id="185" w:name="_Toc9332149"/>
      <w:bookmarkStart w:id="186" w:name="_Toc9332306"/>
      <w:bookmarkStart w:id="187" w:name="_Toc9332722"/>
      <w:bookmarkStart w:id="188" w:name="_Toc8929197"/>
      <w:bookmarkStart w:id="189" w:name="_Toc9331483"/>
      <w:bookmarkStart w:id="190" w:name="_Toc9332150"/>
      <w:bookmarkStart w:id="191" w:name="_Toc9332307"/>
      <w:bookmarkStart w:id="192" w:name="_Toc9332723"/>
      <w:bookmarkStart w:id="193" w:name="_Toc8929198"/>
      <w:bookmarkStart w:id="194" w:name="_Toc9331484"/>
      <w:bookmarkStart w:id="195" w:name="_Toc9332151"/>
      <w:bookmarkStart w:id="196" w:name="_Toc9332308"/>
      <w:bookmarkStart w:id="197" w:name="_Toc9332724"/>
      <w:bookmarkStart w:id="198" w:name="_Toc8929199"/>
      <w:bookmarkStart w:id="199" w:name="_Toc9331485"/>
      <w:bookmarkStart w:id="200" w:name="_Toc9332152"/>
      <w:bookmarkStart w:id="201" w:name="_Toc9332309"/>
      <w:bookmarkStart w:id="202" w:name="_Toc9332725"/>
      <w:bookmarkStart w:id="203" w:name="_Toc119163508"/>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lastRenderedPageBreak/>
        <w:t>Auditing Streams</w:t>
      </w:r>
      <w:bookmarkEnd w:id="203"/>
    </w:p>
    <w:p w14:paraId="15AEA2DE" w14:textId="77777777" w:rsidR="002B73C4" w:rsidRDefault="002B73C4" w:rsidP="00A9451D">
      <w:pPr>
        <w:pStyle w:val="BodyText"/>
        <w:jc w:val="both"/>
      </w:pPr>
      <w:r>
        <w:t>When working with new stream structures it's useful to compare the stream just made with a reference.  Mechanism for doing this is included in  STREAMER .  Standard areas involved in these operations are 4740, where a packed flash stream may be saved, and 2340, where an unpacked stream of up to 60 blocks (14760 words) may be saved.</w:t>
      </w:r>
    </w:p>
    <w:p w14:paraId="67AAD798" w14:textId="77777777" w:rsidR="002B73C4" w:rsidRDefault="002B73C4" w:rsidP="00A9451D">
      <w:pPr>
        <w:pStyle w:val="BodyText"/>
        <w:ind w:left="1440" w:hanging="720"/>
        <w:jc w:val="both"/>
      </w:pPr>
      <w:r>
        <w:rPr>
          <w:rFonts w:ascii="Consolas" w:hAnsi="Consolas" w:cs="Consolas"/>
          <w:b/>
        </w:rPr>
        <w:t>UNPACK</w:t>
      </w:r>
      <w:r w:rsidRPr="00F54292">
        <w:rPr>
          <w:rFonts w:ascii="Consolas" w:hAnsi="Consolas" w:cs="Consolas"/>
          <w:b/>
        </w:rPr>
        <w:t xml:space="preserve"> (n)</w:t>
      </w:r>
      <w:r>
        <w:t xml:space="preserve">  unpacks the given number of blocks of flash stream from 4740 to 2340.</w:t>
      </w:r>
    </w:p>
    <w:p w14:paraId="201DBDDC" w14:textId="77777777" w:rsidR="002B73C4" w:rsidRDefault="002B73C4" w:rsidP="00A9451D">
      <w:pPr>
        <w:pStyle w:val="BodyText"/>
        <w:ind w:left="1440" w:hanging="720"/>
        <w:jc w:val="both"/>
      </w:pPr>
      <w:r>
        <w:rPr>
          <w:rFonts w:ascii="Consolas" w:hAnsi="Consolas" w:cs="Consolas"/>
          <w:b/>
        </w:rPr>
        <w:t>STASH</w:t>
      </w:r>
      <w:r>
        <w:t xml:space="preserve">  saves the streamer's current stream buffer to 2340, limited to 60 blocks.</w:t>
      </w:r>
    </w:p>
    <w:p w14:paraId="30095A05" w14:textId="77777777" w:rsidR="002B73C4" w:rsidRDefault="002B73C4" w:rsidP="00A9451D">
      <w:pPr>
        <w:pStyle w:val="BodyText"/>
        <w:ind w:left="1440" w:hanging="720"/>
        <w:jc w:val="both"/>
      </w:pPr>
      <w:r>
        <w:rPr>
          <w:rFonts w:ascii="Consolas" w:hAnsi="Consolas" w:cs="Consolas"/>
          <w:b/>
        </w:rPr>
        <w:t>?STREAM</w:t>
      </w:r>
      <w:r>
        <w:t xml:space="preserve">  dumps the current </w:t>
      </w:r>
      <w:r w:rsidRPr="002B7000">
        <w:rPr>
          <w:b/>
          <w:i/>
        </w:rPr>
        <w:t>unpacked</w:t>
      </w:r>
      <w:r>
        <w:t xml:space="preserve"> stream buffer in hex, highlighting each word that differs from the reference stream in the area at 2340.  In </w:t>
      </w:r>
      <w:proofErr w:type="spellStart"/>
      <w:r>
        <w:t>saneFORTH</w:t>
      </w:r>
      <w:proofErr w:type="spellEnd"/>
      <w:r>
        <w:t xml:space="preserve"> the reference stream is at 2340 on the serial disk used by pF/144.</w:t>
      </w:r>
    </w:p>
    <w:p w14:paraId="71CF3506" w14:textId="77777777" w:rsidR="002B73C4" w:rsidRDefault="002B73C4" w:rsidP="00A9451D">
      <w:pPr>
        <w:pStyle w:val="BodyText"/>
        <w:ind w:left="1440" w:hanging="720"/>
        <w:jc w:val="both"/>
      </w:pPr>
      <w:r>
        <w:rPr>
          <w:rFonts w:ascii="Consolas" w:hAnsi="Consolas" w:cs="Consolas"/>
          <w:b/>
        </w:rPr>
        <w:t>?FLASH</w:t>
      </w:r>
      <w:r>
        <w:t xml:space="preserve">  dumps the current stream buffer in hex </w:t>
      </w:r>
      <w:r>
        <w:rPr>
          <w:b/>
          <w:i/>
        </w:rPr>
        <w:t>packed for flash</w:t>
      </w:r>
      <w:r>
        <w:t xml:space="preserve">, highlighting each word that differs from the current boot flash.  In </w:t>
      </w:r>
      <w:proofErr w:type="spellStart"/>
      <w:r>
        <w:t>saneFORTH</w:t>
      </w:r>
      <w:proofErr w:type="spellEnd"/>
      <w:r>
        <w:t xml:space="preserve"> the reference stream is at 4740 on the serial disk used by pF/144.</w:t>
      </w:r>
    </w:p>
    <w:p w14:paraId="353224C3" w14:textId="77777777" w:rsidR="002B73C4" w:rsidRPr="00A878A9" w:rsidRDefault="002B73C4" w:rsidP="00A9451D">
      <w:pPr>
        <w:pStyle w:val="BodyText"/>
        <w:ind w:left="1440" w:hanging="720"/>
        <w:jc w:val="both"/>
        <w:rPr>
          <w:rFonts w:asciiTheme="minorHAnsi" w:hAnsiTheme="minorHAnsi" w:cstheme="minorHAnsi"/>
        </w:rPr>
      </w:pPr>
      <w:r>
        <w:rPr>
          <w:rFonts w:ascii="Consolas" w:hAnsi="Consolas" w:cs="Consolas"/>
          <w:b/>
        </w:rPr>
        <w:t xml:space="preserve">.LOADING  </w:t>
      </w:r>
      <w:r w:rsidRPr="00A878A9">
        <w:rPr>
          <w:rFonts w:asciiTheme="minorHAnsi" w:hAnsiTheme="minorHAnsi" w:cstheme="minorHAnsi"/>
        </w:rPr>
        <w:t xml:space="preserve">available after loading block </w:t>
      </w:r>
      <w:r>
        <w:rPr>
          <w:rFonts w:asciiTheme="minorHAnsi" w:hAnsiTheme="minorHAnsi" w:cstheme="minorHAnsi"/>
        </w:rPr>
        <w:t>161</w:t>
      </w:r>
      <w:r w:rsidRPr="00A878A9">
        <w:rPr>
          <w:rFonts w:asciiTheme="minorHAnsi" w:hAnsiTheme="minorHAnsi" w:cstheme="minorHAnsi"/>
        </w:rPr>
        <w:t>9</w:t>
      </w:r>
      <w:r>
        <w:rPr>
          <w:rFonts w:asciiTheme="minorHAnsi" w:hAnsiTheme="minorHAnsi" w:cstheme="minorHAnsi"/>
        </w:rPr>
        <w:t>.  Displays what the most recently generated unpacked stream does based on the content of the STREAMER's tables.</w:t>
      </w:r>
    </w:p>
    <w:p w14:paraId="5FB910CC" w14:textId="77777777" w:rsidR="002B73C4" w:rsidRPr="00AD035E" w:rsidRDefault="002B73C4" w:rsidP="00A9451D">
      <w:pPr>
        <w:pStyle w:val="BodyText"/>
        <w:jc w:val="both"/>
      </w:pPr>
    </w:p>
    <w:p w14:paraId="59C658A5" w14:textId="77777777" w:rsidR="002B73C4" w:rsidRDefault="002B73C4" w:rsidP="00A9451D">
      <w:pPr>
        <w:pStyle w:val="PlainHeading3"/>
        <w:jc w:val="both"/>
      </w:pPr>
      <w:bookmarkStart w:id="204" w:name="_Toc119163509"/>
      <w:r>
        <w:t xml:space="preserve">Getting Streams from Flash </w:t>
      </w:r>
      <w:r w:rsidRPr="00A878A9">
        <w:rPr>
          <w:color w:val="FF0000"/>
        </w:rPr>
        <w:t>pF/144 ONLY</w:t>
      </w:r>
      <w:bookmarkEnd w:id="204"/>
    </w:p>
    <w:p w14:paraId="2943996B" w14:textId="77777777" w:rsidR="002B73C4" w:rsidRDefault="002B73C4" w:rsidP="00A9451D">
      <w:pPr>
        <w:pStyle w:val="BodyText"/>
        <w:jc w:val="both"/>
      </w:pPr>
      <w:r>
        <w:t xml:space="preserve">The simplest way to obtain a stream made by </w:t>
      </w:r>
      <w:proofErr w:type="spellStart"/>
      <w:r>
        <w:t>colorForth</w:t>
      </w:r>
      <w:proofErr w:type="spellEnd"/>
      <w:r>
        <w:t xml:space="preserve"> is to burn the stream into flash from </w:t>
      </w:r>
      <w:proofErr w:type="spellStart"/>
      <w:r>
        <w:t>colorForth</w:t>
      </w:r>
      <w:proofErr w:type="spellEnd"/>
      <w:r>
        <w:t>, boot to it, and then copy it to the comparison area.  With standard mapping (SPI flash for 24000 blocks at absolute zero, followed by 24000 blocks of serial disk, followed by 128-block flash boot area), this can be done as follows:</w:t>
      </w:r>
    </w:p>
    <w:p w14:paraId="216171CB" w14:textId="77777777" w:rsidR="002B73C4" w:rsidRDefault="002B73C4" w:rsidP="00A9451D">
      <w:pPr>
        <w:pStyle w:val="BodyText"/>
        <w:numPr>
          <w:ilvl w:val="0"/>
          <w:numId w:val="28"/>
        </w:numPr>
        <w:jc w:val="both"/>
      </w:pPr>
      <w:r>
        <w:t>0 DRIVE DISKING LOAD</w:t>
      </w:r>
    </w:p>
    <w:p w14:paraId="32573D02" w14:textId="77777777" w:rsidR="002B73C4" w:rsidRDefault="002B73C4" w:rsidP="00A9451D">
      <w:pPr>
        <w:pStyle w:val="BodyText"/>
        <w:numPr>
          <w:ilvl w:val="0"/>
          <w:numId w:val="28"/>
        </w:numPr>
        <w:jc w:val="both"/>
      </w:pPr>
      <w:r>
        <w:t xml:space="preserve">48000  24000 4740 +  </w:t>
      </w:r>
      <w:proofErr w:type="spellStart"/>
      <w:r>
        <w:t>nn</w:t>
      </w:r>
      <w:proofErr w:type="spellEnd"/>
      <w:r>
        <w:t xml:space="preserve"> BLOCKS  (to place it on serial disk)</w:t>
      </w:r>
    </w:p>
    <w:p w14:paraId="57CC3B69" w14:textId="77777777" w:rsidR="002B73C4" w:rsidRDefault="002B73C4" w:rsidP="00A9451D">
      <w:pPr>
        <w:pStyle w:val="BodyText"/>
        <w:numPr>
          <w:ilvl w:val="0"/>
          <w:numId w:val="28"/>
        </w:numPr>
        <w:jc w:val="both"/>
      </w:pPr>
      <w:r>
        <w:t xml:space="preserve">48000  4740  </w:t>
      </w:r>
      <w:proofErr w:type="spellStart"/>
      <w:r>
        <w:t>nn</w:t>
      </w:r>
      <w:proofErr w:type="spellEnd"/>
      <w:r>
        <w:t xml:space="preserve"> BLOCKS  (to place it on SPI flash disk).</w:t>
      </w:r>
    </w:p>
    <w:p w14:paraId="51100223" w14:textId="77777777" w:rsidR="002B73C4" w:rsidRPr="00AD035E" w:rsidRDefault="002B73C4" w:rsidP="00A9451D">
      <w:pPr>
        <w:pStyle w:val="PlainHeading3"/>
        <w:jc w:val="both"/>
      </w:pPr>
      <w:bookmarkStart w:id="205" w:name="_Toc119163510"/>
      <w:r>
        <w:t>Ge</w:t>
      </w:r>
      <w:r w:rsidRPr="00AD035E">
        <w:t xml:space="preserve">tting </w:t>
      </w:r>
      <w:r>
        <w:t>Streams</w:t>
      </w:r>
      <w:r w:rsidRPr="00AD035E">
        <w:t xml:space="preserve"> from </w:t>
      </w:r>
      <w:proofErr w:type="spellStart"/>
      <w:r w:rsidRPr="00AD035E">
        <w:t>colorForth</w:t>
      </w:r>
      <w:bookmarkEnd w:id="205"/>
      <w:proofErr w:type="spellEnd"/>
    </w:p>
    <w:p w14:paraId="6E2ECE21" w14:textId="77777777" w:rsidR="002B73C4" w:rsidRPr="00AD035E" w:rsidRDefault="002B73C4" w:rsidP="00A9451D">
      <w:pPr>
        <w:spacing w:after="160"/>
        <w:jc w:val="both"/>
      </w:pPr>
      <w:r w:rsidRPr="00AD035E">
        <w:t xml:space="preserve">When converting an existing body of </w:t>
      </w:r>
      <w:proofErr w:type="spellStart"/>
      <w:r w:rsidRPr="00AD035E">
        <w:t>colorForth</w:t>
      </w:r>
      <w:proofErr w:type="spellEnd"/>
      <w:r w:rsidRPr="00AD035E">
        <w:t xml:space="preserve"> based code to aF-3, it is prudent to use the </w:t>
      </w:r>
      <w:proofErr w:type="spellStart"/>
      <w:r w:rsidRPr="00AD035E">
        <w:t>colorForth</w:t>
      </w:r>
      <w:proofErr w:type="spellEnd"/>
      <w:r w:rsidRPr="00AD035E">
        <w:t xml:space="preserve"> </w:t>
      </w:r>
      <w:r>
        <w:t>stream for loading that code</w:t>
      </w:r>
      <w:r w:rsidRPr="00AD035E">
        <w:t xml:space="preserve"> as a reference.  The following steps accomplish this:</w:t>
      </w:r>
    </w:p>
    <w:p w14:paraId="14A6CAE4" w14:textId="77777777" w:rsidR="002B73C4" w:rsidRPr="00AD035E" w:rsidRDefault="002B73C4" w:rsidP="00A9451D">
      <w:pPr>
        <w:numPr>
          <w:ilvl w:val="0"/>
          <w:numId w:val="27"/>
        </w:numPr>
        <w:spacing w:after="160"/>
        <w:jc w:val="both"/>
      </w:pPr>
      <w:r w:rsidRPr="00AD035E">
        <w:t xml:space="preserve">In </w:t>
      </w:r>
      <w:proofErr w:type="spellStart"/>
      <w:r w:rsidRPr="00AD035E">
        <w:t>colorForth</w:t>
      </w:r>
      <w:proofErr w:type="spellEnd"/>
      <w:r w:rsidRPr="00AD035E">
        <w:t xml:space="preserve">,   </w:t>
      </w:r>
      <w:r w:rsidRPr="00AD035E">
        <w:rPr>
          <w:rFonts w:ascii="Consolas" w:hAnsi="Consolas" w:cs="Consolas"/>
          <w:b/>
        </w:rPr>
        <w:t>compile</w:t>
      </w:r>
      <w:r w:rsidRPr="00AD035E">
        <w:t xml:space="preserve">   all of the code of interest.</w:t>
      </w:r>
    </w:p>
    <w:p w14:paraId="5DC24CE4" w14:textId="77777777" w:rsidR="002B73C4" w:rsidRDefault="002B73C4" w:rsidP="00A9451D">
      <w:pPr>
        <w:numPr>
          <w:ilvl w:val="0"/>
          <w:numId w:val="27"/>
        </w:numPr>
        <w:spacing w:after="160"/>
        <w:jc w:val="both"/>
      </w:pPr>
      <w:r w:rsidRPr="00AD035E">
        <w:t xml:space="preserve">Say  </w:t>
      </w:r>
      <w:proofErr w:type="spellStart"/>
      <w:r w:rsidRPr="00AD035E">
        <w:rPr>
          <w:rFonts w:ascii="Consolas" w:hAnsi="Consolas" w:cs="Consolas"/>
          <w:b/>
        </w:rPr>
        <w:t>bnamed</w:t>
      </w:r>
      <w:proofErr w:type="spellEnd"/>
      <w:r w:rsidRPr="00AD035E">
        <w:rPr>
          <w:rFonts w:ascii="Consolas" w:hAnsi="Consolas" w:cs="Consolas"/>
          <w:b/>
        </w:rPr>
        <w:t xml:space="preserve"> </w:t>
      </w:r>
      <w:proofErr w:type="spellStart"/>
      <w:r>
        <w:rPr>
          <w:rFonts w:ascii="Consolas" w:hAnsi="Consolas" w:cs="Consolas"/>
          <w:b/>
        </w:rPr>
        <w:t>mystream</w:t>
      </w:r>
      <w:proofErr w:type="spellEnd"/>
      <w:r w:rsidRPr="00AD035E">
        <w:t xml:space="preserve">  (or other name of your choice) to output file name.</w:t>
      </w:r>
    </w:p>
    <w:p w14:paraId="020CAC49" w14:textId="77777777" w:rsidR="002B73C4" w:rsidRDefault="002B73C4" w:rsidP="00A9451D">
      <w:pPr>
        <w:numPr>
          <w:ilvl w:val="0"/>
          <w:numId w:val="27"/>
        </w:numPr>
        <w:spacing w:after="160"/>
        <w:jc w:val="both"/>
      </w:pPr>
      <w:r>
        <w:t>Edit the stream generation block to abort with a bad word after the word  stream</w:t>
      </w:r>
    </w:p>
    <w:p w14:paraId="3B3A1DBF" w14:textId="77777777" w:rsidR="002B73C4" w:rsidRPr="00AD035E" w:rsidRDefault="002B73C4" w:rsidP="00A9451D">
      <w:pPr>
        <w:numPr>
          <w:ilvl w:val="0"/>
          <w:numId w:val="27"/>
        </w:numPr>
        <w:spacing w:after="160"/>
        <w:jc w:val="both"/>
      </w:pPr>
      <w:r>
        <w:t>Generate stream, let it abort and note the address and count found there.</w:t>
      </w:r>
    </w:p>
    <w:p w14:paraId="3F940F31" w14:textId="77777777" w:rsidR="002B73C4" w:rsidRPr="00AD035E" w:rsidRDefault="002B73C4" w:rsidP="00A9451D">
      <w:pPr>
        <w:numPr>
          <w:ilvl w:val="0"/>
          <w:numId w:val="27"/>
        </w:numPr>
        <w:spacing w:after="160"/>
        <w:jc w:val="both"/>
      </w:pPr>
      <w:r w:rsidRPr="00AD035E">
        <w:t xml:space="preserve">Say  </w:t>
      </w:r>
      <w:r w:rsidRPr="00AD035E">
        <w:rPr>
          <w:rFonts w:ascii="Consolas" w:hAnsi="Consolas" w:cs="Consolas"/>
          <w:b/>
        </w:rPr>
        <w:t>32768</w:t>
      </w:r>
      <w:r>
        <w:rPr>
          <w:rFonts w:ascii="Consolas" w:hAnsi="Consolas" w:cs="Consolas"/>
          <w:b/>
        </w:rPr>
        <w:t xml:space="preserve"> </w:t>
      </w:r>
      <w:proofErr w:type="spellStart"/>
      <w:r>
        <w:rPr>
          <w:rFonts w:ascii="Consolas" w:hAnsi="Consolas" w:cs="Consolas"/>
          <w:b/>
        </w:rPr>
        <w:t>nnc</w:t>
      </w:r>
      <w:proofErr w:type="spellEnd"/>
      <w:r>
        <w:rPr>
          <w:rFonts w:ascii="Consolas" w:hAnsi="Consolas" w:cs="Consolas"/>
          <w:b/>
        </w:rPr>
        <w:t xml:space="preserve"> + </w:t>
      </w:r>
      <w:proofErr w:type="spellStart"/>
      <w:r>
        <w:rPr>
          <w:rFonts w:ascii="Consolas" w:hAnsi="Consolas" w:cs="Consolas"/>
          <w:b/>
        </w:rPr>
        <w:t>nnc</w:t>
      </w:r>
      <w:proofErr w:type="spellEnd"/>
      <w:r>
        <w:rPr>
          <w:rFonts w:ascii="Consolas" w:hAnsi="Consolas" w:cs="Consolas"/>
          <w:b/>
        </w:rPr>
        <w:t xml:space="preserve"> +</w:t>
      </w:r>
      <w:r w:rsidRPr="00AD035E">
        <w:rPr>
          <w:rFonts w:ascii="Consolas" w:hAnsi="Consolas" w:cs="Consolas"/>
          <w:b/>
        </w:rPr>
        <w:t xml:space="preserve"> 4800 </w:t>
      </w:r>
      <w:proofErr w:type="spellStart"/>
      <w:r w:rsidRPr="00AD035E">
        <w:rPr>
          <w:rFonts w:ascii="Consolas" w:hAnsi="Consolas" w:cs="Consolas"/>
          <w:b/>
        </w:rPr>
        <w:t>wback</w:t>
      </w:r>
      <w:proofErr w:type="spellEnd"/>
      <w:r w:rsidRPr="00AD035E">
        <w:t xml:space="preserve">  to write a 4800-block file</w:t>
      </w:r>
      <w:r>
        <w:t xml:space="preserve"> starting with the stream.</w:t>
      </w:r>
      <w:r w:rsidRPr="00AD035E">
        <w:t xml:space="preserve"> Only the first </w:t>
      </w:r>
      <w:r>
        <w:t>few</w:t>
      </w:r>
      <w:r w:rsidRPr="00AD035E">
        <w:t xml:space="preserve"> blocks are relevant, but this simplifies file mapping into the </w:t>
      </w:r>
      <w:proofErr w:type="spellStart"/>
      <w:r w:rsidRPr="00AD035E">
        <w:t>sF</w:t>
      </w:r>
      <w:proofErr w:type="spellEnd"/>
      <w:r w:rsidRPr="00AD035E">
        <w:t xml:space="preserve"> system.</w:t>
      </w:r>
    </w:p>
    <w:p w14:paraId="2E179D60" w14:textId="77777777" w:rsidR="002B73C4" w:rsidRPr="00AD035E" w:rsidRDefault="002B73C4" w:rsidP="00A9451D">
      <w:pPr>
        <w:numPr>
          <w:ilvl w:val="0"/>
          <w:numId w:val="27"/>
        </w:numPr>
        <w:spacing w:after="160"/>
        <w:jc w:val="both"/>
      </w:pPr>
      <w:r w:rsidRPr="00AD035E">
        <w:t>Move this file into the  pf  directory</w:t>
      </w:r>
    </w:p>
    <w:p w14:paraId="5AFD25CB" w14:textId="77777777" w:rsidR="002B73C4" w:rsidRPr="00AD035E" w:rsidRDefault="002B73C4" w:rsidP="00A9451D">
      <w:pPr>
        <w:numPr>
          <w:ilvl w:val="0"/>
          <w:numId w:val="27"/>
        </w:numPr>
        <w:spacing w:after="160"/>
        <w:jc w:val="both"/>
      </w:pPr>
      <w:r w:rsidRPr="00AD035E">
        <w:t xml:space="preserve">On the </w:t>
      </w:r>
      <w:proofErr w:type="spellStart"/>
      <w:r w:rsidRPr="00AD035E">
        <w:t>sF</w:t>
      </w:r>
      <w:proofErr w:type="spellEnd"/>
      <w:r w:rsidRPr="00AD035E">
        <w:t xml:space="preserve"> system, in block 149 temporarily replace  </w:t>
      </w:r>
      <w:r w:rsidRPr="00AD035E">
        <w:rPr>
          <w:rFonts w:ascii="Consolas" w:hAnsi="Consolas" w:cs="Consolas"/>
          <w:b/>
        </w:rPr>
        <w:t>OBJ-AF3</w:t>
      </w:r>
      <w:r w:rsidRPr="00AD035E">
        <w:t xml:space="preserve">  with your file's name,  </w:t>
      </w:r>
      <w:r w:rsidRPr="00AD035E">
        <w:rPr>
          <w:rFonts w:ascii="Consolas" w:hAnsi="Consolas" w:cs="Consolas"/>
          <w:b/>
        </w:rPr>
        <w:t>FLUSH</w:t>
      </w:r>
      <w:r w:rsidRPr="00AD035E">
        <w:t xml:space="preserve">  and  </w:t>
      </w:r>
      <w:r w:rsidRPr="00AD035E">
        <w:rPr>
          <w:rFonts w:ascii="Consolas" w:hAnsi="Consolas" w:cs="Consolas"/>
          <w:b/>
        </w:rPr>
        <w:t>RELOAD</w:t>
      </w:r>
      <w:r w:rsidRPr="00AD035E">
        <w:t xml:space="preserve"> .</w:t>
      </w:r>
    </w:p>
    <w:p w14:paraId="3C9FC63F" w14:textId="77777777" w:rsidR="002B73C4" w:rsidRPr="00AD035E" w:rsidRDefault="002B73C4" w:rsidP="00A9451D">
      <w:pPr>
        <w:numPr>
          <w:ilvl w:val="0"/>
          <w:numId w:val="27"/>
        </w:numPr>
        <w:spacing w:after="160"/>
        <w:jc w:val="both"/>
        <w:rPr>
          <w:highlight w:val="yellow"/>
        </w:rPr>
      </w:pPr>
      <w:r w:rsidRPr="00DD64C4">
        <w:rPr>
          <w:highlight w:val="yellow"/>
        </w:rPr>
        <w:t>Use utility not written yet and conventions not made yet to capture and save the stream.</w:t>
      </w:r>
    </w:p>
    <w:p w14:paraId="58852F22" w14:textId="77777777" w:rsidR="002B73C4" w:rsidRPr="00AD035E" w:rsidRDefault="002B73C4" w:rsidP="00A9451D">
      <w:pPr>
        <w:numPr>
          <w:ilvl w:val="0"/>
          <w:numId w:val="27"/>
        </w:numPr>
        <w:spacing w:after="160"/>
        <w:jc w:val="both"/>
      </w:pPr>
      <w:r w:rsidRPr="00AD035E">
        <w:t xml:space="preserve">In block </w:t>
      </w:r>
      <w:r>
        <w:t>150</w:t>
      </w:r>
      <w:r w:rsidRPr="00AD035E">
        <w:t xml:space="preserve">, restore the </w:t>
      </w:r>
      <w:r w:rsidRPr="00AD035E">
        <w:rPr>
          <w:rFonts w:ascii="Consolas" w:hAnsi="Consolas" w:cs="Consolas"/>
          <w:b/>
        </w:rPr>
        <w:t>OBJ-AF3</w:t>
      </w:r>
      <w:r w:rsidRPr="00AD035E">
        <w:t xml:space="preserve"> file name,  </w:t>
      </w:r>
      <w:r w:rsidRPr="00AD035E">
        <w:rPr>
          <w:rFonts w:ascii="Consolas" w:hAnsi="Consolas" w:cs="Consolas"/>
          <w:b/>
        </w:rPr>
        <w:t>FLUSH</w:t>
      </w:r>
      <w:r w:rsidRPr="00AD035E">
        <w:t xml:space="preserve">  and  </w:t>
      </w:r>
      <w:r w:rsidRPr="00AD035E">
        <w:rPr>
          <w:rFonts w:ascii="Consolas" w:hAnsi="Consolas" w:cs="Consolas"/>
          <w:b/>
        </w:rPr>
        <w:t>RELOAD</w:t>
      </w:r>
      <w:r w:rsidRPr="00AD035E">
        <w:t xml:space="preserve"> .</w:t>
      </w:r>
      <w:r>
        <w:t xml:space="preserve">  If you are using the new project packaging mechanism, you will probably need to edit your  custom.txt  file instead.</w:t>
      </w:r>
    </w:p>
    <w:p w14:paraId="086E19CD" w14:textId="77777777" w:rsidR="002B73C4" w:rsidRDefault="002B73C4" w:rsidP="00A9451D">
      <w:pPr>
        <w:numPr>
          <w:ilvl w:val="0"/>
          <w:numId w:val="27"/>
        </w:numPr>
        <w:spacing w:after="160"/>
        <w:jc w:val="both"/>
        <w:rPr>
          <w:highlight w:val="yellow"/>
        </w:rPr>
      </w:pPr>
      <w:r w:rsidRPr="00DD64C4">
        <w:rPr>
          <w:highlight w:val="yellow"/>
        </w:rPr>
        <w:t>Additional steps to be determined.</w:t>
      </w:r>
    </w:p>
    <w:p w14:paraId="02E076E9" w14:textId="77777777" w:rsidR="002B73C4" w:rsidRDefault="002B73C4" w:rsidP="00A9451D">
      <w:pPr>
        <w:numPr>
          <w:ilvl w:val="0"/>
          <w:numId w:val="27"/>
        </w:numPr>
        <w:spacing w:after="160"/>
        <w:jc w:val="both"/>
      </w:pPr>
      <w:r w:rsidRPr="00DD64C4">
        <w:lastRenderedPageBreak/>
        <w:t xml:space="preserve">Remove the change you made to the stream generation block in </w:t>
      </w:r>
      <w:proofErr w:type="spellStart"/>
      <w:r w:rsidRPr="00DD64C4">
        <w:t>colorForth</w:t>
      </w:r>
      <w:proofErr w:type="spellEnd"/>
      <w:r w:rsidRPr="00DD64C4">
        <w:t>.</w:t>
      </w:r>
    </w:p>
    <w:p w14:paraId="783E8D47" w14:textId="77777777" w:rsidR="002B73C4" w:rsidRDefault="002B73C4" w:rsidP="00A9451D">
      <w:pPr>
        <w:spacing w:after="160"/>
        <w:jc w:val="both"/>
      </w:pPr>
      <w:r>
        <w:br w:type="page"/>
      </w:r>
    </w:p>
    <w:p w14:paraId="12BEC553" w14:textId="77777777" w:rsidR="002B73C4" w:rsidRPr="00A369DC" w:rsidRDefault="002B73C4" w:rsidP="00A9451D">
      <w:pPr>
        <w:pStyle w:val="PlainHeading1"/>
        <w:jc w:val="both"/>
      </w:pPr>
      <w:bookmarkStart w:id="206" w:name="_Toc13383303"/>
      <w:bookmarkStart w:id="207" w:name="_Toc13383924"/>
      <w:bookmarkStart w:id="208" w:name="_Toc13384089"/>
      <w:bookmarkStart w:id="209" w:name="_Toc13384397"/>
      <w:bookmarkStart w:id="210" w:name="_Toc13383304"/>
      <w:bookmarkStart w:id="211" w:name="_Toc13383925"/>
      <w:bookmarkStart w:id="212" w:name="_Toc13384090"/>
      <w:bookmarkStart w:id="213" w:name="_Toc13384398"/>
      <w:bookmarkStart w:id="214" w:name="_Toc13383305"/>
      <w:bookmarkStart w:id="215" w:name="_Toc13383926"/>
      <w:bookmarkStart w:id="216" w:name="_Toc13384091"/>
      <w:bookmarkStart w:id="217" w:name="_Toc13384399"/>
      <w:bookmarkStart w:id="218" w:name="_Toc119163511"/>
      <w:bookmarkEnd w:id="206"/>
      <w:bookmarkEnd w:id="207"/>
      <w:bookmarkEnd w:id="208"/>
      <w:bookmarkEnd w:id="209"/>
      <w:bookmarkEnd w:id="210"/>
      <w:bookmarkEnd w:id="211"/>
      <w:bookmarkEnd w:id="212"/>
      <w:bookmarkEnd w:id="213"/>
      <w:bookmarkEnd w:id="214"/>
      <w:bookmarkEnd w:id="215"/>
      <w:bookmarkEnd w:id="216"/>
      <w:bookmarkEnd w:id="217"/>
      <w:r w:rsidRPr="00A369DC">
        <w:lastRenderedPageBreak/>
        <w:t xml:space="preserve">Simulation Testing with </w:t>
      </w:r>
      <w:bookmarkEnd w:id="139"/>
      <w:r>
        <w:t>SOFTSIM</w:t>
      </w:r>
      <w:bookmarkEnd w:id="218"/>
    </w:p>
    <w:p w14:paraId="3BA4B42E" w14:textId="77777777" w:rsidR="002B73C4" w:rsidRDefault="002B73C4" w:rsidP="00A9451D">
      <w:pPr>
        <w:pStyle w:val="BodyText"/>
        <w:jc w:val="both"/>
      </w:pPr>
      <w:r>
        <w:t xml:space="preserve">SOFTSIM (the Software Simulator) is a program that simulates the actions of Green Arrays computers, </w:t>
      </w:r>
      <w:r w:rsidRPr="00B412F0">
        <w:rPr>
          <w:b/>
          <w:i/>
        </w:rPr>
        <w:t xml:space="preserve">in </w:t>
      </w:r>
      <w:r>
        <w:rPr>
          <w:b/>
          <w:i/>
        </w:rPr>
        <w:t>two</w:t>
      </w:r>
      <w:r w:rsidRPr="00B412F0">
        <w:rPr>
          <w:b/>
          <w:i/>
        </w:rPr>
        <w:t xml:space="preserve"> GA144 chip</w:t>
      </w:r>
      <w:r>
        <w:rPr>
          <w:b/>
          <w:i/>
        </w:rPr>
        <w:t>s</w:t>
      </w:r>
      <w:r>
        <w:t>, at a high level.  The charter of this simulator is to achieve the same results in values but not in timing, either relative to wall time or between nodes, as would a real chip.  There are coarse delays simulated for long operations such as memory read/write, but these are only provided to aid in perspective..  Tutorial follows.</w:t>
      </w:r>
    </w:p>
    <w:p w14:paraId="38A116F0" w14:textId="77777777" w:rsidR="002B73C4" w:rsidRPr="00933D0F" w:rsidRDefault="002B73C4" w:rsidP="00A9451D">
      <w:pPr>
        <w:pStyle w:val="PlainHeading2"/>
        <w:jc w:val="both"/>
      </w:pPr>
      <w:bookmarkStart w:id="219" w:name="_Toc119163512"/>
      <w:r w:rsidRPr="00933D0F">
        <w:t>The Display</w:t>
      </w:r>
      <w:bookmarkEnd w:id="219"/>
    </w:p>
    <w:p w14:paraId="16F9C0F1" w14:textId="77777777" w:rsidR="002B73C4" w:rsidRDefault="002B73C4" w:rsidP="00A9451D">
      <w:pPr>
        <w:pStyle w:val="BodyText"/>
        <w:jc w:val="both"/>
      </w:pPr>
      <w:r>
        <w:t xml:space="preserve">After starting aF3, type  </w:t>
      </w:r>
      <w:r>
        <w:rPr>
          <w:rFonts w:ascii="Consolas" w:hAnsi="Consolas" w:cs="Consolas"/>
          <w:b/>
        </w:rPr>
        <w:t>SOFTSIM LOAD</w:t>
      </w:r>
      <w:r>
        <w:t xml:space="preserve">  at the command line. The command prompt window will be enlarged (you may need to select a smaller font in order for this to succeed; we are not permitted to exceed the screen dimensions with that enlargement.)  Here is an example of the display you should see.  In the default layout shown below, there are three sections which help you "drill down" into the chip.  In the upper right corner is a </w:t>
      </w:r>
      <w:r w:rsidRPr="00933D0F">
        <w:rPr>
          <w:b/>
          <w:i/>
        </w:rPr>
        <w:t>full chip view</w:t>
      </w:r>
      <w:r w:rsidRPr="00AE756A">
        <w:rPr>
          <w:i/>
        </w:rPr>
        <w:t xml:space="preserve"> </w:t>
      </w:r>
      <w:r>
        <w:t xml:space="preserve">showing two GA144s as 8x18 arrays of computers, with chip 1 on top.  On the left is an </w:t>
      </w:r>
      <w:r w:rsidRPr="00933D0F">
        <w:rPr>
          <w:b/>
          <w:i/>
        </w:rPr>
        <w:t>overview</w:t>
      </w:r>
      <w:r>
        <w:t xml:space="preserve"> showing the major status and registers of a rectangular section of the chip's nodes (4x8).  Between these sections is a detailed view of a </w:t>
      </w:r>
      <w:r w:rsidRPr="00933D0F">
        <w:rPr>
          <w:b/>
          <w:i/>
        </w:rPr>
        <w:t>focus node</w:t>
      </w:r>
      <w:r>
        <w:t>.  The lower right-hand part of the display is a normal 25x80 FORTH terminal for control and programming.</w:t>
      </w:r>
    </w:p>
    <w:p w14:paraId="066BA988" w14:textId="77777777" w:rsidR="002B73C4" w:rsidRDefault="00000000" w:rsidP="00A9451D">
      <w:pPr>
        <w:pStyle w:val="BodyText"/>
        <w:jc w:val="both"/>
      </w:pPr>
      <w:r>
        <w:rPr>
          <w:noProof/>
        </w:rPr>
        <w:pict w14:anchorId="37AFB5A7">
          <v:shape id="Text Box 15" o:spid="_x0000_s2110" type="#_x0000_t202" style="position:absolute;left:0;text-align:left;margin-left:-20.55pt;margin-top:44.95pt;width:527.95pt;height:399.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" fillcolor="white [3201]" stroked="f" strokeweight=".5pt">
            <v:textbox>
              <w:txbxContent>
                <w:p w14:paraId="59CE962B" w14:textId="77777777" w:rsidR="002B73C4" w:rsidRDefault="002B73C4" w:rsidP="002B73C4">
                  <w:pPr>
                    <w:ind w:left="90" w:hanging="90"/>
                    <w:jc w:val="center"/>
                  </w:pPr>
                  <w:r w:rsidRPr="005A496C">
                    <w:rPr>
                      <w:noProof/>
                    </w:rPr>
                    <w:drawing>
                      <wp:inline distT="0" distB="0" distL="0" distR="0" wp14:anchorId="4125FAAD" wp14:editId="690E9756">
                        <wp:extent cx="6515735" cy="4893945"/>
                        <wp:effectExtent l="0" t="0" r="0" b="1905"/>
                        <wp:docPr id="886235744" name="Picture 8862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15735" cy="4893945"/>
                                </a:xfrm>
                                <a:prstGeom prst="rect">
                                  <a:avLst/>
                                </a:prstGeom>
                                <a:noFill/>
                                <a:ln>
                                  <a:noFill/>
                                </a:ln>
                              </pic:spPr>
                            </pic:pic>
                          </a:graphicData>
                        </a:graphic>
                      </wp:inline>
                    </w:drawing>
                  </w:r>
                </w:p>
              </w:txbxContent>
            </v:textbox>
            <w10:wrap type="square"/>
          </v:shape>
        </w:pict>
      </w:r>
      <w:r w:rsidR="002B73C4">
        <w:t xml:space="preserve">The characters in the full chip view are </w:t>
      </w:r>
      <w:r w:rsidR="002B73C4" w:rsidRPr="00933D0F">
        <w:rPr>
          <w:rFonts w:ascii="Consolas" w:hAnsi="Consolas"/>
          <w:b/>
        </w:rPr>
        <w:t>#</w:t>
      </w:r>
      <w:r w:rsidR="002B73C4">
        <w:t xml:space="preserve"> for nodes in the </w:t>
      </w:r>
      <w:r w:rsidR="002B73C4" w:rsidRPr="00933D0F">
        <w:rPr>
          <w:i/>
        </w:rPr>
        <w:t>overview</w:t>
      </w:r>
      <w:r w:rsidR="002B73C4">
        <w:t xml:space="preserve">, </w:t>
      </w:r>
      <w:r w:rsidR="002B73C4" w:rsidRPr="00933D0F">
        <w:rPr>
          <w:rFonts w:ascii="Consolas" w:hAnsi="Consolas"/>
          <w:b/>
        </w:rPr>
        <w:t>O</w:t>
      </w:r>
      <w:r w:rsidR="002B73C4">
        <w:t xml:space="preserve"> for the </w:t>
      </w:r>
      <w:r w:rsidR="002B73C4" w:rsidRPr="00933D0F">
        <w:rPr>
          <w:i/>
        </w:rPr>
        <w:t>focus node</w:t>
      </w:r>
      <w:r w:rsidR="002B73C4">
        <w:t xml:space="preserve">, and </w:t>
      </w:r>
      <w:r w:rsidR="002B73C4" w:rsidRPr="00933D0F">
        <w:rPr>
          <w:rFonts w:ascii="Consolas" w:hAnsi="Consolas"/>
          <w:b/>
        </w:rPr>
        <w:t>=</w:t>
      </w:r>
      <w:r w:rsidR="002B73C4">
        <w:t xml:space="preserve"> for all others.  Background of nodes in this view are blue if suspended, yellow if active, and red if the node is presumed "dead" after executing an undefined operation.  These colors also apply to node numbers in the overview and focus node sections.</w:t>
      </w:r>
    </w:p>
    <w:p w14:paraId="6B5380EC" w14:textId="77777777" w:rsidR="002B73C4" w:rsidRDefault="002B73C4" w:rsidP="00A9451D">
      <w:pPr>
        <w:pStyle w:val="PlainHeading3"/>
        <w:jc w:val="both"/>
      </w:pPr>
      <w:bookmarkStart w:id="220" w:name="_Toc119163513"/>
      <w:r>
        <w:lastRenderedPageBreak/>
        <w:t>Meaning of the Data Displayed</w:t>
      </w:r>
      <w:bookmarkEnd w:id="220"/>
    </w:p>
    <w:p w14:paraId="7D85D89D" w14:textId="77777777" w:rsidR="002B73C4" w:rsidRDefault="002B73C4" w:rsidP="00A9451D">
      <w:pPr>
        <w:pStyle w:val="BodyText"/>
        <w:jc w:val="both"/>
      </w:pPr>
      <w:r>
        <w:t xml:space="preserve">For simplicity, the simulation assumes a fixed cycle time.  All instructions begin at a cycle boundary, including resuming after suspension or completing the delay for a long operation.  All parts of the display show conditions as they are before any node has begun executing its next cycle.  This means the opcode shown is about to be executed if the node isn't suspended, and registers/stacks are as that next opcode will find them.  While an instruction fetch is occurring, the opcode reads  </w:t>
      </w:r>
      <w:r w:rsidRPr="009E2108">
        <w:rPr>
          <w:b/>
        </w:rPr>
        <w:t>fetch</w:t>
      </w:r>
      <w:r>
        <w:t xml:space="preserve">  .  Various instructions involve time delays, in which case the opcode shown will be the one that is still executing during the delay (the delay indication differs between overview and focus node views.)</w:t>
      </w:r>
    </w:p>
    <w:p w14:paraId="12D3FB0B" w14:textId="77777777" w:rsidR="002B73C4" w:rsidRDefault="002B73C4" w:rsidP="00A9451D">
      <w:pPr>
        <w:pStyle w:val="BodyText"/>
        <w:jc w:val="both"/>
        <w:rPr>
          <w:i/>
        </w:rPr>
      </w:pPr>
      <w:r w:rsidRPr="00027945">
        <w:rPr>
          <w:b/>
          <w:i/>
        </w:rPr>
        <w:t xml:space="preserve">Please remember that this is not actually how the chip works!  </w:t>
      </w:r>
      <w:r w:rsidRPr="00027945">
        <w:rPr>
          <w:i/>
        </w:rPr>
        <w:t>The purpose of SOFTSIM is to assist in visualizing and debugging code at a very high level, not to accurately simulate the timing of a chip made of asynchronous computers, each of which will due to process variation be running at a slightly different speed, and responding to stimuli that are synchronized only with the sources of those stimuli, not with any fixed clock.  If your code respects the rules pertaining to multiport read and write operations, it should give the same results in SOFTSIM as it does in the real chip... but not in the same amount of time</w:t>
      </w:r>
      <w:r>
        <w:rPr>
          <w:i/>
        </w:rPr>
        <w:t>, and certainly not with synchronization of events between nodes that are not talking to each other or to the same internal or external central points</w:t>
      </w:r>
      <w:r w:rsidRPr="00027945">
        <w:rPr>
          <w:i/>
        </w:rPr>
        <w:t>.  If on the other hand your code is pushing those rules, it could appear to work in SOFTSIM but fail in the real chip</w:t>
      </w:r>
      <w:r>
        <w:rPr>
          <w:i/>
        </w:rPr>
        <w:t>, or vice-versa.  It is important to always keep this in mind when making use of SOFTSIM</w:t>
      </w:r>
      <w:r w:rsidRPr="00027945">
        <w:rPr>
          <w:i/>
        </w:rPr>
        <w:t>.</w:t>
      </w:r>
    </w:p>
    <w:p w14:paraId="6952A026" w14:textId="77777777" w:rsidR="002B73C4" w:rsidRPr="00027945" w:rsidRDefault="002B73C4" w:rsidP="00A9451D">
      <w:pPr>
        <w:pStyle w:val="BodyText"/>
        <w:jc w:val="both"/>
        <w:rPr>
          <w:i/>
        </w:rPr>
      </w:pPr>
      <w:r>
        <w:rPr>
          <w:i/>
        </w:rPr>
        <w:t xml:space="preserve">Likewise, I/O testbeds, discussed later, must be written and used with the understanding that the simulation time scale is intentionally and practically </w:t>
      </w:r>
      <w:proofErr w:type="spellStart"/>
      <w:r>
        <w:rPr>
          <w:i/>
        </w:rPr>
        <w:t>not</w:t>
      </w:r>
      <w:proofErr w:type="spellEnd"/>
      <w:r>
        <w:rPr>
          <w:i/>
        </w:rPr>
        <w:t xml:space="preserve"> reliable.  Attempts to stress the chip with external inputs whose speeds approach the chip's limits will easily produce misleading results.  Using the simulator to test logic is fine; explore timing limits with real chips and apply margins to account for variation in chip performance due to process, voltage, temperature and aging.</w:t>
      </w:r>
    </w:p>
    <w:p w14:paraId="21D6B2C4" w14:textId="77777777" w:rsidR="002B73C4" w:rsidRDefault="002B73C4" w:rsidP="00A9451D">
      <w:pPr>
        <w:pStyle w:val="BodyText"/>
        <w:jc w:val="both"/>
      </w:pPr>
      <w:r>
        <w:t xml:space="preserve">Where addresses are shown in these displays, they are formatted either as two digit hex numbers for RAM or ROM; or a three character string for I/O addresses.  In the latter case  </w:t>
      </w:r>
      <w:r w:rsidRPr="00933D0F">
        <w:rPr>
          <w:b/>
        </w:rPr>
        <w:t>all</w:t>
      </w:r>
      <w:r>
        <w:t xml:space="preserve">  means  </w:t>
      </w:r>
      <w:proofErr w:type="spellStart"/>
      <w:r w:rsidRPr="00933D0F">
        <w:rPr>
          <w:b/>
          <w:i/>
        </w:rPr>
        <w:t>rdlu</w:t>
      </w:r>
      <w:proofErr w:type="spellEnd"/>
      <w:r>
        <w:t xml:space="preserve"> .  Other forms are self-explanatory.</w:t>
      </w:r>
    </w:p>
    <w:p w14:paraId="4494BE54" w14:textId="77777777" w:rsidR="002B73C4" w:rsidRDefault="002B73C4" w:rsidP="00A9451D">
      <w:pPr>
        <w:pStyle w:val="BodyText"/>
        <w:spacing w:after="0"/>
        <w:jc w:val="both"/>
      </w:pPr>
      <w:r>
        <w:t xml:space="preserve">The display shown below represents "cycle" 505 of chip 0 loaded with </w:t>
      </w:r>
      <w:proofErr w:type="spellStart"/>
      <w:r>
        <w:t>polyFORTH</w:t>
      </w:r>
      <w:proofErr w:type="spellEnd"/>
      <w:r>
        <w:t xml:space="preserve"> and the Ethernet NIC, set to use a 10 MHz crystal, but with no I/O testbeds (so external SRAM is not connected and what's being read from it is garbage).  The details of the sections, and the vocabulary for arranging the display as you like, are discussed in the following sections.</w:t>
      </w:r>
    </w:p>
    <w:p w14:paraId="19566E0A" w14:textId="77777777" w:rsidR="002B73C4" w:rsidRPr="009E2108" w:rsidRDefault="002B73C4" w:rsidP="00A9451D">
      <w:pPr>
        <w:pStyle w:val="PlainHeading3"/>
        <w:jc w:val="both"/>
      </w:pPr>
      <w:bookmarkStart w:id="221" w:name="_Toc119163514"/>
      <w:r w:rsidRPr="009E2108">
        <w:t>"Time" and Cycle Count</w:t>
      </w:r>
      <w:bookmarkEnd w:id="221"/>
    </w:p>
    <w:p w14:paraId="23C84116" w14:textId="77777777" w:rsidR="002B73C4" w:rsidRPr="009E2108" w:rsidRDefault="00000000" w:rsidP="00A9451D">
      <w:pPr>
        <w:pStyle w:val="BodyText"/>
        <w:jc w:val="both"/>
      </w:pPr>
      <w:r>
        <w:rPr>
          <w:noProof/>
        </w:rPr>
        <w:pict w14:anchorId="4B3F82BC">
          <v:shape id="Text Box 7" o:spid="_x0000_s2109" type="#_x0000_t202" style="position:absolute;left:0;text-align:left;margin-left:371.05pt;margin-top:.85pt;width:102.75pt;height:45.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" fillcolor="white [3201]" stroked="f" strokeweight=".5pt">
            <v:textbox>
              <w:txbxContent>
                <w:p w14:paraId="6FD0ABEF" w14:textId="77777777" w:rsidR="002B73C4" w:rsidRDefault="002B73C4" w:rsidP="002B73C4">
                  <w:r w:rsidRPr="005A496C">
                    <w:rPr>
                      <w:noProof/>
                    </w:rPr>
                    <w:drawing>
                      <wp:inline distT="0" distB="0" distL="0" distR="0" wp14:anchorId="28721377" wp14:editId="3B61819D">
                        <wp:extent cx="1115695" cy="466725"/>
                        <wp:effectExtent l="0" t="0" r="82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15695" cy="466725"/>
                                </a:xfrm>
                                <a:prstGeom prst="rect">
                                  <a:avLst/>
                                </a:prstGeom>
                                <a:noFill/>
                                <a:ln>
                                  <a:noFill/>
                                </a:ln>
                              </pic:spPr>
                            </pic:pic>
                          </a:graphicData>
                        </a:graphic>
                      </wp:inline>
                    </w:drawing>
                  </w:r>
                </w:p>
              </w:txbxContent>
            </v:textbox>
            <w10:wrap type="square"/>
          </v:shape>
        </w:pict>
      </w:r>
      <w:r w:rsidR="002B73C4" w:rsidRPr="009E2108">
        <w:t xml:space="preserve">Under the </w:t>
      </w:r>
      <w:r w:rsidR="002B73C4">
        <w:t xml:space="preserve">full chip views are two numbers.  The first, labeled  </w:t>
      </w:r>
      <w:r w:rsidR="002B73C4" w:rsidRPr="009E2108">
        <w:rPr>
          <w:b/>
        </w:rPr>
        <w:t>~us</w:t>
      </w:r>
      <w:r w:rsidR="002B73C4">
        <w:t xml:space="preserve"> , is an extremely rough estimate of the elapsed time since simulated RESET.  The second, labeled  </w:t>
      </w:r>
      <w:proofErr w:type="spellStart"/>
      <w:r w:rsidR="002B73C4" w:rsidRPr="009E2108">
        <w:rPr>
          <w:b/>
        </w:rPr>
        <w:t>cyc</w:t>
      </w:r>
      <w:proofErr w:type="spellEnd"/>
      <w:r w:rsidR="002B73C4">
        <w:t xml:space="preserve"> , is the number of simulation cycles that have run since RESET.  Because, as noted above, "cycles" do not exist in the real chip either within a node or between nodes, the number of cycles is an abstraction.  The approximate elapsed time is accumulated at 1.4 ns per "cycle", so it too is an abstraction.  That said, the time is likely within an order of magnitude of reality so it can be useful.</w:t>
      </w:r>
    </w:p>
    <w:p w14:paraId="5475BF75" w14:textId="77777777" w:rsidR="002B73C4" w:rsidRPr="009E2108" w:rsidRDefault="00000000" w:rsidP="00A9451D">
      <w:pPr>
        <w:pStyle w:val="PlainHeading3"/>
        <w:jc w:val="both"/>
      </w:pPr>
      <w:bookmarkStart w:id="222" w:name="_Toc119163515"/>
      <w:r>
        <w:rPr>
          <w:noProof/>
        </w:rPr>
        <w:pict w14:anchorId="6089AD5A">
          <v:shape id="Text Box 13" o:spid="_x0000_s2108" type="#_x0000_t202" style="position:absolute;left:0;text-align:left;margin-left:410.35pt;margin-top:3.25pt;width:60.2pt;height:171.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" fillcolor="white [3201]" stroked="f" strokeweight=".5pt">
            <v:textbox>
              <w:txbxContent>
                <w:p w14:paraId="26B64585" w14:textId="77777777" w:rsidR="002B73C4" w:rsidRDefault="002B73C4" w:rsidP="002B73C4">
                  <w:r w:rsidRPr="005A496C">
                    <w:rPr>
                      <w:noProof/>
                    </w:rPr>
                    <w:drawing>
                      <wp:inline distT="0" distB="0" distL="0" distR="0" wp14:anchorId="40C7B299" wp14:editId="481B65A8">
                        <wp:extent cx="560070" cy="2079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70" cy="2079625"/>
                                </a:xfrm>
                                <a:prstGeom prst="rect">
                                  <a:avLst/>
                                </a:prstGeom>
                                <a:noFill/>
                                <a:ln>
                                  <a:noFill/>
                                </a:ln>
                              </pic:spPr>
                            </pic:pic>
                          </a:graphicData>
                        </a:graphic>
                      </wp:inline>
                    </w:drawing>
                  </w:r>
                </w:p>
              </w:txbxContent>
            </v:textbox>
            <w10:wrap type="square"/>
          </v:shape>
        </w:pict>
      </w:r>
      <w:r w:rsidR="002B73C4" w:rsidRPr="009E2108">
        <w:t>The Overview Section</w:t>
      </w:r>
      <w:bookmarkEnd w:id="222"/>
    </w:p>
    <w:p w14:paraId="443EDCDF" w14:textId="77777777" w:rsidR="002B73C4" w:rsidRDefault="002B73C4" w:rsidP="00A9451D">
      <w:pPr>
        <w:pStyle w:val="BodyText"/>
        <w:jc w:val="both"/>
      </w:pPr>
      <w:r>
        <w:t>This section shows a high level summary of what's going on in each of 32 nodes in an 8x4 array.  The array may be moved around on the chips; the nodes currently displayed are shown on the full chip view as the character # .  As an example  let's look at node 008 in the example above.</w:t>
      </w:r>
    </w:p>
    <w:p w14:paraId="3AAC2A08" w14:textId="77777777" w:rsidR="002B73C4" w:rsidRDefault="002B73C4" w:rsidP="00A9451D">
      <w:pPr>
        <w:pStyle w:val="BodyText"/>
        <w:jc w:val="both"/>
      </w:pPr>
      <w:r>
        <w:t>The lines, starting from 1 on top, indicate:  1) that we are driving pins 17,5,3,1 as shown; 3 high means SRAM read.  2) This is node 008, not running, and the "address bus" is  r-l- .  3) Next op is @b in slot 0.  4,6,8,9,10,11) Registers I (instruction), a, io, r, t, s.  5) no delay, register P is x25 (op came from x24).  7) b register, interpreted symbolically as an address, is  r-l- .  The reason the node isn't running is that it is suspended, waiting on a fetch from RIGHT or LEFT.</w:t>
      </w:r>
    </w:p>
    <w:p w14:paraId="79D558A2" w14:textId="77777777" w:rsidR="002B73C4" w:rsidRDefault="002B73C4" w:rsidP="00A9451D">
      <w:pPr>
        <w:pStyle w:val="BodyText"/>
        <w:jc w:val="both"/>
      </w:pPr>
      <w:r>
        <w:t>Refer to the table in the next section for the complete legend for nodes in this view.</w:t>
      </w:r>
    </w:p>
    <w:p w14:paraId="08B635FE" w14:textId="77777777" w:rsidR="002B73C4" w:rsidRDefault="002B73C4" w:rsidP="00A9451D">
      <w:pPr>
        <w:pStyle w:val="BodyText"/>
        <w:jc w:val="both"/>
      </w:pPr>
      <w:r>
        <w:t>I/O pins or ports are shown on the top and/or bottom of the overview.  GPIO and other normal pins are depicted as 0 or 1 for low or high with color attribute indicating pin mode (white on blue high impedance input; white on grey input with weak pull-down; white on magenta output.)</w:t>
      </w:r>
    </w:p>
    <w:p w14:paraId="5141FD8E" w14:textId="77777777" w:rsidR="002B73C4" w:rsidRDefault="002B73C4" w:rsidP="00A9451D">
      <w:pPr>
        <w:pStyle w:val="BodyText"/>
        <w:jc w:val="both"/>
      </w:pPr>
      <w:r>
        <w:lastRenderedPageBreak/>
        <w:t xml:space="preserve">Each node's depiction shows a list of the values of registers and opcode names representing the current state of that node.  The state depicted is </w:t>
      </w:r>
      <w:r w:rsidRPr="00933D0F">
        <w:rPr>
          <w:i/>
        </w:rPr>
        <w:t>before</w:t>
      </w:r>
      <w:r>
        <w:t xml:space="preserve"> an instruction is executed; the opcode shown will be executed next, and all the registers are shown as they will be when the opcode begins execution.  When the F18 is suspended waiting for port or pin wake-up, the operation shown is the one that's suspended.  For certain fetch or store operations there is a </w:t>
      </w:r>
      <w:proofErr w:type="spellStart"/>
      <w:r>
        <w:t>multi cycle</w:t>
      </w:r>
      <w:proofErr w:type="spellEnd"/>
      <w:r>
        <w:t xml:space="preserve"> delay, in which case the operation shown is the one whose execution is not yet complete.  If an instruction word is being fetched, the current opcode will read  </w:t>
      </w:r>
      <w:r w:rsidRPr="009E2108">
        <w:rPr>
          <w:b/>
        </w:rPr>
        <w:t>fetch</w:t>
      </w:r>
      <w:r>
        <w:t xml:space="preserve"> .  Each node shows twelve lines.  From top to bottom, using node 007 from the above display as an example, they are:</w:t>
      </w:r>
    </w:p>
    <w:tbl>
      <w:tblPr>
        <w:tblStyle w:val="TableGrid3"/>
        <w:tblW w:w="0" w:type="auto"/>
        <w:tblInd w:w="44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634"/>
        <w:gridCol w:w="1098"/>
        <w:gridCol w:w="1440"/>
        <w:gridCol w:w="6318"/>
      </w:tblGrid>
      <w:tr w:rsidR="002B73C4" w:rsidRPr="00221FCC" w14:paraId="5564ADA0" w14:textId="77777777" w:rsidTr="00F60D49">
        <w:trPr>
          <w:cantSplit/>
        </w:trPr>
        <w:tc>
          <w:tcPr>
            <w:tcW w:w="634" w:type="dxa"/>
            <w:tcBorders>
              <w:top w:val="single" w:sz="12" w:space="0" w:color="auto"/>
              <w:bottom w:val="single" w:sz="12" w:space="0" w:color="auto"/>
            </w:tcBorders>
            <w:vAlign w:val="center"/>
          </w:tcPr>
          <w:p w14:paraId="6BA917D6" w14:textId="77777777" w:rsidR="002B73C4" w:rsidRPr="00221FCC" w:rsidRDefault="002B73C4" w:rsidP="00A9451D">
            <w:pPr>
              <w:jc w:val="both"/>
            </w:pPr>
            <w:r w:rsidRPr="00221FCC">
              <w:t>Row</w:t>
            </w:r>
          </w:p>
        </w:tc>
        <w:tc>
          <w:tcPr>
            <w:tcW w:w="1098" w:type="dxa"/>
            <w:tcBorders>
              <w:top w:val="single" w:sz="12" w:space="0" w:color="auto"/>
              <w:bottom w:val="single" w:sz="12" w:space="0" w:color="auto"/>
            </w:tcBorders>
          </w:tcPr>
          <w:p w14:paraId="5104521F" w14:textId="77777777" w:rsidR="002B73C4" w:rsidRPr="00221FCC" w:rsidRDefault="002B73C4" w:rsidP="00A9451D">
            <w:pPr>
              <w:jc w:val="both"/>
            </w:pPr>
            <w:r w:rsidRPr="00221FCC">
              <w:t>Example</w:t>
            </w:r>
          </w:p>
        </w:tc>
        <w:tc>
          <w:tcPr>
            <w:tcW w:w="1440" w:type="dxa"/>
            <w:tcBorders>
              <w:top w:val="single" w:sz="12" w:space="0" w:color="auto"/>
              <w:bottom w:val="single" w:sz="12" w:space="0" w:color="auto"/>
            </w:tcBorders>
          </w:tcPr>
          <w:p w14:paraId="2DCF3FF6" w14:textId="77777777" w:rsidR="002B73C4" w:rsidRPr="00221FCC" w:rsidRDefault="002B73C4" w:rsidP="00A9451D">
            <w:pPr>
              <w:jc w:val="both"/>
            </w:pPr>
            <w:r w:rsidRPr="00221FCC">
              <w:t>Name</w:t>
            </w:r>
          </w:p>
        </w:tc>
        <w:tc>
          <w:tcPr>
            <w:tcW w:w="6318" w:type="dxa"/>
            <w:tcBorders>
              <w:top w:val="single" w:sz="12" w:space="0" w:color="auto"/>
              <w:bottom w:val="single" w:sz="12" w:space="0" w:color="auto"/>
            </w:tcBorders>
            <w:vAlign w:val="center"/>
          </w:tcPr>
          <w:p w14:paraId="02D58BE6" w14:textId="77777777" w:rsidR="002B73C4" w:rsidRPr="00221FCC" w:rsidRDefault="002B73C4" w:rsidP="00A9451D">
            <w:pPr>
              <w:jc w:val="both"/>
            </w:pPr>
            <w:r w:rsidRPr="00221FCC">
              <w:t>Description</w:t>
            </w:r>
          </w:p>
        </w:tc>
      </w:tr>
      <w:tr w:rsidR="002B73C4" w:rsidRPr="00221FCC" w14:paraId="09BC70BA" w14:textId="77777777" w:rsidTr="00F60D49">
        <w:trPr>
          <w:cantSplit/>
        </w:trPr>
        <w:tc>
          <w:tcPr>
            <w:tcW w:w="634" w:type="dxa"/>
            <w:tcBorders>
              <w:top w:val="single" w:sz="12" w:space="0" w:color="auto"/>
              <w:bottom w:val="single" w:sz="4" w:space="0" w:color="auto"/>
            </w:tcBorders>
            <w:vAlign w:val="center"/>
          </w:tcPr>
          <w:p w14:paraId="1265C060" w14:textId="77777777" w:rsidR="002B73C4" w:rsidRPr="00221FCC" w:rsidRDefault="002B73C4" w:rsidP="00A9451D">
            <w:pPr>
              <w:jc w:val="both"/>
            </w:pPr>
            <w:r w:rsidRPr="00221FCC">
              <w:t>1</w:t>
            </w:r>
          </w:p>
        </w:tc>
        <w:tc>
          <w:tcPr>
            <w:tcW w:w="1098" w:type="dxa"/>
            <w:tcBorders>
              <w:top w:val="single" w:sz="12" w:space="0" w:color="auto"/>
              <w:bottom w:val="single" w:sz="4" w:space="0" w:color="auto"/>
            </w:tcBorders>
            <w:vAlign w:val="center"/>
          </w:tcPr>
          <w:p w14:paraId="6491E6E8" w14:textId="77777777" w:rsidR="002B73C4" w:rsidRPr="00221FCC" w:rsidRDefault="002B73C4" w:rsidP="00A9451D">
            <w:pPr>
              <w:jc w:val="both"/>
              <w:rPr>
                <w:rFonts w:ascii="Consolas" w:hAnsi="Consolas" w:cs="Consolas"/>
              </w:rPr>
            </w:pPr>
            <w:r w:rsidRPr="009E2108">
              <w:rPr>
                <w:rFonts w:ascii="Consolas" w:hAnsi="Consolas" w:cs="Consolas"/>
                <w:i/>
              </w:rPr>
              <w:t>C</w:t>
            </w:r>
            <w:r>
              <w:rPr>
                <w:rFonts w:ascii="Consolas" w:hAnsi="Consolas" w:cs="Consolas"/>
              </w:rPr>
              <w:t xml:space="preserve"> </w:t>
            </w:r>
            <w:proofErr w:type="spellStart"/>
            <w:r w:rsidRPr="009E2108">
              <w:rPr>
                <w:rFonts w:ascii="Consolas" w:hAnsi="Consolas" w:cs="Consolas"/>
                <w:i/>
              </w:rPr>
              <w:t>pppp</w:t>
            </w:r>
            <w:proofErr w:type="spellEnd"/>
          </w:p>
        </w:tc>
        <w:tc>
          <w:tcPr>
            <w:tcW w:w="1440" w:type="dxa"/>
            <w:tcBorders>
              <w:top w:val="single" w:sz="12" w:space="0" w:color="auto"/>
              <w:bottom w:val="single" w:sz="4" w:space="0" w:color="auto"/>
            </w:tcBorders>
            <w:vAlign w:val="center"/>
          </w:tcPr>
          <w:p w14:paraId="4C544FC9" w14:textId="77777777" w:rsidR="002B73C4" w:rsidRPr="00221FCC" w:rsidRDefault="002B73C4" w:rsidP="00A9451D">
            <w:pPr>
              <w:jc w:val="both"/>
            </w:pPr>
            <w:r>
              <w:t>Port r/w and pins.</w:t>
            </w:r>
          </w:p>
        </w:tc>
        <w:tc>
          <w:tcPr>
            <w:tcW w:w="6318" w:type="dxa"/>
            <w:tcBorders>
              <w:top w:val="single" w:sz="12" w:space="0" w:color="auto"/>
              <w:bottom w:val="single" w:sz="4" w:space="0" w:color="auto"/>
            </w:tcBorders>
            <w:vAlign w:val="center"/>
          </w:tcPr>
          <w:p w14:paraId="5985B560" w14:textId="77777777" w:rsidR="002B73C4" w:rsidRDefault="002B73C4" w:rsidP="00A9451D">
            <w:pPr>
              <w:ind w:left="258" w:hanging="258"/>
              <w:jc w:val="both"/>
            </w:pPr>
            <w:r w:rsidRPr="009E2108">
              <w:rPr>
                <w:i/>
              </w:rPr>
              <w:t>C</w:t>
            </w:r>
            <w:r>
              <w:t xml:space="preserve"> indicates reading (V) or writing (^) the port leading to the "North".</w:t>
            </w:r>
          </w:p>
          <w:p w14:paraId="798BF82B" w14:textId="77777777" w:rsidR="002B73C4" w:rsidRPr="00221FCC" w:rsidRDefault="002B73C4" w:rsidP="00A9451D">
            <w:pPr>
              <w:ind w:left="258" w:hanging="258"/>
              <w:jc w:val="both"/>
            </w:pPr>
            <w:proofErr w:type="spellStart"/>
            <w:r w:rsidRPr="009E2108">
              <w:rPr>
                <w:i/>
              </w:rPr>
              <w:t>pppp</w:t>
            </w:r>
            <w:proofErr w:type="spellEnd"/>
            <w:r>
              <w:t xml:space="preserve"> is blank unless the node has pins.  +</w:t>
            </w:r>
            <w:proofErr w:type="spellStart"/>
            <w:r>
              <w:t>ph</w:t>
            </w:r>
            <w:proofErr w:type="spellEnd"/>
            <w:r>
              <w:t xml:space="preserve"> and -</w:t>
            </w:r>
            <w:proofErr w:type="spellStart"/>
            <w:r>
              <w:t>ph</w:t>
            </w:r>
            <w:proofErr w:type="spellEnd"/>
            <w:r>
              <w:t xml:space="preserve"> indicate phantom pin high or low.  Pin states are shown with pin 17 on left and pin 1 on right.  Each pin is shown with its voltage as high (1) or low (0).  The mode of the pin is shown by color and background mapping.  Output is white on magenta.  High impedance input is white on blue.  Input with weak pull-down is white on grey.</w:t>
            </w:r>
          </w:p>
        </w:tc>
      </w:tr>
      <w:tr w:rsidR="002B73C4" w:rsidRPr="00221FCC" w14:paraId="7DAF7A1B" w14:textId="77777777" w:rsidTr="00F60D49">
        <w:trPr>
          <w:cantSplit/>
        </w:trPr>
        <w:tc>
          <w:tcPr>
            <w:tcW w:w="634" w:type="dxa"/>
            <w:tcBorders>
              <w:top w:val="single" w:sz="4" w:space="0" w:color="auto"/>
              <w:bottom w:val="single" w:sz="4" w:space="0" w:color="auto"/>
            </w:tcBorders>
            <w:vAlign w:val="center"/>
          </w:tcPr>
          <w:p w14:paraId="1D3D40A7" w14:textId="77777777" w:rsidR="002B73C4" w:rsidRPr="00221FCC" w:rsidRDefault="002B73C4" w:rsidP="00A9451D">
            <w:pPr>
              <w:jc w:val="both"/>
            </w:pPr>
            <w:r w:rsidRPr="00221FCC">
              <w:t>2</w:t>
            </w:r>
          </w:p>
        </w:tc>
        <w:tc>
          <w:tcPr>
            <w:tcW w:w="1098" w:type="dxa"/>
            <w:tcBorders>
              <w:top w:val="single" w:sz="4" w:space="0" w:color="auto"/>
              <w:bottom w:val="single" w:sz="4" w:space="0" w:color="auto"/>
            </w:tcBorders>
            <w:vAlign w:val="center"/>
          </w:tcPr>
          <w:p w14:paraId="51E5F92B" w14:textId="77777777" w:rsidR="002B73C4" w:rsidRPr="00221FCC" w:rsidRDefault="002B73C4" w:rsidP="00A9451D">
            <w:pPr>
              <w:jc w:val="both"/>
              <w:rPr>
                <w:rFonts w:ascii="Consolas" w:hAnsi="Consolas" w:cs="Consolas"/>
              </w:rPr>
            </w:pPr>
            <w:proofErr w:type="spellStart"/>
            <w:r>
              <w:rPr>
                <w:rFonts w:ascii="Consolas" w:hAnsi="Consolas" w:cs="Consolas"/>
              </w:rPr>
              <w:t>yxx</w:t>
            </w:r>
            <w:r w:rsidRPr="009E2108">
              <w:rPr>
                <w:rFonts w:ascii="Consolas" w:hAnsi="Consolas" w:cs="Consolas"/>
                <w:i/>
              </w:rPr>
              <w:t>bus</w:t>
            </w:r>
            <w:proofErr w:type="spellEnd"/>
          </w:p>
        </w:tc>
        <w:tc>
          <w:tcPr>
            <w:tcW w:w="1440" w:type="dxa"/>
            <w:tcBorders>
              <w:top w:val="single" w:sz="4" w:space="0" w:color="auto"/>
              <w:bottom w:val="single" w:sz="4" w:space="0" w:color="auto"/>
            </w:tcBorders>
            <w:vAlign w:val="center"/>
          </w:tcPr>
          <w:p w14:paraId="7E94D0CA" w14:textId="77777777" w:rsidR="002B73C4" w:rsidRPr="00221FCC" w:rsidRDefault="002B73C4" w:rsidP="00A9451D">
            <w:pPr>
              <w:jc w:val="both"/>
            </w:pPr>
            <w:r w:rsidRPr="00221FCC">
              <w:t>NODE/Abus</w:t>
            </w:r>
          </w:p>
        </w:tc>
        <w:tc>
          <w:tcPr>
            <w:tcW w:w="6318" w:type="dxa"/>
            <w:tcBorders>
              <w:top w:val="single" w:sz="4" w:space="0" w:color="auto"/>
              <w:bottom w:val="single" w:sz="4" w:space="0" w:color="auto"/>
            </w:tcBorders>
            <w:vAlign w:val="center"/>
          </w:tcPr>
          <w:p w14:paraId="2E1AE459" w14:textId="77777777" w:rsidR="002B73C4" w:rsidRDefault="002B73C4" w:rsidP="00A9451D">
            <w:pPr>
              <w:ind w:left="258" w:hanging="258"/>
              <w:jc w:val="both"/>
            </w:pPr>
            <w:proofErr w:type="spellStart"/>
            <w:r w:rsidRPr="009E2108">
              <w:rPr>
                <w:i/>
              </w:rPr>
              <w:t>yxx</w:t>
            </w:r>
            <w:proofErr w:type="spellEnd"/>
            <w:r>
              <w:t xml:space="preserve"> is node number within either chip.  As noted above, it will be black on yellow if active, white on blue if suspended, or white on red if locked up.</w:t>
            </w:r>
          </w:p>
          <w:p w14:paraId="58B6F3B0" w14:textId="77777777" w:rsidR="002B73C4" w:rsidRPr="00221FCC" w:rsidRDefault="002B73C4" w:rsidP="00A9451D">
            <w:pPr>
              <w:ind w:left="258" w:hanging="258"/>
              <w:jc w:val="both"/>
            </w:pPr>
            <w:r>
              <w:t xml:space="preserve">The "address </w:t>
            </w:r>
            <w:r w:rsidRPr="00884286">
              <w:rPr>
                <w:i/>
              </w:rPr>
              <w:t>bus</w:t>
            </w:r>
            <w:r>
              <w:t>" value shown (symbolically if in the I/O range) is that used for the most recent (or ongoing) memory operation.</w:t>
            </w:r>
          </w:p>
        </w:tc>
      </w:tr>
      <w:tr w:rsidR="002B73C4" w:rsidRPr="00221FCC" w14:paraId="01695EC5" w14:textId="77777777" w:rsidTr="00F60D49">
        <w:trPr>
          <w:cantSplit/>
        </w:trPr>
        <w:tc>
          <w:tcPr>
            <w:tcW w:w="634" w:type="dxa"/>
            <w:tcBorders>
              <w:top w:val="single" w:sz="4" w:space="0" w:color="auto"/>
              <w:bottom w:val="single" w:sz="4" w:space="0" w:color="auto"/>
            </w:tcBorders>
            <w:vAlign w:val="center"/>
          </w:tcPr>
          <w:p w14:paraId="4FEC4F79" w14:textId="77777777" w:rsidR="002B73C4" w:rsidRPr="00221FCC" w:rsidRDefault="002B73C4" w:rsidP="00A9451D">
            <w:pPr>
              <w:jc w:val="both"/>
            </w:pPr>
            <w:r w:rsidRPr="00221FCC">
              <w:t>3</w:t>
            </w:r>
          </w:p>
        </w:tc>
        <w:tc>
          <w:tcPr>
            <w:tcW w:w="1098" w:type="dxa"/>
            <w:tcBorders>
              <w:top w:val="single" w:sz="4" w:space="0" w:color="auto"/>
              <w:bottom w:val="single" w:sz="4" w:space="0" w:color="auto"/>
            </w:tcBorders>
            <w:vAlign w:val="center"/>
          </w:tcPr>
          <w:p w14:paraId="37B1C3ED" w14:textId="77777777" w:rsidR="002B73C4" w:rsidRPr="00221FCC" w:rsidRDefault="002B73C4" w:rsidP="00A9451D">
            <w:pPr>
              <w:jc w:val="both"/>
              <w:rPr>
                <w:rFonts w:ascii="Consolas" w:hAnsi="Consolas" w:cs="Consolas"/>
              </w:rPr>
            </w:pPr>
            <w:proofErr w:type="spellStart"/>
            <w:r>
              <w:rPr>
                <w:rFonts w:ascii="Consolas" w:hAnsi="Consolas" w:cs="Consolas"/>
              </w:rPr>
              <w:t>s</w:t>
            </w:r>
            <w:r w:rsidRPr="009E2108">
              <w:rPr>
                <w:rFonts w:ascii="Consolas" w:hAnsi="Consolas" w:cs="Consolas"/>
                <w:i/>
              </w:rPr>
              <w:t>Opcod</w:t>
            </w:r>
            <w:proofErr w:type="spellEnd"/>
          </w:p>
        </w:tc>
        <w:tc>
          <w:tcPr>
            <w:tcW w:w="1440" w:type="dxa"/>
            <w:tcBorders>
              <w:top w:val="single" w:sz="4" w:space="0" w:color="auto"/>
              <w:bottom w:val="single" w:sz="4" w:space="0" w:color="auto"/>
            </w:tcBorders>
            <w:vAlign w:val="center"/>
          </w:tcPr>
          <w:p w14:paraId="39B63550" w14:textId="77777777" w:rsidR="002B73C4" w:rsidRPr="00221FCC" w:rsidRDefault="002B73C4" w:rsidP="00A9451D">
            <w:pPr>
              <w:jc w:val="both"/>
            </w:pPr>
            <w:r w:rsidRPr="00221FCC">
              <w:t>S</w:t>
            </w:r>
            <w:r>
              <w:t>lot</w:t>
            </w:r>
            <w:r w:rsidRPr="00221FCC">
              <w:t>/O</w:t>
            </w:r>
            <w:r>
              <w:t>pcode</w:t>
            </w:r>
          </w:p>
        </w:tc>
        <w:tc>
          <w:tcPr>
            <w:tcW w:w="6318" w:type="dxa"/>
            <w:tcBorders>
              <w:top w:val="single" w:sz="4" w:space="0" w:color="auto"/>
              <w:bottom w:val="single" w:sz="4" w:space="0" w:color="auto"/>
            </w:tcBorders>
            <w:vAlign w:val="center"/>
          </w:tcPr>
          <w:p w14:paraId="1E280C37" w14:textId="77777777" w:rsidR="002B73C4" w:rsidRPr="00221FCC" w:rsidRDefault="002B73C4" w:rsidP="00A9451D">
            <w:pPr>
              <w:ind w:left="258" w:hanging="258"/>
              <w:jc w:val="both"/>
            </w:pPr>
            <w:r w:rsidRPr="00221FCC">
              <w:t xml:space="preserve">The slot </w:t>
            </w:r>
            <w:r>
              <w:t xml:space="preserve">selector and next/current opcode to be executed in the next cycle.  The opcode is  </w:t>
            </w:r>
            <w:r w:rsidRPr="009E2108">
              <w:rPr>
                <w:b/>
              </w:rPr>
              <w:t>fetch</w:t>
            </w:r>
            <w:r>
              <w:t xml:space="preserve">  if we are doing an instruction fetch.</w:t>
            </w:r>
          </w:p>
        </w:tc>
      </w:tr>
      <w:tr w:rsidR="002B73C4" w:rsidRPr="00221FCC" w14:paraId="179C3F0F" w14:textId="77777777" w:rsidTr="00F60D49">
        <w:trPr>
          <w:cantSplit/>
        </w:trPr>
        <w:tc>
          <w:tcPr>
            <w:tcW w:w="634" w:type="dxa"/>
            <w:tcBorders>
              <w:top w:val="single" w:sz="4" w:space="0" w:color="auto"/>
              <w:bottom w:val="single" w:sz="12" w:space="0" w:color="auto"/>
            </w:tcBorders>
            <w:vAlign w:val="center"/>
          </w:tcPr>
          <w:p w14:paraId="4265554D" w14:textId="77777777" w:rsidR="002B73C4" w:rsidRPr="00221FCC" w:rsidRDefault="002B73C4" w:rsidP="00A9451D">
            <w:pPr>
              <w:jc w:val="both"/>
            </w:pPr>
            <w:r w:rsidRPr="00221FCC">
              <w:t>4</w:t>
            </w:r>
          </w:p>
        </w:tc>
        <w:tc>
          <w:tcPr>
            <w:tcW w:w="1098" w:type="dxa"/>
            <w:tcBorders>
              <w:top w:val="single" w:sz="4" w:space="0" w:color="auto"/>
              <w:bottom w:val="single" w:sz="12" w:space="0" w:color="auto"/>
            </w:tcBorders>
            <w:vAlign w:val="center"/>
          </w:tcPr>
          <w:p w14:paraId="44864B7B" w14:textId="77777777" w:rsidR="002B73C4" w:rsidRPr="00221FCC" w:rsidRDefault="002B73C4" w:rsidP="00A9451D">
            <w:pPr>
              <w:jc w:val="both"/>
              <w:rPr>
                <w:rFonts w:ascii="Consolas" w:hAnsi="Consolas" w:cs="Consolas"/>
              </w:rPr>
            </w:pPr>
            <w:r>
              <w:rPr>
                <w:rFonts w:ascii="Consolas" w:hAnsi="Consolas" w:cs="Consolas"/>
              </w:rPr>
              <w:t>i03B0A</w:t>
            </w:r>
          </w:p>
        </w:tc>
        <w:tc>
          <w:tcPr>
            <w:tcW w:w="1440" w:type="dxa"/>
            <w:tcBorders>
              <w:top w:val="single" w:sz="4" w:space="0" w:color="auto"/>
              <w:bottom w:val="single" w:sz="12" w:space="0" w:color="auto"/>
            </w:tcBorders>
            <w:vAlign w:val="center"/>
          </w:tcPr>
          <w:p w14:paraId="6F0A9130" w14:textId="77777777" w:rsidR="002B73C4" w:rsidRPr="00221FCC" w:rsidRDefault="002B73C4" w:rsidP="00A9451D">
            <w:pPr>
              <w:jc w:val="both"/>
            </w:pPr>
            <w:r w:rsidRPr="00221FCC">
              <w:t>I</w:t>
            </w:r>
          </w:p>
        </w:tc>
        <w:tc>
          <w:tcPr>
            <w:tcW w:w="6318" w:type="dxa"/>
            <w:tcBorders>
              <w:top w:val="single" w:sz="4" w:space="0" w:color="auto"/>
              <w:bottom w:val="single" w:sz="12" w:space="0" w:color="auto"/>
            </w:tcBorders>
            <w:vAlign w:val="center"/>
          </w:tcPr>
          <w:p w14:paraId="0370C0AC" w14:textId="77777777" w:rsidR="002B73C4" w:rsidRPr="00221FCC" w:rsidRDefault="002B73C4" w:rsidP="00A9451D">
            <w:pPr>
              <w:ind w:left="258" w:hanging="258"/>
              <w:jc w:val="both"/>
            </w:pPr>
            <w:r>
              <w:t>T</w:t>
            </w:r>
            <w:r w:rsidRPr="00221FCC">
              <w:t>he instruction register</w:t>
            </w:r>
          </w:p>
        </w:tc>
      </w:tr>
      <w:tr w:rsidR="002B73C4" w:rsidRPr="00221FCC" w14:paraId="50CDC75B" w14:textId="77777777" w:rsidTr="00F60D49">
        <w:trPr>
          <w:cantSplit/>
        </w:trPr>
        <w:tc>
          <w:tcPr>
            <w:tcW w:w="634" w:type="dxa"/>
            <w:tcBorders>
              <w:top w:val="single" w:sz="12" w:space="0" w:color="auto"/>
              <w:bottom w:val="single" w:sz="4" w:space="0" w:color="auto"/>
            </w:tcBorders>
            <w:vAlign w:val="center"/>
          </w:tcPr>
          <w:p w14:paraId="602BDB3E" w14:textId="77777777" w:rsidR="002B73C4" w:rsidRPr="00221FCC" w:rsidRDefault="002B73C4" w:rsidP="00A9451D">
            <w:pPr>
              <w:jc w:val="both"/>
            </w:pPr>
            <w:r w:rsidRPr="00221FCC">
              <w:t>5</w:t>
            </w:r>
          </w:p>
        </w:tc>
        <w:tc>
          <w:tcPr>
            <w:tcW w:w="1098" w:type="dxa"/>
            <w:tcBorders>
              <w:top w:val="single" w:sz="12" w:space="0" w:color="auto"/>
              <w:bottom w:val="single" w:sz="4" w:space="0" w:color="auto"/>
            </w:tcBorders>
            <w:vAlign w:val="center"/>
          </w:tcPr>
          <w:p w14:paraId="0D86CD97" w14:textId="77777777" w:rsidR="002B73C4" w:rsidRPr="00221FCC" w:rsidRDefault="002B73C4" w:rsidP="00A9451D">
            <w:pPr>
              <w:jc w:val="both"/>
              <w:rPr>
                <w:rFonts w:ascii="Consolas" w:hAnsi="Consolas" w:cs="Consolas"/>
              </w:rPr>
            </w:pPr>
            <w:proofErr w:type="spellStart"/>
            <w:r w:rsidRPr="009E2108">
              <w:rPr>
                <w:rFonts w:ascii="Consolas" w:hAnsi="Consolas" w:cs="Consolas"/>
                <w:i/>
              </w:rPr>
              <w:t>WdpppE</w:t>
            </w:r>
            <w:proofErr w:type="spellEnd"/>
            <w:r>
              <w:rPr>
                <w:rFonts w:ascii="Consolas" w:hAnsi="Consolas" w:cs="Consolas"/>
              </w:rPr>
              <w:t>&gt;</w:t>
            </w:r>
          </w:p>
        </w:tc>
        <w:tc>
          <w:tcPr>
            <w:tcW w:w="1440" w:type="dxa"/>
            <w:tcBorders>
              <w:top w:val="single" w:sz="12" w:space="0" w:color="auto"/>
              <w:bottom w:val="single" w:sz="4" w:space="0" w:color="auto"/>
            </w:tcBorders>
            <w:vAlign w:val="center"/>
          </w:tcPr>
          <w:p w14:paraId="0789DB32" w14:textId="77777777" w:rsidR="002B73C4" w:rsidRPr="00221FCC" w:rsidRDefault="002B73C4" w:rsidP="00A9451D">
            <w:pPr>
              <w:jc w:val="both"/>
            </w:pPr>
            <w:r w:rsidRPr="00221FCC">
              <w:t>M/P</w:t>
            </w:r>
          </w:p>
        </w:tc>
        <w:tc>
          <w:tcPr>
            <w:tcW w:w="6318" w:type="dxa"/>
            <w:tcBorders>
              <w:top w:val="single" w:sz="12" w:space="0" w:color="auto"/>
              <w:bottom w:val="single" w:sz="4" w:space="0" w:color="auto"/>
            </w:tcBorders>
            <w:vAlign w:val="center"/>
          </w:tcPr>
          <w:p w14:paraId="4EAACFA0" w14:textId="77777777" w:rsidR="002B73C4" w:rsidRDefault="002B73C4" w:rsidP="00A9451D">
            <w:pPr>
              <w:ind w:left="258" w:hanging="258"/>
              <w:jc w:val="both"/>
            </w:pPr>
            <w:r w:rsidRPr="009E2108">
              <w:rPr>
                <w:i/>
              </w:rPr>
              <w:t>W</w:t>
            </w:r>
            <w:r>
              <w:t xml:space="preserve"> and </w:t>
            </w:r>
            <w:r w:rsidRPr="009E2108">
              <w:rPr>
                <w:i/>
              </w:rPr>
              <w:t>E</w:t>
            </w:r>
            <w:r>
              <w:t xml:space="preserve"> indicate writing or reading the "West" and "East" ports using &lt;&gt; to show read/write direction similarly to use of ^ and V for North/South.</w:t>
            </w:r>
          </w:p>
          <w:p w14:paraId="09EC0B63" w14:textId="77777777" w:rsidR="002B73C4" w:rsidRDefault="002B73C4" w:rsidP="00A9451D">
            <w:pPr>
              <w:ind w:left="258" w:hanging="258"/>
              <w:jc w:val="both"/>
            </w:pPr>
            <w:r w:rsidRPr="009E2108">
              <w:rPr>
                <w:i/>
              </w:rPr>
              <w:t>d</w:t>
            </w:r>
            <w:r>
              <w:t xml:space="preserve"> is the delay counter.  If it's &gt;1, the operation shown will not complete this cycle.</w:t>
            </w:r>
          </w:p>
          <w:p w14:paraId="3F7D9BC6" w14:textId="77777777" w:rsidR="002B73C4" w:rsidRPr="00221FCC" w:rsidRDefault="002B73C4" w:rsidP="00A9451D">
            <w:pPr>
              <w:ind w:left="258" w:hanging="258"/>
              <w:jc w:val="both"/>
            </w:pPr>
            <w:proofErr w:type="spellStart"/>
            <w:r w:rsidRPr="009E2108">
              <w:rPr>
                <w:i/>
              </w:rPr>
              <w:t>ppp</w:t>
            </w:r>
            <w:proofErr w:type="spellEnd"/>
            <w:r>
              <w:t xml:space="preserve"> is the P register (program counter) value, defining the next address to be fetched/stored by  @p  !p  or instruction fetch.</w:t>
            </w:r>
          </w:p>
        </w:tc>
      </w:tr>
      <w:tr w:rsidR="002B73C4" w:rsidRPr="00221FCC" w14:paraId="59479F58" w14:textId="77777777" w:rsidTr="00F60D49">
        <w:trPr>
          <w:cantSplit/>
        </w:trPr>
        <w:tc>
          <w:tcPr>
            <w:tcW w:w="634" w:type="dxa"/>
            <w:tcBorders>
              <w:top w:val="single" w:sz="4" w:space="0" w:color="auto"/>
              <w:bottom w:val="single" w:sz="4" w:space="0" w:color="auto"/>
            </w:tcBorders>
            <w:vAlign w:val="center"/>
          </w:tcPr>
          <w:p w14:paraId="0165D264" w14:textId="77777777" w:rsidR="002B73C4" w:rsidRPr="00221FCC" w:rsidRDefault="002B73C4" w:rsidP="00A9451D">
            <w:pPr>
              <w:jc w:val="both"/>
            </w:pPr>
            <w:r w:rsidRPr="00221FCC">
              <w:t>6</w:t>
            </w:r>
          </w:p>
        </w:tc>
        <w:tc>
          <w:tcPr>
            <w:tcW w:w="1098" w:type="dxa"/>
            <w:tcBorders>
              <w:top w:val="single" w:sz="4" w:space="0" w:color="auto"/>
              <w:bottom w:val="single" w:sz="4" w:space="0" w:color="auto"/>
            </w:tcBorders>
            <w:vAlign w:val="center"/>
          </w:tcPr>
          <w:p w14:paraId="3A45021F" w14:textId="77777777" w:rsidR="002B73C4" w:rsidRPr="00221FCC" w:rsidRDefault="002B73C4" w:rsidP="00A9451D">
            <w:pPr>
              <w:jc w:val="both"/>
              <w:rPr>
                <w:rFonts w:ascii="Consolas" w:hAnsi="Consolas" w:cs="Consolas"/>
              </w:rPr>
            </w:pPr>
            <w:r>
              <w:rPr>
                <w:rFonts w:ascii="Consolas" w:hAnsi="Consolas" w:cs="Consolas"/>
              </w:rPr>
              <w:t>a00115</w:t>
            </w:r>
          </w:p>
        </w:tc>
        <w:tc>
          <w:tcPr>
            <w:tcW w:w="1440" w:type="dxa"/>
            <w:tcBorders>
              <w:top w:val="single" w:sz="4" w:space="0" w:color="auto"/>
              <w:bottom w:val="single" w:sz="4" w:space="0" w:color="auto"/>
            </w:tcBorders>
            <w:vAlign w:val="center"/>
          </w:tcPr>
          <w:p w14:paraId="046F3728" w14:textId="77777777" w:rsidR="002B73C4" w:rsidRPr="00221FCC" w:rsidRDefault="002B73C4" w:rsidP="00A9451D">
            <w:pPr>
              <w:jc w:val="both"/>
            </w:pPr>
            <w:r w:rsidRPr="00221FCC">
              <w:t>A</w:t>
            </w:r>
          </w:p>
        </w:tc>
        <w:tc>
          <w:tcPr>
            <w:tcW w:w="6318" w:type="dxa"/>
            <w:tcBorders>
              <w:top w:val="single" w:sz="4" w:space="0" w:color="auto"/>
              <w:bottom w:val="single" w:sz="4" w:space="0" w:color="auto"/>
            </w:tcBorders>
            <w:vAlign w:val="center"/>
          </w:tcPr>
          <w:p w14:paraId="39A3BAF2" w14:textId="77777777" w:rsidR="002B73C4" w:rsidRPr="00221FCC" w:rsidRDefault="002B73C4" w:rsidP="00A9451D">
            <w:pPr>
              <w:ind w:left="258" w:hanging="258"/>
              <w:jc w:val="both"/>
            </w:pPr>
            <w:r w:rsidRPr="00221FCC">
              <w:t>18 bit pointer register A.</w:t>
            </w:r>
          </w:p>
        </w:tc>
      </w:tr>
      <w:tr w:rsidR="002B73C4" w:rsidRPr="00221FCC" w14:paraId="30810A0B" w14:textId="77777777" w:rsidTr="00F60D49">
        <w:trPr>
          <w:cantSplit/>
        </w:trPr>
        <w:tc>
          <w:tcPr>
            <w:tcW w:w="634" w:type="dxa"/>
            <w:tcBorders>
              <w:top w:val="single" w:sz="4" w:space="0" w:color="auto"/>
              <w:bottom w:val="single" w:sz="4" w:space="0" w:color="auto"/>
            </w:tcBorders>
            <w:vAlign w:val="center"/>
          </w:tcPr>
          <w:p w14:paraId="2BB8CD1C" w14:textId="77777777" w:rsidR="002B73C4" w:rsidRPr="00221FCC" w:rsidRDefault="002B73C4" w:rsidP="00A9451D">
            <w:pPr>
              <w:jc w:val="both"/>
            </w:pPr>
            <w:r w:rsidRPr="00221FCC">
              <w:t>7</w:t>
            </w:r>
          </w:p>
        </w:tc>
        <w:tc>
          <w:tcPr>
            <w:tcW w:w="1098" w:type="dxa"/>
            <w:tcBorders>
              <w:top w:val="single" w:sz="4" w:space="0" w:color="auto"/>
              <w:bottom w:val="single" w:sz="4" w:space="0" w:color="auto"/>
            </w:tcBorders>
            <w:vAlign w:val="center"/>
          </w:tcPr>
          <w:p w14:paraId="6BA1725A" w14:textId="77777777" w:rsidR="002B73C4" w:rsidRPr="00221FCC" w:rsidRDefault="002B73C4" w:rsidP="00A9451D">
            <w:pPr>
              <w:jc w:val="both"/>
              <w:rPr>
                <w:rFonts w:ascii="Consolas" w:hAnsi="Consolas" w:cs="Consolas"/>
              </w:rPr>
            </w:pPr>
            <w:r>
              <w:rPr>
                <w:rFonts w:ascii="Consolas" w:hAnsi="Consolas" w:cs="Consolas"/>
              </w:rPr>
              <w:t>b</w:t>
            </w:r>
            <w:r w:rsidRPr="00221FCC">
              <w:rPr>
                <w:rFonts w:ascii="Consolas" w:hAnsi="Consolas" w:cs="Consolas"/>
              </w:rPr>
              <w:t xml:space="preserve">  </w:t>
            </w:r>
            <w:r>
              <w:rPr>
                <w:rFonts w:ascii="Consolas" w:hAnsi="Consolas" w:cs="Consolas"/>
              </w:rPr>
              <w:t>-l-</w:t>
            </w:r>
          </w:p>
        </w:tc>
        <w:tc>
          <w:tcPr>
            <w:tcW w:w="1440" w:type="dxa"/>
            <w:tcBorders>
              <w:top w:val="single" w:sz="4" w:space="0" w:color="auto"/>
              <w:bottom w:val="single" w:sz="4" w:space="0" w:color="auto"/>
            </w:tcBorders>
            <w:vAlign w:val="center"/>
          </w:tcPr>
          <w:p w14:paraId="2BACD5F7" w14:textId="77777777" w:rsidR="002B73C4" w:rsidRPr="00221FCC" w:rsidRDefault="002B73C4" w:rsidP="00A9451D">
            <w:pPr>
              <w:jc w:val="both"/>
            </w:pPr>
            <w:r w:rsidRPr="00221FCC">
              <w:t>B</w:t>
            </w:r>
          </w:p>
        </w:tc>
        <w:tc>
          <w:tcPr>
            <w:tcW w:w="6318" w:type="dxa"/>
            <w:tcBorders>
              <w:top w:val="single" w:sz="4" w:space="0" w:color="auto"/>
              <w:bottom w:val="single" w:sz="4" w:space="0" w:color="auto"/>
            </w:tcBorders>
            <w:vAlign w:val="center"/>
          </w:tcPr>
          <w:p w14:paraId="20993488" w14:textId="77777777" w:rsidR="002B73C4" w:rsidRPr="00221FCC" w:rsidRDefault="002B73C4" w:rsidP="00A9451D">
            <w:pPr>
              <w:ind w:left="258" w:hanging="258"/>
              <w:jc w:val="both"/>
            </w:pPr>
            <w:r w:rsidRPr="00221FCC">
              <w:t>10 bit pointer register B</w:t>
            </w:r>
            <w:r>
              <w:t>, symbolic if known.</w:t>
            </w:r>
          </w:p>
        </w:tc>
      </w:tr>
      <w:tr w:rsidR="002B73C4" w:rsidRPr="00221FCC" w14:paraId="4A9E2FCE" w14:textId="77777777" w:rsidTr="00F60D49">
        <w:trPr>
          <w:cantSplit/>
          <w:trHeight w:val="170"/>
        </w:trPr>
        <w:tc>
          <w:tcPr>
            <w:tcW w:w="634" w:type="dxa"/>
            <w:tcBorders>
              <w:top w:val="single" w:sz="4" w:space="0" w:color="auto"/>
              <w:bottom w:val="single" w:sz="12" w:space="0" w:color="auto"/>
            </w:tcBorders>
            <w:vAlign w:val="center"/>
          </w:tcPr>
          <w:p w14:paraId="616B0A28" w14:textId="77777777" w:rsidR="002B73C4" w:rsidRPr="00221FCC" w:rsidRDefault="002B73C4" w:rsidP="00A9451D">
            <w:pPr>
              <w:jc w:val="both"/>
            </w:pPr>
            <w:r w:rsidRPr="00221FCC">
              <w:t>8</w:t>
            </w:r>
          </w:p>
        </w:tc>
        <w:tc>
          <w:tcPr>
            <w:tcW w:w="1098" w:type="dxa"/>
            <w:tcBorders>
              <w:top w:val="single" w:sz="4" w:space="0" w:color="auto"/>
              <w:bottom w:val="single" w:sz="12" w:space="0" w:color="auto"/>
            </w:tcBorders>
            <w:vAlign w:val="center"/>
          </w:tcPr>
          <w:p w14:paraId="62718947" w14:textId="77777777" w:rsidR="002B73C4" w:rsidRPr="00221FCC" w:rsidRDefault="002B73C4" w:rsidP="00A9451D">
            <w:pPr>
              <w:jc w:val="both"/>
              <w:rPr>
                <w:rFonts w:ascii="Consolas" w:hAnsi="Consolas" w:cs="Consolas"/>
              </w:rPr>
            </w:pPr>
            <w:r>
              <w:rPr>
                <w:rFonts w:ascii="Consolas" w:hAnsi="Consolas" w:cs="Consolas"/>
              </w:rPr>
              <w:t>o102AA</w:t>
            </w:r>
          </w:p>
        </w:tc>
        <w:tc>
          <w:tcPr>
            <w:tcW w:w="1440" w:type="dxa"/>
            <w:tcBorders>
              <w:top w:val="single" w:sz="4" w:space="0" w:color="auto"/>
              <w:bottom w:val="single" w:sz="12" w:space="0" w:color="auto"/>
            </w:tcBorders>
            <w:vAlign w:val="center"/>
          </w:tcPr>
          <w:p w14:paraId="38AC6673" w14:textId="77777777" w:rsidR="002B73C4" w:rsidRPr="00221FCC" w:rsidRDefault="002B73C4" w:rsidP="00A9451D">
            <w:pPr>
              <w:jc w:val="both"/>
            </w:pPr>
            <w:r w:rsidRPr="00221FCC">
              <w:t>IO</w:t>
            </w:r>
          </w:p>
        </w:tc>
        <w:tc>
          <w:tcPr>
            <w:tcW w:w="6318" w:type="dxa"/>
            <w:tcBorders>
              <w:top w:val="single" w:sz="4" w:space="0" w:color="auto"/>
              <w:bottom w:val="single" w:sz="12" w:space="0" w:color="auto"/>
            </w:tcBorders>
            <w:vAlign w:val="center"/>
          </w:tcPr>
          <w:p w14:paraId="48E314B5" w14:textId="77777777" w:rsidR="002B73C4" w:rsidRPr="00221FCC" w:rsidRDefault="002B73C4" w:rsidP="00A9451D">
            <w:pPr>
              <w:ind w:left="258" w:hanging="258"/>
              <w:jc w:val="both"/>
            </w:pPr>
            <w:r>
              <w:t>T</w:t>
            </w:r>
            <w:r w:rsidRPr="00221FCC">
              <w:t xml:space="preserve">he </w:t>
            </w:r>
            <w:r w:rsidRPr="009E2108">
              <w:t>write-only part</w:t>
            </w:r>
            <w:r w:rsidRPr="00221FCC">
              <w:t xml:space="preserve"> of the IO register.</w:t>
            </w:r>
          </w:p>
        </w:tc>
      </w:tr>
      <w:tr w:rsidR="002B73C4" w:rsidRPr="00221FCC" w14:paraId="12E68404" w14:textId="77777777" w:rsidTr="00F60D49">
        <w:trPr>
          <w:cantSplit/>
        </w:trPr>
        <w:tc>
          <w:tcPr>
            <w:tcW w:w="634" w:type="dxa"/>
            <w:tcBorders>
              <w:top w:val="single" w:sz="12" w:space="0" w:color="auto"/>
              <w:bottom w:val="single" w:sz="4" w:space="0" w:color="auto"/>
            </w:tcBorders>
            <w:vAlign w:val="center"/>
          </w:tcPr>
          <w:p w14:paraId="319CD9B0" w14:textId="77777777" w:rsidR="002B73C4" w:rsidRPr="00221FCC" w:rsidRDefault="002B73C4" w:rsidP="00A9451D">
            <w:pPr>
              <w:jc w:val="both"/>
            </w:pPr>
            <w:r w:rsidRPr="00221FCC">
              <w:t>9</w:t>
            </w:r>
          </w:p>
        </w:tc>
        <w:tc>
          <w:tcPr>
            <w:tcW w:w="1098" w:type="dxa"/>
            <w:tcBorders>
              <w:top w:val="single" w:sz="12" w:space="0" w:color="auto"/>
              <w:bottom w:val="single" w:sz="4" w:space="0" w:color="auto"/>
            </w:tcBorders>
            <w:vAlign w:val="center"/>
          </w:tcPr>
          <w:p w14:paraId="69580555" w14:textId="77777777" w:rsidR="002B73C4" w:rsidRPr="00221FCC" w:rsidRDefault="002B73C4" w:rsidP="00A9451D">
            <w:pPr>
              <w:jc w:val="both"/>
              <w:rPr>
                <w:rFonts w:ascii="Consolas" w:hAnsi="Consolas" w:cs="Consolas"/>
              </w:rPr>
            </w:pPr>
            <w:r>
              <w:rPr>
                <w:rFonts w:ascii="Consolas" w:hAnsi="Consolas" w:cs="Consolas"/>
              </w:rPr>
              <w:t>r2AAAA</w:t>
            </w:r>
          </w:p>
        </w:tc>
        <w:tc>
          <w:tcPr>
            <w:tcW w:w="1440" w:type="dxa"/>
            <w:tcBorders>
              <w:top w:val="single" w:sz="12" w:space="0" w:color="auto"/>
              <w:bottom w:val="single" w:sz="4" w:space="0" w:color="auto"/>
            </w:tcBorders>
            <w:vAlign w:val="center"/>
          </w:tcPr>
          <w:p w14:paraId="70D18A42" w14:textId="77777777" w:rsidR="002B73C4" w:rsidRPr="00221FCC" w:rsidRDefault="002B73C4" w:rsidP="00A9451D">
            <w:pPr>
              <w:jc w:val="both"/>
            </w:pPr>
            <w:r w:rsidRPr="00221FCC">
              <w:t>R</w:t>
            </w:r>
          </w:p>
        </w:tc>
        <w:tc>
          <w:tcPr>
            <w:tcW w:w="6318" w:type="dxa"/>
            <w:tcBorders>
              <w:top w:val="single" w:sz="12" w:space="0" w:color="auto"/>
              <w:bottom w:val="single" w:sz="4" w:space="0" w:color="auto"/>
            </w:tcBorders>
            <w:vAlign w:val="center"/>
          </w:tcPr>
          <w:p w14:paraId="31B1F3E6" w14:textId="77777777" w:rsidR="002B73C4" w:rsidRPr="00221FCC" w:rsidRDefault="002B73C4" w:rsidP="00A9451D">
            <w:pPr>
              <w:ind w:left="258" w:hanging="258"/>
              <w:jc w:val="both"/>
            </w:pPr>
            <w:r>
              <w:t>T</w:t>
            </w:r>
            <w:r w:rsidRPr="00221FCC">
              <w:t>op of return stack.</w:t>
            </w:r>
          </w:p>
        </w:tc>
      </w:tr>
      <w:tr w:rsidR="002B73C4" w:rsidRPr="00221FCC" w14:paraId="01C01FF6" w14:textId="77777777" w:rsidTr="00F60D49">
        <w:trPr>
          <w:cantSplit/>
        </w:trPr>
        <w:tc>
          <w:tcPr>
            <w:tcW w:w="634" w:type="dxa"/>
            <w:tcBorders>
              <w:top w:val="single" w:sz="4" w:space="0" w:color="auto"/>
              <w:bottom w:val="single" w:sz="4" w:space="0" w:color="auto"/>
            </w:tcBorders>
            <w:vAlign w:val="center"/>
          </w:tcPr>
          <w:p w14:paraId="30634F8B" w14:textId="77777777" w:rsidR="002B73C4" w:rsidRPr="00221FCC" w:rsidRDefault="002B73C4" w:rsidP="00A9451D">
            <w:pPr>
              <w:jc w:val="both"/>
            </w:pPr>
            <w:r w:rsidRPr="00221FCC">
              <w:t>10</w:t>
            </w:r>
          </w:p>
        </w:tc>
        <w:tc>
          <w:tcPr>
            <w:tcW w:w="1098" w:type="dxa"/>
            <w:tcBorders>
              <w:top w:val="single" w:sz="4" w:space="0" w:color="auto"/>
              <w:bottom w:val="single" w:sz="4" w:space="0" w:color="auto"/>
            </w:tcBorders>
            <w:vAlign w:val="center"/>
          </w:tcPr>
          <w:p w14:paraId="6CEF42E9" w14:textId="77777777" w:rsidR="002B73C4" w:rsidRPr="00221FCC" w:rsidRDefault="002B73C4" w:rsidP="00A9451D">
            <w:pPr>
              <w:jc w:val="both"/>
              <w:rPr>
                <w:rFonts w:ascii="Consolas" w:hAnsi="Consolas" w:cs="Consolas"/>
              </w:rPr>
            </w:pPr>
            <w:r>
              <w:rPr>
                <w:rFonts w:ascii="Consolas" w:hAnsi="Consolas" w:cs="Consolas"/>
              </w:rPr>
              <w:t>t00141</w:t>
            </w:r>
          </w:p>
        </w:tc>
        <w:tc>
          <w:tcPr>
            <w:tcW w:w="1440" w:type="dxa"/>
            <w:tcBorders>
              <w:top w:val="single" w:sz="4" w:space="0" w:color="auto"/>
              <w:bottom w:val="single" w:sz="4" w:space="0" w:color="auto"/>
            </w:tcBorders>
            <w:vAlign w:val="center"/>
          </w:tcPr>
          <w:p w14:paraId="31E6E66C" w14:textId="77777777" w:rsidR="002B73C4" w:rsidRPr="00221FCC" w:rsidRDefault="002B73C4" w:rsidP="00A9451D">
            <w:pPr>
              <w:jc w:val="both"/>
            </w:pPr>
            <w:r w:rsidRPr="00221FCC">
              <w:t>T</w:t>
            </w:r>
          </w:p>
        </w:tc>
        <w:tc>
          <w:tcPr>
            <w:tcW w:w="6318" w:type="dxa"/>
            <w:tcBorders>
              <w:top w:val="single" w:sz="4" w:space="0" w:color="auto"/>
              <w:bottom w:val="single" w:sz="4" w:space="0" w:color="auto"/>
            </w:tcBorders>
            <w:vAlign w:val="center"/>
          </w:tcPr>
          <w:p w14:paraId="022287CB" w14:textId="77777777" w:rsidR="002B73C4" w:rsidRPr="00221FCC" w:rsidRDefault="002B73C4" w:rsidP="00A9451D">
            <w:pPr>
              <w:ind w:left="258" w:hanging="258"/>
              <w:jc w:val="both"/>
            </w:pPr>
            <w:r>
              <w:t>T</w:t>
            </w:r>
            <w:r w:rsidRPr="00221FCC">
              <w:t xml:space="preserve">op of data stack.  </w:t>
            </w:r>
            <w:r>
              <w:t>If carry latch is set, "*" replaces "t".</w:t>
            </w:r>
          </w:p>
        </w:tc>
      </w:tr>
      <w:tr w:rsidR="002B73C4" w:rsidRPr="00221FCC" w14:paraId="7FEB4EF8" w14:textId="77777777" w:rsidTr="00F60D49">
        <w:trPr>
          <w:cantSplit/>
        </w:trPr>
        <w:tc>
          <w:tcPr>
            <w:tcW w:w="634" w:type="dxa"/>
            <w:tcBorders>
              <w:top w:val="single" w:sz="4" w:space="0" w:color="auto"/>
              <w:bottom w:val="single" w:sz="4" w:space="0" w:color="auto"/>
            </w:tcBorders>
            <w:vAlign w:val="center"/>
          </w:tcPr>
          <w:p w14:paraId="4296D019" w14:textId="77777777" w:rsidR="002B73C4" w:rsidRPr="00221FCC" w:rsidRDefault="002B73C4" w:rsidP="00A9451D">
            <w:pPr>
              <w:jc w:val="both"/>
            </w:pPr>
            <w:r w:rsidRPr="00221FCC">
              <w:t>11</w:t>
            </w:r>
          </w:p>
        </w:tc>
        <w:tc>
          <w:tcPr>
            <w:tcW w:w="1098" w:type="dxa"/>
            <w:tcBorders>
              <w:top w:val="single" w:sz="4" w:space="0" w:color="auto"/>
              <w:bottom w:val="single" w:sz="4" w:space="0" w:color="auto"/>
            </w:tcBorders>
            <w:vAlign w:val="center"/>
          </w:tcPr>
          <w:p w14:paraId="2EBA349B" w14:textId="77777777" w:rsidR="002B73C4" w:rsidRPr="00221FCC" w:rsidRDefault="002B73C4" w:rsidP="00A9451D">
            <w:pPr>
              <w:jc w:val="both"/>
              <w:rPr>
                <w:rFonts w:ascii="Consolas" w:hAnsi="Consolas" w:cs="Consolas"/>
              </w:rPr>
            </w:pPr>
            <w:r>
              <w:rPr>
                <w:rFonts w:ascii="Consolas" w:hAnsi="Consolas" w:cs="Consolas"/>
              </w:rPr>
              <w:t>s0015D</w:t>
            </w:r>
          </w:p>
        </w:tc>
        <w:tc>
          <w:tcPr>
            <w:tcW w:w="1440" w:type="dxa"/>
            <w:tcBorders>
              <w:top w:val="single" w:sz="4" w:space="0" w:color="auto"/>
              <w:bottom w:val="single" w:sz="4" w:space="0" w:color="auto"/>
            </w:tcBorders>
            <w:vAlign w:val="center"/>
          </w:tcPr>
          <w:p w14:paraId="3880F53A" w14:textId="77777777" w:rsidR="002B73C4" w:rsidRPr="00221FCC" w:rsidRDefault="002B73C4" w:rsidP="00A9451D">
            <w:pPr>
              <w:jc w:val="both"/>
            </w:pPr>
            <w:r w:rsidRPr="00221FCC">
              <w:t>S</w:t>
            </w:r>
          </w:p>
        </w:tc>
        <w:tc>
          <w:tcPr>
            <w:tcW w:w="6318" w:type="dxa"/>
            <w:tcBorders>
              <w:top w:val="single" w:sz="4" w:space="0" w:color="auto"/>
              <w:bottom w:val="single" w:sz="4" w:space="0" w:color="auto"/>
            </w:tcBorders>
            <w:vAlign w:val="center"/>
          </w:tcPr>
          <w:p w14:paraId="464C8085" w14:textId="77777777" w:rsidR="002B73C4" w:rsidRPr="00221FCC" w:rsidRDefault="002B73C4" w:rsidP="00A9451D">
            <w:pPr>
              <w:ind w:left="258" w:hanging="258"/>
              <w:jc w:val="both"/>
            </w:pPr>
            <w:r>
              <w:t>S</w:t>
            </w:r>
            <w:r w:rsidRPr="00221FCC">
              <w:t>econd on data stack.</w:t>
            </w:r>
          </w:p>
        </w:tc>
      </w:tr>
      <w:tr w:rsidR="002B73C4" w:rsidRPr="00221FCC" w14:paraId="604C02D9" w14:textId="77777777" w:rsidTr="00F60D49">
        <w:trPr>
          <w:cantSplit/>
        </w:trPr>
        <w:tc>
          <w:tcPr>
            <w:tcW w:w="634" w:type="dxa"/>
            <w:tcBorders>
              <w:top w:val="single" w:sz="4" w:space="0" w:color="auto"/>
              <w:bottom w:val="single" w:sz="12" w:space="0" w:color="auto"/>
            </w:tcBorders>
            <w:vAlign w:val="center"/>
          </w:tcPr>
          <w:p w14:paraId="01418C70" w14:textId="77777777" w:rsidR="002B73C4" w:rsidRPr="00221FCC" w:rsidRDefault="002B73C4" w:rsidP="00A9451D">
            <w:pPr>
              <w:jc w:val="both"/>
            </w:pPr>
            <w:r w:rsidRPr="00221FCC">
              <w:t>12</w:t>
            </w:r>
          </w:p>
        </w:tc>
        <w:tc>
          <w:tcPr>
            <w:tcW w:w="1098" w:type="dxa"/>
            <w:tcBorders>
              <w:top w:val="single" w:sz="4" w:space="0" w:color="auto"/>
              <w:bottom w:val="single" w:sz="12" w:space="0" w:color="auto"/>
            </w:tcBorders>
            <w:vAlign w:val="center"/>
          </w:tcPr>
          <w:p w14:paraId="4AB56068" w14:textId="77777777" w:rsidR="002B73C4" w:rsidRPr="00221FCC" w:rsidRDefault="002B73C4" w:rsidP="00A9451D">
            <w:pPr>
              <w:jc w:val="both"/>
              <w:rPr>
                <w:rFonts w:ascii="Consolas" w:hAnsi="Consolas" w:cs="Consolas"/>
              </w:rPr>
            </w:pPr>
            <w:proofErr w:type="spellStart"/>
            <w:r w:rsidRPr="009E2108">
              <w:rPr>
                <w:rFonts w:ascii="Consolas" w:hAnsi="Consolas" w:cs="Consolas"/>
                <w:i/>
              </w:rPr>
              <w:t>C</w:t>
            </w:r>
            <w:r>
              <w:rPr>
                <w:rFonts w:ascii="Consolas" w:hAnsi="Consolas" w:cs="Consolas"/>
                <w:i/>
              </w:rPr>
              <w:t>ddddd</w:t>
            </w:r>
            <w:proofErr w:type="spellEnd"/>
            <w:r w:rsidRPr="00221FCC">
              <w:rPr>
                <w:rFonts w:ascii="Consolas" w:hAnsi="Consolas" w:cs="Consolas"/>
              </w:rPr>
              <w:t xml:space="preserve">  </w:t>
            </w:r>
          </w:p>
        </w:tc>
        <w:tc>
          <w:tcPr>
            <w:tcW w:w="1440" w:type="dxa"/>
            <w:tcBorders>
              <w:top w:val="single" w:sz="4" w:space="0" w:color="auto"/>
              <w:bottom w:val="single" w:sz="12" w:space="0" w:color="auto"/>
            </w:tcBorders>
            <w:vAlign w:val="center"/>
          </w:tcPr>
          <w:p w14:paraId="2B4046B5" w14:textId="77777777" w:rsidR="002B73C4" w:rsidRPr="00221FCC" w:rsidRDefault="002B73C4" w:rsidP="00A9451D">
            <w:pPr>
              <w:jc w:val="both"/>
            </w:pPr>
            <w:r w:rsidRPr="00221FCC">
              <w:t>Pins and/or ports</w:t>
            </w:r>
          </w:p>
        </w:tc>
        <w:tc>
          <w:tcPr>
            <w:tcW w:w="6318" w:type="dxa"/>
            <w:tcBorders>
              <w:top w:val="single" w:sz="4" w:space="0" w:color="auto"/>
              <w:bottom w:val="single" w:sz="12" w:space="0" w:color="auto"/>
            </w:tcBorders>
            <w:vAlign w:val="center"/>
          </w:tcPr>
          <w:p w14:paraId="5BE55349" w14:textId="77777777" w:rsidR="002B73C4" w:rsidRDefault="002B73C4" w:rsidP="00A9451D">
            <w:pPr>
              <w:ind w:left="258" w:hanging="258"/>
              <w:jc w:val="both"/>
            </w:pPr>
            <w:r w:rsidRPr="009E2108">
              <w:rPr>
                <w:i/>
              </w:rPr>
              <w:t>C</w:t>
            </w:r>
            <w:r>
              <w:t xml:space="preserve"> indicates reading (^) or writing (V) the port leading to the "South".</w:t>
            </w:r>
          </w:p>
          <w:p w14:paraId="07B906F1" w14:textId="77777777" w:rsidR="002B73C4" w:rsidRPr="00221FCC" w:rsidRDefault="002B73C4" w:rsidP="00A9451D">
            <w:pPr>
              <w:ind w:left="258" w:hanging="258"/>
              <w:jc w:val="both"/>
            </w:pPr>
            <w:proofErr w:type="spellStart"/>
            <w:r w:rsidRPr="009E2108">
              <w:rPr>
                <w:i/>
              </w:rPr>
              <w:t>ddddd</w:t>
            </w:r>
            <w:proofErr w:type="spellEnd"/>
            <w:r>
              <w:t xml:space="preserve"> if nonblank is the value of the data register/bus/pins.  When white on blue the port or device is in input mode.  When white on magenta, the port or device is in output mode.</w:t>
            </w:r>
          </w:p>
        </w:tc>
      </w:tr>
    </w:tbl>
    <w:p w14:paraId="5F161A9E" w14:textId="77777777" w:rsidR="002B73C4" w:rsidRDefault="002B73C4" w:rsidP="00A9451D">
      <w:pPr>
        <w:pStyle w:val="BodyText"/>
        <w:jc w:val="both"/>
      </w:pPr>
    </w:p>
    <w:p w14:paraId="6E080CCB" w14:textId="77777777" w:rsidR="002B73C4" w:rsidRDefault="002B73C4" w:rsidP="00A9451D">
      <w:pPr>
        <w:pStyle w:val="BodyText"/>
        <w:jc w:val="both"/>
      </w:pPr>
      <w:r>
        <w:br w:type="page"/>
      </w:r>
    </w:p>
    <w:p w14:paraId="45DFA914" w14:textId="77777777" w:rsidR="002B73C4" w:rsidRPr="009E2108" w:rsidRDefault="00000000" w:rsidP="00A9451D">
      <w:pPr>
        <w:pStyle w:val="PlainHeading3"/>
        <w:jc w:val="both"/>
      </w:pPr>
      <w:bookmarkStart w:id="223" w:name="_Toc13295790"/>
      <w:bookmarkStart w:id="224" w:name="_Toc13340988"/>
      <w:bookmarkStart w:id="225" w:name="_Toc13383932"/>
      <w:bookmarkStart w:id="226" w:name="_Toc13384097"/>
      <w:bookmarkStart w:id="227" w:name="_Toc13384405"/>
      <w:bookmarkStart w:id="228" w:name="_Toc119163516"/>
      <w:r>
        <w:rPr>
          <w:noProof/>
        </w:rPr>
        <w:lastRenderedPageBreak/>
        <w:pict w14:anchorId="38918C0B">
          <v:shape id="Text Box 1705563700" o:spid="_x0000_s2107" type="#_x0000_t202" style="position:absolute;left:0;text-align:left;margin-left:192.45pt;margin-top:0;width:310.9pt;height:316.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" fillcolor="white [3201]" strokeweight=".5pt">
            <v:textbox>
              <w:txbxContent>
                <w:p w14:paraId="5E17C235" w14:textId="77777777" w:rsidR="002B73C4" w:rsidRDefault="002B73C4" w:rsidP="002B73C4">
                  <w:r w:rsidRPr="00357267">
                    <w:rPr>
                      <w:noProof/>
                    </w:rPr>
                    <w:drawing>
                      <wp:inline distT="0" distB="0" distL="0" distR="0" wp14:anchorId="3589A2E0" wp14:editId="7C3A46EF">
                        <wp:extent cx="3749675" cy="391668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9675" cy="3916680"/>
                                </a:xfrm>
                                <a:prstGeom prst="rect">
                                  <a:avLst/>
                                </a:prstGeom>
                                <a:noFill/>
                                <a:ln>
                                  <a:noFill/>
                                </a:ln>
                              </pic:spPr>
                            </pic:pic>
                          </a:graphicData>
                        </a:graphic>
                      </wp:inline>
                    </w:drawing>
                  </w:r>
                </w:p>
              </w:txbxContent>
            </v:textbox>
            <w10:wrap type="square"/>
          </v:shape>
        </w:pict>
      </w:r>
      <w:bookmarkEnd w:id="223"/>
      <w:bookmarkEnd w:id="224"/>
      <w:bookmarkEnd w:id="225"/>
      <w:bookmarkEnd w:id="226"/>
      <w:bookmarkEnd w:id="227"/>
      <w:r w:rsidR="002B73C4" w:rsidRPr="009E2108">
        <w:t>The Focus Node Section</w:t>
      </w:r>
      <w:bookmarkEnd w:id="228"/>
    </w:p>
    <w:p w14:paraId="30663C4F" w14:textId="77777777" w:rsidR="002B73C4" w:rsidRDefault="002B73C4" w:rsidP="00A9451D">
      <w:pPr>
        <w:pStyle w:val="BodyText"/>
        <w:jc w:val="both"/>
      </w:pPr>
      <w:r>
        <w:t xml:space="preserve">Between the overview and the full chip view lies a detailed depiction, expanding on the overview, of the current </w:t>
      </w:r>
      <w:r w:rsidRPr="00933D0F">
        <w:rPr>
          <w:b/>
          <w:i/>
        </w:rPr>
        <w:t>focus node</w:t>
      </w:r>
      <w:r>
        <w:t>.  Field depiction and color coding are the same except as indicated.  Here is node 8 at the moment of the above example.</w:t>
      </w:r>
    </w:p>
    <w:p w14:paraId="5D246695" w14:textId="77777777" w:rsidR="002B73C4" w:rsidRDefault="002B73C4" w:rsidP="00A9451D">
      <w:pPr>
        <w:pStyle w:val="BodyText"/>
        <w:jc w:val="both"/>
      </w:pPr>
      <w:r>
        <w:t xml:space="preserve">The full  </w:t>
      </w:r>
      <w:proofErr w:type="spellStart"/>
      <w:r w:rsidRPr="009E2108">
        <w:rPr>
          <w:b/>
        </w:rPr>
        <w:t>cyyxx</w:t>
      </w:r>
      <w:proofErr w:type="spellEnd"/>
      <w:r>
        <w:t xml:space="preserve">  node number is shown, highlighted for activity or lock-up.  Registers p, io, b and a are shown on the top line; p and b are shown with symbolic addresses when relevant.  If a is in the I/O range, its full hex value is also shown symbolically.</w:t>
      </w:r>
    </w:p>
    <w:p w14:paraId="588051B2" w14:textId="77777777" w:rsidR="002B73C4" w:rsidRDefault="002B73C4" w:rsidP="00A9451D">
      <w:pPr>
        <w:pStyle w:val="BodyText"/>
        <w:jc w:val="both"/>
      </w:pPr>
      <w:r>
        <w:t>Pins and data in the next line are the same as those in the top and bottom rows of the overview.</w:t>
      </w:r>
    </w:p>
    <w:p w14:paraId="4DCB0543" w14:textId="77777777" w:rsidR="002B73C4" w:rsidRDefault="002B73C4" w:rsidP="00A9451D">
      <w:pPr>
        <w:pStyle w:val="BodyText"/>
        <w:jc w:val="both"/>
      </w:pPr>
      <w:r>
        <w:t>The next line shows the I register with its disassembly.</w:t>
      </w:r>
    </w:p>
    <w:p w14:paraId="0095AEE4" w14:textId="77777777" w:rsidR="002B73C4" w:rsidRDefault="002B73C4" w:rsidP="00A9451D">
      <w:pPr>
        <w:pStyle w:val="BodyText"/>
        <w:jc w:val="both"/>
      </w:pPr>
      <w:r>
        <w:t xml:space="preserve">The address, slot and opcode shown reflect the instruction to be executed in the next cycle, or the previous instruction being continued due to suspension (for I/O) or delay (for operations like memory).  Note that in normal operation P advances after each fetch or store in memory using P, so unless the node is executing from a port, "p" and "loc" will normally differ.  Beneath that line may appear  </w:t>
      </w:r>
      <w:r w:rsidRPr="009E2108">
        <w:rPr>
          <w:b/>
        </w:rPr>
        <w:t>SUSPENDED</w:t>
      </w:r>
      <w:r>
        <w:t xml:space="preserve"> , </w:t>
      </w:r>
      <w:r w:rsidRPr="009E2108">
        <w:rPr>
          <w:b/>
        </w:rPr>
        <w:t>DELAYING</w:t>
      </w:r>
      <w:r>
        <w:t xml:space="preserve">  or </w:t>
      </w:r>
      <w:r w:rsidRPr="009E2108">
        <w:rPr>
          <w:b/>
        </w:rPr>
        <w:t>LOCKUP!</w:t>
      </w:r>
      <w:r>
        <w:t xml:space="preserve"> .</w:t>
      </w:r>
    </w:p>
    <w:p w14:paraId="09630240" w14:textId="77777777" w:rsidR="002B73C4" w:rsidRDefault="002B73C4" w:rsidP="00A9451D">
      <w:pPr>
        <w:pStyle w:val="BodyText"/>
        <w:jc w:val="both"/>
      </w:pPr>
      <w:r>
        <w:t>To the left of these lines is a dot.  If there are any port communications going on, the symbols used for the same purpose in the overview appear on the cardinal sides of the dot.  "Arrows" pointing to the dot are reads, away writes.</w:t>
      </w:r>
    </w:p>
    <w:p w14:paraId="365A052D" w14:textId="77777777" w:rsidR="002B73C4" w:rsidRDefault="002B73C4" w:rsidP="00A9451D">
      <w:pPr>
        <w:pStyle w:val="BodyText"/>
        <w:jc w:val="both"/>
      </w:pPr>
      <w:r>
        <w:t>Beneath these lines is a dump of 16 contiguous cells of memory showing labels if any, address, value of the data and a disassembly of that value interpreted as an instruction word.  If the address in P is visible, it is highlighted black on yellow.</w:t>
      </w:r>
    </w:p>
    <w:p w14:paraId="36856FF8" w14:textId="77777777" w:rsidR="002B73C4" w:rsidRDefault="002B73C4" w:rsidP="00A9451D">
      <w:pPr>
        <w:pStyle w:val="BodyText"/>
        <w:jc w:val="both"/>
      </w:pPr>
      <w:r>
        <w:t>The right side of this view shows the return stack on top, growing downward, and data stack below, growing upward.  Carry is shown in the same way as in overview:  Label for register t changes to * when carry set.</w:t>
      </w:r>
    </w:p>
    <w:p w14:paraId="38254C5E" w14:textId="77777777" w:rsidR="002B73C4" w:rsidRDefault="002B73C4" w:rsidP="00A9451D">
      <w:pPr>
        <w:pStyle w:val="BodyText"/>
        <w:jc w:val="both"/>
      </w:pPr>
      <w:r>
        <w:t>Operator functions are provided to select a focus node, and to toggle between the current and most recent focus nodes.  For any given node, by default the memory dump tracks P to ensure the next cell of the instruction stream is visible.  Operator functions exist to override this by specifying the starting address which is then frozen, and to release this freezing of the dump origin.</w:t>
      </w:r>
    </w:p>
    <w:p w14:paraId="09EF92BC" w14:textId="77777777" w:rsidR="002B73C4" w:rsidRDefault="002B73C4" w:rsidP="00A9451D">
      <w:pPr>
        <w:pStyle w:val="PlainHeading2"/>
        <w:jc w:val="both"/>
        <w:rPr>
          <w:noProof/>
        </w:rPr>
      </w:pPr>
      <w:bookmarkStart w:id="229" w:name="_Toc13295631"/>
      <w:bookmarkStart w:id="230" w:name="_Toc13295792"/>
      <w:bookmarkStart w:id="231" w:name="_Toc13340990"/>
      <w:bookmarkStart w:id="232" w:name="_Toc13383313"/>
      <w:bookmarkStart w:id="233" w:name="_Toc13383934"/>
      <w:bookmarkStart w:id="234" w:name="_Toc13384099"/>
      <w:bookmarkStart w:id="235" w:name="_Toc13384407"/>
      <w:bookmarkStart w:id="236" w:name="_Toc13295632"/>
      <w:bookmarkStart w:id="237" w:name="_Toc13295793"/>
      <w:bookmarkStart w:id="238" w:name="_Toc13340991"/>
      <w:bookmarkStart w:id="239" w:name="_Toc13383314"/>
      <w:bookmarkStart w:id="240" w:name="_Toc13383935"/>
      <w:bookmarkStart w:id="241" w:name="_Toc13384100"/>
      <w:bookmarkStart w:id="242" w:name="_Toc13384408"/>
      <w:bookmarkStart w:id="243" w:name="_Toc119163517"/>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Pr>
          <w:noProof/>
        </w:rPr>
        <w:t>Loading Code to Simulate</w:t>
      </w:r>
      <w:bookmarkEnd w:id="243"/>
    </w:p>
    <w:p w14:paraId="46DCEEF1" w14:textId="77777777" w:rsidR="002B73C4" w:rsidRDefault="002B73C4" w:rsidP="00A9451D">
      <w:pPr>
        <w:pStyle w:val="BodyText"/>
        <w:jc w:val="both"/>
      </w:pPr>
      <w:r>
        <w:t>When SOFTSIM is loaded, node RAMs are only initialized as they typically appear on power-up (x15555) and the nodes are all set to their P values as of RESET (the simulator presently uses xA9,  warm , for non-boot nodes, for simplicity).  If you allow this to run, all nodes will, in not many ns, be  SUSPENDED (asleep) as is the case with the real chip.</w:t>
      </w:r>
    </w:p>
    <w:p w14:paraId="24C779AE" w14:textId="0D3F9C2C" w:rsidR="002B73C4" w:rsidRDefault="002B73C4" w:rsidP="00A9451D">
      <w:pPr>
        <w:pStyle w:val="BodyText"/>
        <w:jc w:val="both"/>
      </w:pPr>
      <w:r>
        <w:t xml:space="preserve">At present, there is only one fully supported method for initializing the chip with code to run.  SOFTSIM directly understands and processes Boot Descriptor Language (see </w:t>
      </w:r>
      <w:r>
        <w:fldChar w:fldCharType="begin"/>
      </w:r>
      <w:r>
        <w:instrText xml:space="preserve"> REF _Ref472245829 \r \h </w:instrText>
      </w:r>
      <w:r w:rsidR="00A9451D">
        <w:instrText xml:space="preserve"> \* MERGEFORMAT </w:instrText>
      </w:r>
      <w:r>
        <w:fldChar w:fldCharType="separate"/>
      </w:r>
      <w:r>
        <w:t>6.1.1</w:t>
      </w:r>
      <w:r>
        <w:fldChar w:fldCharType="end"/>
      </w:r>
      <w:r>
        <w:t xml:space="preserve">).  So, after loading SOFTSIM, load some BDL.  For example, see block 1674, which loads </w:t>
      </w:r>
      <w:proofErr w:type="spellStart"/>
      <w:r>
        <w:t>polyFORTH</w:t>
      </w:r>
      <w:proofErr w:type="spellEnd"/>
      <w:r>
        <w:t xml:space="preserve"> virtual machine, SRAM cluster, and the Ethernet NIC.  This body of code will not do much without I/O testbeds but it is a place to start.  See below for another example.</w:t>
      </w:r>
      <w:r>
        <w:br w:type="page"/>
      </w:r>
    </w:p>
    <w:p w14:paraId="1393D1CB" w14:textId="77777777" w:rsidR="002B73C4" w:rsidRPr="009E2108" w:rsidRDefault="002B73C4" w:rsidP="00A9451D">
      <w:pPr>
        <w:pStyle w:val="PlainHeading2"/>
        <w:jc w:val="both"/>
      </w:pPr>
      <w:bookmarkStart w:id="244" w:name="_Toc305242797"/>
      <w:bookmarkStart w:id="245" w:name="_Toc119163518"/>
      <w:bookmarkEnd w:id="244"/>
      <w:r w:rsidRPr="009E2108">
        <w:lastRenderedPageBreak/>
        <w:t>Operating the Simulator</w:t>
      </w:r>
      <w:bookmarkEnd w:id="245"/>
    </w:p>
    <w:p w14:paraId="28E41A76" w14:textId="77777777" w:rsidR="002B73C4" w:rsidRDefault="002B73C4" w:rsidP="00A9451D">
      <w:pPr>
        <w:pStyle w:val="BodyText"/>
        <w:jc w:val="both"/>
        <w:rPr>
          <w:noProof/>
        </w:rPr>
      </w:pPr>
      <w:r>
        <w:rPr>
          <w:noProof/>
        </w:rPr>
        <w:t xml:space="preserve">At any time, you may type  </w:t>
      </w:r>
      <w:r w:rsidRPr="009E2108">
        <w:rPr>
          <w:rFonts w:ascii="Consolas" w:hAnsi="Consolas"/>
          <w:b/>
          <w:noProof/>
        </w:rPr>
        <w:t>HELP</w:t>
      </w:r>
      <w:r>
        <w:rPr>
          <w:noProof/>
        </w:rPr>
        <w:t xml:space="preserve">  to display a help screen with reminders of these operating procedures.  The vocabulary for operating is as follows:</w:t>
      </w:r>
    </w:p>
    <w:p w14:paraId="51D7DFCE" w14:textId="77777777" w:rsidR="002B73C4" w:rsidRDefault="002B73C4" w:rsidP="00A9451D">
      <w:pPr>
        <w:pStyle w:val="BodyText"/>
        <w:ind w:left="1440" w:hanging="720"/>
        <w:jc w:val="both"/>
      </w:pPr>
      <w:r>
        <w:rPr>
          <w:rFonts w:ascii="Consolas" w:hAnsi="Consolas" w:cs="Consolas"/>
          <w:b/>
        </w:rPr>
        <w:t>OVIEW</w:t>
      </w:r>
      <w:r>
        <w:t xml:space="preserve">  enables the IJKL keys to move the 8x4-node overview rectangle around.  You will see feedback in both the full chip view and the overview area.  Any key other than IJKL exits this dialog.</w:t>
      </w:r>
    </w:p>
    <w:p w14:paraId="61B1D1DA" w14:textId="77777777" w:rsidR="002B73C4" w:rsidRDefault="002B73C4" w:rsidP="00A9451D">
      <w:pPr>
        <w:pStyle w:val="BodyText"/>
        <w:ind w:left="1440" w:hanging="720"/>
        <w:jc w:val="both"/>
      </w:pPr>
      <w:r>
        <w:rPr>
          <w:rFonts w:ascii="Consolas" w:hAnsi="Consolas" w:cs="Consolas"/>
          <w:b/>
        </w:rPr>
        <w:t>SEE</w:t>
      </w:r>
      <w:r w:rsidRPr="00F54292">
        <w:rPr>
          <w:rFonts w:ascii="Consolas" w:hAnsi="Consolas" w:cs="Consolas"/>
          <w:b/>
        </w:rPr>
        <w:t xml:space="preserve"> (</w:t>
      </w:r>
      <w:proofErr w:type="spellStart"/>
      <w:r>
        <w:rPr>
          <w:rFonts w:ascii="Consolas" w:hAnsi="Consolas" w:cs="Consolas"/>
          <w:b/>
        </w:rPr>
        <w:t>nn</w:t>
      </w:r>
      <w:proofErr w:type="spellEnd"/>
      <w:r w:rsidRPr="00F54292">
        <w:rPr>
          <w:rFonts w:ascii="Consolas" w:hAnsi="Consolas" w:cs="Consolas"/>
          <w:b/>
        </w:rPr>
        <w:t>)</w:t>
      </w:r>
      <w:r>
        <w:t xml:space="preserve">  selects a new Focus Node (</w:t>
      </w:r>
      <w:proofErr w:type="spellStart"/>
      <w:r>
        <w:t>cyyxx</w:t>
      </w:r>
      <w:proofErr w:type="spellEnd"/>
      <w:r>
        <w:t>) and remembers the previous one.</w:t>
      </w:r>
    </w:p>
    <w:p w14:paraId="7DCC873C" w14:textId="77777777" w:rsidR="002B73C4" w:rsidRDefault="002B73C4" w:rsidP="00A9451D">
      <w:pPr>
        <w:pStyle w:val="BodyText"/>
        <w:ind w:left="1440" w:hanging="720"/>
        <w:jc w:val="both"/>
      </w:pPr>
      <w:r>
        <w:rPr>
          <w:rFonts w:ascii="Consolas" w:hAnsi="Consolas" w:cs="Consolas"/>
          <w:b/>
        </w:rPr>
        <w:t>OTHER</w:t>
      </w:r>
      <w:r>
        <w:t xml:space="preserve">  toggles between the current focus node and the one most recently focused.</w:t>
      </w:r>
    </w:p>
    <w:p w14:paraId="2A6D1058" w14:textId="77777777" w:rsidR="002B73C4" w:rsidRDefault="002B73C4" w:rsidP="00A9451D">
      <w:pPr>
        <w:pStyle w:val="BodyText"/>
        <w:ind w:left="1440" w:hanging="720"/>
        <w:jc w:val="both"/>
      </w:pPr>
      <w:r>
        <w:rPr>
          <w:rFonts w:ascii="Consolas" w:hAnsi="Consolas" w:cs="Consolas"/>
          <w:b/>
        </w:rPr>
        <w:t>MEM</w:t>
      </w:r>
      <w:r w:rsidRPr="00F54292">
        <w:rPr>
          <w:rFonts w:ascii="Consolas" w:hAnsi="Consolas" w:cs="Consolas"/>
          <w:b/>
        </w:rPr>
        <w:t xml:space="preserve"> (</w:t>
      </w:r>
      <w:r>
        <w:rPr>
          <w:rFonts w:ascii="Consolas" w:hAnsi="Consolas" w:cs="Consolas"/>
          <w:b/>
        </w:rPr>
        <w:t>a</w:t>
      </w:r>
      <w:r w:rsidRPr="00F54292">
        <w:rPr>
          <w:rFonts w:ascii="Consolas" w:hAnsi="Consolas" w:cs="Consolas"/>
          <w:b/>
        </w:rPr>
        <w:t>)</w:t>
      </w:r>
      <w:r>
        <w:t xml:space="preserve">  sets new starting address for memory display of current focus node and freezes it.</w:t>
      </w:r>
    </w:p>
    <w:p w14:paraId="3518CA13" w14:textId="77777777" w:rsidR="002B73C4" w:rsidRDefault="002B73C4" w:rsidP="00A9451D">
      <w:pPr>
        <w:pStyle w:val="BodyText"/>
        <w:ind w:left="1440" w:hanging="720"/>
        <w:jc w:val="both"/>
      </w:pPr>
      <w:r>
        <w:rPr>
          <w:rFonts w:ascii="Consolas" w:hAnsi="Consolas" w:cs="Consolas"/>
          <w:b/>
        </w:rPr>
        <w:t>-MEM</w:t>
      </w:r>
      <w:r>
        <w:t xml:space="preserve">  un-freezes memory display of current focus node so it will again track P.</w:t>
      </w:r>
    </w:p>
    <w:p w14:paraId="130D0708" w14:textId="77777777" w:rsidR="002B73C4" w:rsidRDefault="002B73C4" w:rsidP="00A9451D">
      <w:pPr>
        <w:pStyle w:val="BodyText"/>
        <w:ind w:left="1440" w:hanging="720"/>
        <w:jc w:val="both"/>
      </w:pPr>
      <w:r>
        <w:rPr>
          <w:rFonts w:ascii="Consolas" w:hAnsi="Consolas" w:cs="Consolas"/>
          <w:b/>
        </w:rPr>
        <w:t>Z</w:t>
      </w:r>
      <w:r>
        <w:t xml:space="preserve">  takes a single step of all nodes and updates entire display.</w:t>
      </w:r>
    </w:p>
    <w:p w14:paraId="75D3865C" w14:textId="77777777" w:rsidR="002B73C4" w:rsidRDefault="002B73C4" w:rsidP="00A9451D">
      <w:pPr>
        <w:pStyle w:val="BodyText"/>
        <w:ind w:left="1440" w:hanging="720"/>
        <w:jc w:val="both"/>
      </w:pPr>
      <w:r>
        <w:rPr>
          <w:rFonts w:ascii="Consolas" w:hAnsi="Consolas" w:cs="Consolas"/>
          <w:b/>
        </w:rPr>
        <w:t>FAST</w:t>
      </w:r>
      <w:r w:rsidRPr="00F54292">
        <w:rPr>
          <w:rFonts w:ascii="Consolas" w:hAnsi="Consolas" w:cs="Consolas"/>
          <w:b/>
        </w:rPr>
        <w:t xml:space="preserve"> (n)</w:t>
      </w:r>
      <w:r>
        <w:t xml:space="preserve">  runs  n  steps updating only the display of "time" and cycles.  Full display update when done.</w:t>
      </w:r>
    </w:p>
    <w:p w14:paraId="4ED66A10" w14:textId="77777777" w:rsidR="002B73C4" w:rsidRDefault="002B73C4" w:rsidP="00A9451D">
      <w:pPr>
        <w:pStyle w:val="BodyText"/>
        <w:ind w:left="1440" w:hanging="720"/>
        <w:jc w:val="both"/>
      </w:pPr>
      <w:r>
        <w:rPr>
          <w:rFonts w:ascii="Consolas" w:hAnsi="Consolas" w:cs="Consolas"/>
          <w:b/>
        </w:rPr>
        <w:t>SUPER</w:t>
      </w:r>
      <w:r w:rsidRPr="00F54292">
        <w:rPr>
          <w:rFonts w:ascii="Consolas" w:hAnsi="Consolas" w:cs="Consolas"/>
          <w:b/>
        </w:rPr>
        <w:t xml:space="preserve"> (</w:t>
      </w:r>
      <w:r>
        <w:rPr>
          <w:rFonts w:ascii="Consolas" w:hAnsi="Consolas" w:cs="Consolas"/>
          <w:b/>
        </w:rPr>
        <w:t>n</w:t>
      </w:r>
      <w:r w:rsidRPr="00F54292">
        <w:rPr>
          <w:rFonts w:ascii="Consolas" w:hAnsi="Consolas" w:cs="Consolas"/>
          <w:b/>
        </w:rPr>
        <w:t>)</w:t>
      </w:r>
      <w:r>
        <w:t xml:space="preserve">  like  FAST  but does not update the display at all until done.</w:t>
      </w:r>
    </w:p>
    <w:p w14:paraId="12AFBE5C" w14:textId="77777777" w:rsidR="002B73C4" w:rsidRDefault="002B73C4" w:rsidP="00A9451D">
      <w:pPr>
        <w:pStyle w:val="BodyText"/>
        <w:ind w:left="1440" w:hanging="720"/>
        <w:jc w:val="both"/>
      </w:pPr>
      <w:r>
        <w:rPr>
          <w:rFonts w:ascii="Consolas" w:hAnsi="Consolas" w:cs="Consolas"/>
          <w:b/>
        </w:rPr>
        <w:t>SS</w:t>
      </w:r>
      <w:r>
        <w:t xml:space="preserve">  Sets for operator-initiated single steps by striking any key except ENTER, which punches out.</w:t>
      </w:r>
    </w:p>
    <w:p w14:paraId="7B267B07" w14:textId="77777777" w:rsidR="002B73C4" w:rsidRDefault="002B73C4" w:rsidP="00A9451D">
      <w:pPr>
        <w:pStyle w:val="BodyText"/>
        <w:ind w:left="1440" w:hanging="720"/>
        <w:jc w:val="both"/>
      </w:pPr>
      <w:r>
        <w:rPr>
          <w:rFonts w:ascii="Consolas" w:hAnsi="Consolas" w:cs="Consolas"/>
          <w:b/>
        </w:rPr>
        <w:t xml:space="preserve">BREAK (a s </w:t>
      </w:r>
      <w:proofErr w:type="spellStart"/>
      <w:r>
        <w:rPr>
          <w:rFonts w:ascii="Consolas" w:hAnsi="Consolas" w:cs="Consolas"/>
          <w:b/>
        </w:rPr>
        <w:t>nn</w:t>
      </w:r>
      <w:proofErr w:type="spellEnd"/>
      <w:r>
        <w:rPr>
          <w:rFonts w:ascii="Consolas" w:hAnsi="Consolas" w:cs="Consolas"/>
          <w:b/>
        </w:rPr>
        <w:t>)</w:t>
      </w:r>
      <w:r>
        <w:t xml:space="preserve">  sets breakpoint for node </w:t>
      </w:r>
      <w:proofErr w:type="spellStart"/>
      <w:r>
        <w:t>nn</w:t>
      </w:r>
      <w:proofErr w:type="spellEnd"/>
      <w:r>
        <w:t xml:space="preserve"> when next op to execute is address a slot s.</w:t>
      </w:r>
    </w:p>
    <w:p w14:paraId="0E4AB0CF" w14:textId="77777777" w:rsidR="002B73C4" w:rsidRDefault="002B73C4" w:rsidP="00A9451D">
      <w:pPr>
        <w:pStyle w:val="BodyText"/>
        <w:ind w:left="1440" w:hanging="720"/>
        <w:jc w:val="both"/>
      </w:pPr>
      <w:r>
        <w:rPr>
          <w:rFonts w:ascii="Consolas" w:hAnsi="Consolas" w:cs="Consolas"/>
          <w:b/>
        </w:rPr>
        <w:t>-BREAK (</w:t>
      </w:r>
      <w:proofErr w:type="spellStart"/>
      <w:r>
        <w:rPr>
          <w:rFonts w:ascii="Consolas" w:hAnsi="Consolas" w:cs="Consolas"/>
          <w:b/>
        </w:rPr>
        <w:t>nn</w:t>
      </w:r>
      <w:proofErr w:type="spellEnd"/>
      <w:r>
        <w:rPr>
          <w:rFonts w:ascii="Consolas" w:hAnsi="Consolas" w:cs="Consolas"/>
          <w:b/>
        </w:rPr>
        <w:t>)</w:t>
      </w:r>
      <w:r>
        <w:t xml:space="preserve">  clears any breakpoint for node </w:t>
      </w:r>
      <w:proofErr w:type="spellStart"/>
      <w:r>
        <w:t>nn</w:t>
      </w:r>
      <w:proofErr w:type="spellEnd"/>
      <w:r>
        <w:t>.</w:t>
      </w:r>
    </w:p>
    <w:p w14:paraId="626DB303" w14:textId="77777777" w:rsidR="002B73C4" w:rsidRDefault="002B73C4" w:rsidP="00A9451D">
      <w:pPr>
        <w:pStyle w:val="PlainHeading3"/>
        <w:jc w:val="both"/>
        <w:rPr>
          <w:noProof/>
        </w:rPr>
      </w:pPr>
      <w:bookmarkStart w:id="246" w:name="_Toc119163519"/>
      <w:r>
        <w:rPr>
          <w:noProof/>
        </w:rPr>
        <w:t>About Breakpoints</w:t>
      </w:r>
      <w:bookmarkEnd w:id="246"/>
    </w:p>
    <w:p w14:paraId="257974AD" w14:textId="77777777" w:rsidR="002B73C4" w:rsidRDefault="002B73C4" w:rsidP="00A9451D">
      <w:pPr>
        <w:pStyle w:val="BodyText"/>
        <w:jc w:val="both"/>
      </w:pPr>
      <w:bookmarkStart w:id="247" w:name="_Toc11761215"/>
      <w:bookmarkStart w:id="248" w:name="_Toc11761216"/>
      <w:bookmarkStart w:id="249" w:name="_Toc11761217"/>
      <w:bookmarkStart w:id="250" w:name="_Toc11761218"/>
      <w:bookmarkStart w:id="251" w:name="_Toc305242800"/>
      <w:bookmarkEnd w:id="247"/>
      <w:bookmarkEnd w:id="248"/>
      <w:bookmarkEnd w:id="249"/>
      <w:bookmarkEnd w:id="250"/>
      <w:bookmarkEnd w:id="251"/>
      <w:r w:rsidRPr="00267F83">
        <w:t xml:space="preserve">Each node may have </w:t>
      </w:r>
      <w:r>
        <w:t>one and only one</w:t>
      </w:r>
      <w:r w:rsidRPr="00267F83">
        <w:t xml:space="preserve"> breakpoint </w:t>
      </w:r>
      <w:r>
        <w:t>defined</w:t>
      </w:r>
      <w:r w:rsidRPr="00267F83">
        <w:t xml:space="preserve">. </w:t>
      </w:r>
      <w:r>
        <w:t xml:space="preserve"> </w:t>
      </w:r>
      <w:r w:rsidRPr="00267F83">
        <w:t xml:space="preserve">When </w:t>
      </w:r>
      <w:r>
        <w:t>any</w:t>
      </w:r>
      <w:r w:rsidRPr="00267F83">
        <w:t xml:space="preserve"> node is about to execute the instruction from </w:t>
      </w:r>
      <w:r>
        <w:t>the address and slot given,</w:t>
      </w:r>
      <w:r w:rsidRPr="00267F83">
        <w:t xml:space="preserve"> </w:t>
      </w:r>
      <w:r>
        <w:t>SOFTSIM</w:t>
      </w:r>
      <w:r w:rsidRPr="00267F83">
        <w:t xml:space="preserve"> will stop </w:t>
      </w:r>
      <w:r>
        <w:t xml:space="preserve">before starting to execute the entire cycle in which that instruction would begin (or continue) execution </w:t>
      </w:r>
      <w:r w:rsidRPr="00267F83">
        <w:t xml:space="preserve">and </w:t>
      </w:r>
      <w:r>
        <w:t>display that node as the focus node.</w:t>
      </w:r>
    </w:p>
    <w:p w14:paraId="3F7DCA9E" w14:textId="77777777" w:rsidR="002B73C4" w:rsidRDefault="002B73C4" w:rsidP="00A9451D">
      <w:pPr>
        <w:pStyle w:val="BodyText"/>
        <w:jc w:val="both"/>
      </w:pPr>
      <w:r>
        <w:t>If you specify an instruction that may suspend, it will continue to stop simulation before its execution has started and will not re-breakpoint during suspension.  The same is true of operations such as memory fetch/store that can be delayed.  Some thought is justified in choosing breakpoints.</w:t>
      </w:r>
    </w:p>
    <w:p w14:paraId="57D2EAF6" w14:textId="77777777" w:rsidR="002B73C4" w:rsidRDefault="002B73C4" w:rsidP="00A9451D">
      <w:pPr>
        <w:pStyle w:val="PlainHeading3"/>
        <w:jc w:val="both"/>
      </w:pPr>
      <w:bookmarkStart w:id="252" w:name="_Toc119163520"/>
      <w:r>
        <w:t>Initialization</w:t>
      </w:r>
      <w:bookmarkEnd w:id="252"/>
    </w:p>
    <w:p w14:paraId="518CB7DB" w14:textId="77777777" w:rsidR="002B73C4" w:rsidRDefault="002B73C4" w:rsidP="00A9451D">
      <w:pPr>
        <w:pStyle w:val="BodyText"/>
        <w:jc w:val="both"/>
      </w:pPr>
      <w:r>
        <w:t xml:space="preserve">Block 1698 is an example of loading SOFTSIM, loading chip 0 with </w:t>
      </w:r>
      <w:proofErr w:type="spellStart"/>
      <w:r>
        <w:t>polyFORTH</w:t>
      </w:r>
      <w:proofErr w:type="spellEnd"/>
      <w:r>
        <w:t xml:space="preserve"> and the Ethernet NIC, using the TB-SRAM testbed that simulates a 2Mb external SRAM that's initialized with the </w:t>
      </w:r>
      <w:proofErr w:type="spellStart"/>
      <w:r>
        <w:t>polyFORTH</w:t>
      </w:r>
      <w:proofErr w:type="spellEnd"/>
      <w:r>
        <w:t xml:space="preserve"> nucleus.  It will run up to the point of waiting for an autobaud space key in node 200.</w:t>
      </w:r>
    </w:p>
    <w:p w14:paraId="1E763A42" w14:textId="77777777" w:rsidR="002B73C4" w:rsidRPr="00357267" w:rsidRDefault="002B73C4" w:rsidP="00A9451D">
      <w:pPr>
        <w:pStyle w:val="BodyText"/>
        <w:jc w:val="both"/>
      </w:pPr>
      <w:r>
        <w:t>Another example is block 1737 which loads SOFTSIM, assembles a simple program, loads it into node 000, and sets up the view for simulation.</w:t>
      </w:r>
    </w:p>
    <w:p w14:paraId="38A5A675" w14:textId="77777777" w:rsidR="002B73C4" w:rsidRDefault="002B73C4" w:rsidP="00A9451D">
      <w:pPr>
        <w:pStyle w:val="BodyText"/>
        <w:jc w:val="both"/>
      </w:pPr>
      <w:r>
        <w:br w:type="page"/>
      </w:r>
    </w:p>
    <w:p w14:paraId="45EF9DFC" w14:textId="77777777" w:rsidR="002B73C4" w:rsidRPr="00D052E7" w:rsidRDefault="002B73C4" w:rsidP="00A9451D">
      <w:pPr>
        <w:pStyle w:val="PlainHeading2"/>
        <w:jc w:val="both"/>
      </w:pPr>
      <w:bookmarkStart w:id="253" w:name="_Toc312412791"/>
      <w:bookmarkStart w:id="254" w:name="_Toc312413483"/>
      <w:bookmarkStart w:id="255" w:name="_Toc312431625"/>
      <w:bookmarkStart w:id="256" w:name="_Toc119163521"/>
      <w:bookmarkEnd w:id="253"/>
      <w:bookmarkEnd w:id="254"/>
      <w:bookmarkEnd w:id="255"/>
      <w:r w:rsidRPr="00D052E7">
        <w:lastRenderedPageBreak/>
        <w:t>Testbeds</w:t>
      </w:r>
      <w:bookmarkEnd w:id="256"/>
    </w:p>
    <w:p w14:paraId="148CB154" w14:textId="77777777" w:rsidR="002B73C4" w:rsidRDefault="002B73C4" w:rsidP="00A9451D">
      <w:pPr>
        <w:pStyle w:val="BodyText"/>
        <w:jc w:val="both"/>
      </w:pPr>
      <w:r>
        <w:t xml:space="preserve">Testbeds in SOFTSIM are pieces of code that simulate external circuitry well enough to exercise the F18 code.  Several are provided and by default compiled with SOFTSIM.  Each testbed provides a vocabulary to instantiate it for one or more interfaces.  For example,  </w:t>
      </w:r>
      <w:r w:rsidRPr="00D052E7">
        <w:rPr>
          <w:rFonts w:ascii="Consolas" w:hAnsi="Consolas"/>
          <w:b/>
        </w:rPr>
        <w:t>TB-SRAM</w:t>
      </w:r>
      <w:r>
        <w:t xml:space="preserve">  instantiates a 2MB external SRAM interfaced with the 40 pins of nodes 7, 8 and 9.</w:t>
      </w:r>
    </w:p>
    <w:p w14:paraId="747BA2C1" w14:textId="77777777" w:rsidR="002B73C4" w:rsidRDefault="002B73C4" w:rsidP="00A9451D">
      <w:pPr>
        <w:pStyle w:val="BodyText"/>
        <w:jc w:val="both"/>
      </w:pPr>
      <w:r>
        <w:t xml:space="preserve">You may write your own testbeds for use with SOFTSIM.  The linkage is via  </w:t>
      </w:r>
      <w:proofErr w:type="spellStart"/>
      <w:r w:rsidRPr="00D052E7">
        <w:rPr>
          <w:rFonts w:ascii="Consolas" w:hAnsi="Consolas"/>
          <w:b/>
        </w:rPr>
        <w:t>nTB</w:t>
      </w:r>
      <w:proofErr w:type="spellEnd"/>
      <w:r>
        <w:t xml:space="preserve">  for each node.  This vector is @EXECUTEd after each instruction cycle has been executed on a node but before the end-cycle updating, suspension or delay processing have been done.</w:t>
      </w:r>
    </w:p>
    <w:p w14:paraId="461FABA4" w14:textId="77777777" w:rsidR="002B73C4" w:rsidRPr="009E2108" w:rsidRDefault="002B73C4" w:rsidP="00A9451D">
      <w:pPr>
        <w:pStyle w:val="PlainHeading2"/>
        <w:jc w:val="both"/>
      </w:pPr>
      <w:bookmarkStart w:id="257" w:name="_Toc312412793"/>
      <w:bookmarkStart w:id="258" w:name="_Toc312413485"/>
      <w:bookmarkStart w:id="259" w:name="_Toc312431627"/>
      <w:bookmarkStart w:id="260" w:name="_Toc312412794"/>
      <w:bookmarkStart w:id="261" w:name="_Toc312413486"/>
      <w:bookmarkStart w:id="262" w:name="_Toc312431628"/>
      <w:bookmarkStart w:id="263" w:name="_Toc119163522"/>
      <w:bookmarkEnd w:id="257"/>
      <w:bookmarkEnd w:id="258"/>
      <w:bookmarkEnd w:id="259"/>
      <w:bookmarkEnd w:id="260"/>
      <w:bookmarkEnd w:id="261"/>
      <w:bookmarkEnd w:id="262"/>
      <w:r w:rsidRPr="009E2108">
        <w:t xml:space="preserve">Interactive Testing with </w:t>
      </w:r>
      <w:proofErr w:type="spellStart"/>
      <w:r w:rsidRPr="009E2108">
        <w:t>Softsim</w:t>
      </w:r>
      <w:bookmarkEnd w:id="263"/>
      <w:proofErr w:type="spellEnd"/>
    </w:p>
    <w:p w14:paraId="48089136" w14:textId="77777777" w:rsidR="002B73C4" w:rsidRDefault="002B73C4" w:rsidP="00A9451D">
      <w:pPr>
        <w:pStyle w:val="BodyText"/>
        <w:jc w:val="both"/>
      </w:pPr>
      <w:r>
        <w:t>You are invited to study the code of SOFTSIM and to make use of that information if you wish to probe details of a node's state that are not displayed in our views.  The vocabulary for doing this is not documented presently because SOFTSIM in arrayForth 3 is still under development and thus is subject to change.</w:t>
      </w:r>
    </w:p>
    <w:p w14:paraId="0BB7AE45" w14:textId="77777777" w:rsidR="002B73C4" w:rsidRDefault="002B73C4" w:rsidP="00A9451D">
      <w:pPr>
        <w:pStyle w:val="BodyText"/>
        <w:jc w:val="both"/>
      </w:pPr>
      <w:r>
        <w:br w:type="page"/>
      </w:r>
    </w:p>
    <w:p w14:paraId="66722FAF" w14:textId="77777777" w:rsidR="001D1AA3" w:rsidRPr="00C02A68" w:rsidRDefault="001D1AA3" w:rsidP="00A9451D">
      <w:pPr>
        <w:pStyle w:val="PlainHeading1"/>
        <w:jc w:val="both"/>
      </w:pPr>
      <w:bookmarkStart w:id="264" w:name="_Toc119163540"/>
      <w:r w:rsidRPr="00C02A68">
        <w:lastRenderedPageBreak/>
        <w:t>Reference Material</w:t>
      </w:r>
      <w:bookmarkEnd w:id="264"/>
    </w:p>
    <w:p w14:paraId="459C2F68" w14:textId="77777777" w:rsidR="001D1AA3" w:rsidRDefault="001D1AA3" w:rsidP="00A9451D">
      <w:pPr>
        <w:pStyle w:val="PlainHeading2"/>
        <w:jc w:val="both"/>
      </w:pPr>
      <w:bookmarkStart w:id="265" w:name="_Toc119163541"/>
      <w:bookmarkStart w:id="266" w:name="_Ref303613259"/>
      <w:r>
        <w:t>F18A Code Library</w:t>
      </w:r>
      <w:bookmarkEnd w:id="265"/>
    </w:p>
    <w:p w14:paraId="13D372AA" w14:textId="49BA82EB" w:rsidR="001D1AA3" w:rsidRDefault="001D1AA3" w:rsidP="00A9451D">
      <w:pPr>
        <w:pStyle w:val="BodyText"/>
        <w:jc w:val="both"/>
      </w:pPr>
      <w:r>
        <w:t xml:space="preserve">GreenArrays has written, tested and used a considerable Library of generally useful F18A code; this varies from single utility nodes, such as the Perfect Wire, to multi-node clusters such as the Ethernet NIC.  Some of the code is useful anywhere on the chip, while other code such as, for example, the SRAM cluster, depends on the I/O and geometric properties of the nodes for which it is designed.  Every bit of this code is distributed as source.  Where practical, such code is pre-assembled and is distributed with the system as object code in virtual bins (1600 to 3200) so that it may be used readily by tools such as the IDE or included in applications via boot descriptors.  In other cases, such as the Ethernet Cluster or the </w:t>
      </w:r>
      <w:r w:rsidR="00D90F65">
        <w:t>polyForth</w:t>
      </w:r>
      <w:r>
        <w:t xml:space="preserve"> Virtual Machine, enough nodes are involved that it makes more sense to assemble it for the target nodes when needed by an application being built.</w:t>
      </w:r>
    </w:p>
    <w:p w14:paraId="31E29AFB" w14:textId="77777777" w:rsidR="001D1AA3" w:rsidRDefault="001D1AA3" w:rsidP="00A9451D">
      <w:pPr>
        <w:pStyle w:val="BodyText"/>
        <w:jc w:val="both"/>
      </w:pPr>
      <w:r>
        <w:t>This section documents the code, and its usage, for each such element in the Library.</w:t>
      </w:r>
    </w:p>
    <w:p w14:paraId="5D606400" w14:textId="77777777" w:rsidR="001D1AA3" w:rsidRPr="00AB31A5" w:rsidRDefault="001D1AA3" w:rsidP="00A9451D">
      <w:pPr>
        <w:pStyle w:val="PlainHeading3"/>
        <w:jc w:val="both"/>
      </w:pPr>
      <w:bookmarkStart w:id="267" w:name="_Toc119163542"/>
      <w:r w:rsidRPr="00AB31A5">
        <w:t>Perfect Wire (any node)</w:t>
      </w:r>
      <w:bookmarkEnd w:id="267"/>
    </w:p>
    <w:p w14:paraId="55E94584" w14:textId="77777777" w:rsidR="001D1AA3" w:rsidRDefault="001D1AA3" w:rsidP="00A9451D">
      <w:pPr>
        <w:pStyle w:val="BodyText"/>
        <w:jc w:val="both"/>
      </w:pPr>
      <w:r>
        <w:t xml:space="preserve">It's often necessary to use a node as a simple wire to connect ports that are not physically adjacent.  In the simplest case, when the use is permanent (until chip reset) and the data move in only one direction, there is a demonstrably perfect solution:  A single instruction word program that, once fetched from memory, runs entirely in the Instruction Register  I  and is an infinite loop with minimal latency and minimal jitter (one word of every 262144 transferred takes an extra </w:t>
      </w:r>
      <w:proofErr w:type="spellStart"/>
      <w:r w:rsidRPr="00D90F65">
        <w:rPr>
          <w:rFonts w:ascii="Consolas" w:hAnsi="Consolas" w:cs="Consolas"/>
          <w:b/>
          <w:bCs/>
        </w:rPr>
        <w:t>unext</w:t>
      </w:r>
      <w:proofErr w:type="spellEnd"/>
      <w:r>
        <w:t xml:space="preserve"> time.)</w:t>
      </w:r>
    </w:p>
    <w:p w14:paraId="711CB9E8" w14:textId="77777777" w:rsidR="001D1AA3" w:rsidRDefault="001D1AA3" w:rsidP="00A9451D">
      <w:pPr>
        <w:pStyle w:val="BodyText"/>
        <w:jc w:val="both"/>
      </w:pPr>
      <w:r>
        <w:t xml:space="preserve">The instruction word may be written as  </w:t>
      </w:r>
      <w:r w:rsidRPr="003F536E">
        <w:rPr>
          <w:rFonts w:ascii="Consolas" w:hAnsi="Consolas" w:cs="Consolas"/>
        </w:rPr>
        <w:t xml:space="preserve">A[ begin @ !b </w:t>
      </w:r>
      <w:proofErr w:type="spellStart"/>
      <w:r w:rsidRPr="003F536E">
        <w:rPr>
          <w:rFonts w:ascii="Consolas" w:hAnsi="Consolas" w:cs="Consolas"/>
        </w:rPr>
        <w:t>unext</w:t>
      </w:r>
      <w:proofErr w:type="spellEnd"/>
      <w:r w:rsidRPr="003F536E">
        <w:rPr>
          <w:rFonts w:ascii="Consolas" w:hAnsi="Consolas" w:cs="Consolas"/>
        </w:rPr>
        <w:t xml:space="preserve"> </w:t>
      </w:r>
      <w:proofErr w:type="spellStart"/>
      <w:r w:rsidRPr="003F536E">
        <w:rPr>
          <w:rFonts w:ascii="Consolas" w:hAnsi="Consolas" w:cs="Consolas"/>
        </w:rPr>
        <w:t>unext</w:t>
      </w:r>
      <w:proofErr w:type="spellEnd"/>
      <w:r w:rsidRPr="003F536E">
        <w:rPr>
          <w:rFonts w:ascii="Consolas" w:hAnsi="Consolas" w:cs="Consolas"/>
        </w:rPr>
        <w:t xml:space="preserve"> ]]</w:t>
      </w:r>
      <w:r>
        <w:t xml:space="preserve">  .  This single word is provided as location zero of Virtual Bin 1802 and may be placed in an application by the following descriptor macro:</w:t>
      </w:r>
    </w:p>
    <w:p w14:paraId="7614FB21" w14:textId="77777777" w:rsidR="001D1AA3" w:rsidRDefault="001D1AA3" w:rsidP="00A9451D">
      <w:pPr>
        <w:pStyle w:val="BodyText"/>
        <w:ind w:left="1440" w:hanging="720"/>
        <w:jc w:val="both"/>
        <w:rPr>
          <w:rFonts w:asciiTheme="minorHAnsi" w:hAnsiTheme="minorHAnsi" w:cstheme="minorHAnsi"/>
        </w:rPr>
      </w:pPr>
      <w:r w:rsidRPr="00A878A9">
        <w:rPr>
          <w:rFonts w:ascii="Consolas" w:hAnsi="Consolas" w:cs="Consolas"/>
          <w:b/>
        </w:rPr>
        <w:t xml:space="preserve">+wire </w:t>
      </w:r>
      <w:r w:rsidRPr="00A878A9">
        <w:rPr>
          <w:rFonts w:ascii="Consolas" w:hAnsi="Consolas" w:cs="Consolas"/>
        </w:rPr>
        <w:t xml:space="preserve">(s d </w:t>
      </w:r>
      <w:proofErr w:type="spellStart"/>
      <w:r w:rsidRPr="00A878A9">
        <w:rPr>
          <w:rFonts w:ascii="Consolas" w:hAnsi="Consolas" w:cs="Consolas"/>
        </w:rPr>
        <w:t>nn</w:t>
      </w:r>
      <w:proofErr w:type="spellEnd"/>
      <w:r w:rsidRPr="00A878A9">
        <w:rPr>
          <w:rFonts w:ascii="Consolas" w:hAnsi="Consolas" w:cs="Consolas"/>
        </w:rPr>
        <w:t>)</w:t>
      </w:r>
      <w:r w:rsidRPr="00A878A9">
        <w:rPr>
          <w:rFonts w:ascii="Consolas" w:hAnsi="Consolas" w:cs="Consolas"/>
          <w:b/>
        </w:rPr>
        <w:t xml:space="preserve"> </w:t>
      </w:r>
      <w:r w:rsidRPr="00A878A9">
        <w:rPr>
          <w:rFonts w:ascii="Consolas" w:hAnsi="Consolas" w:cs="Consolas"/>
        </w:rPr>
        <w:t xml:space="preserve">  </w:t>
      </w:r>
      <w:r w:rsidRPr="00A878A9">
        <w:rPr>
          <w:rFonts w:asciiTheme="minorHAnsi" w:hAnsiTheme="minorHAnsi" w:cstheme="minorHAnsi"/>
        </w:rPr>
        <w:t xml:space="preserve">Places perfect wire in RAM location zero of the given node.  Initializes  </w:t>
      </w:r>
      <w:r w:rsidRPr="00A878A9">
        <w:rPr>
          <w:rFonts w:asciiTheme="minorHAnsi" w:hAnsiTheme="minorHAnsi" w:cstheme="minorHAnsi"/>
          <w:b/>
        </w:rPr>
        <w:t>a</w:t>
      </w:r>
      <w:r w:rsidRPr="00A878A9">
        <w:rPr>
          <w:rFonts w:asciiTheme="minorHAnsi" w:hAnsiTheme="minorHAnsi" w:cstheme="minorHAnsi"/>
        </w:rPr>
        <w:t xml:space="preserve">  and  </w:t>
      </w:r>
      <w:r w:rsidRPr="00A878A9">
        <w:rPr>
          <w:rFonts w:asciiTheme="minorHAnsi" w:hAnsiTheme="minorHAnsi" w:cstheme="minorHAnsi"/>
          <w:b/>
        </w:rPr>
        <w:t>b</w:t>
      </w:r>
      <w:r w:rsidRPr="00A878A9">
        <w:rPr>
          <w:rFonts w:asciiTheme="minorHAnsi" w:hAnsiTheme="minorHAnsi" w:cstheme="minorHAnsi"/>
        </w:rPr>
        <w:t xml:space="preserve">  to the source and destination addresses  </w:t>
      </w:r>
      <w:r w:rsidRPr="00A878A9">
        <w:rPr>
          <w:rFonts w:asciiTheme="minorHAnsi" w:hAnsiTheme="minorHAnsi" w:cstheme="minorHAnsi"/>
          <w:b/>
        </w:rPr>
        <w:t>s</w:t>
      </w:r>
      <w:r w:rsidRPr="00A878A9">
        <w:rPr>
          <w:rFonts w:asciiTheme="minorHAnsi" w:hAnsiTheme="minorHAnsi" w:cstheme="minorHAnsi"/>
        </w:rPr>
        <w:t xml:space="preserve">  and  </w:t>
      </w:r>
      <w:r w:rsidRPr="00A878A9">
        <w:rPr>
          <w:rFonts w:asciiTheme="minorHAnsi" w:hAnsiTheme="minorHAnsi" w:cstheme="minorHAnsi"/>
          <w:b/>
        </w:rPr>
        <w:t>d</w:t>
      </w:r>
      <w:r w:rsidRPr="00A878A9">
        <w:rPr>
          <w:rFonts w:asciiTheme="minorHAnsi" w:hAnsiTheme="minorHAnsi" w:cstheme="minorHAnsi"/>
        </w:rPr>
        <w:t>.  Initializes the return stack with nine -1s.</w:t>
      </w:r>
    </w:p>
    <w:p w14:paraId="1DF318F3" w14:textId="77777777" w:rsidR="001D1AA3" w:rsidRDefault="001D1AA3" w:rsidP="00A9451D">
      <w:pPr>
        <w:pStyle w:val="PlainHeading3"/>
        <w:jc w:val="both"/>
      </w:pPr>
      <w:bookmarkStart w:id="268" w:name="_Toc119163543"/>
      <w:r w:rsidRPr="00CA1160">
        <w:t>64-word Delay Line (any node)</w:t>
      </w:r>
      <w:bookmarkEnd w:id="268"/>
    </w:p>
    <w:p w14:paraId="1210F4C7" w14:textId="77777777" w:rsidR="001D1AA3" w:rsidRDefault="001D1AA3" w:rsidP="00A9451D">
      <w:pPr>
        <w:pStyle w:val="BodyText"/>
        <w:jc w:val="both"/>
      </w:pPr>
      <w:r>
        <w:t>A node may be programmed to serve as a 64-word delay line with throughput on the order of 8 memory cycles (~40 ns in theory, 52 ns in practice) per data word, and this performance remains the same no matter how many such nodes are placed in series (although latency from input to output when a word is pushed into a quiescent line does depend on the number of nodes).</w:t>
      </w:r>
    </w:p>
    <w:p w14:paraId="2F8B293F" w14:textId="77777777" w:rsidR="001D1AA3" w:rsidRDefault="001D1AA3" w:rsidP="00A9451D">
      <w:pPr>
        <w:pStyle w:val="BodyText"/>
        <w:jc w:val="both"/>
      </w:pPr>
      <w:r>
        <w:t xml:space="preserve">Each data word is pushed into the first delay line node surrounded by two instruction words, and each data word between nodes and emitted at the far end of a delay line is also surrounded by the same two instruction words.  No Virtual Bins are used because no code in RAM or ROM is involved at all.  Delay line nodes are only committed to this use in the sense that they require special initialization of the data stack (with instructions) and registers </w:t>
      </w:r>
      <w:r w:rsidRPr="003F536E">
        <w:rPr>
          <w:b/>
        </w:rPr>
        <w:t>a</w:t>
      </w:r>
      <w:r>
        <w:t xml:space="preserve"> (as any valid RAM address), </w:t>
      </w:r>
      <w:r>
        <w:rPr>
          <w:b/>
          <w:bCs/>
        </w:rPr>
        <w:t>P</w:t>
      </w:r>
      <w:r>
        <w:t xml:space="preserve"> (as the source port) and </w:t>
      </w:r>
      <w:r>
        <w:rPr>
          <w:b/>
        </w:rPr>
        <w:t>B</w:t>
      </w:r>
      <w:r>
        <w:t xml:space="preserve"> (as the destination port).  So, at any time, a delay line node may be recommissioned via port execution (by default, we set it up with the source port address in </w:t>
      </w:r>
      <w:r w:rsidRPr="003F536E">
        <w:rPr>
          <w:b/>
        </w:rPr>
        <w:t>P</w:t>
      </w:r>
      <w:r>
        <w:t>, but any multiport address may be used if desired.)</w:t>
      </w:r>
    </w:p>
    <w:p w14:paraId="08BA1D26" w14:textId="77777777" w:rsidR="001D1AA3" w:rsidRDefault="001D1AA3" w:rsidP="00A9451D">
      <w:pPr>
        <w:pStyle w:val="BodyText"/>
        <w:jc w:val="both"/>
      </w:pPr>
      <w:r>
        <w:t>To place a delay line node in an application, use one of the following descriptor macros:</w:t>
      </w:r>
    </w:p>
    <w:p w14:paraId="66FCE450" w14:textId="77777777" w:rsidR="001D1AA3" w:rsidRPr="00463574" w:rsidRDefault="001D1AA3" w:rsidP="00A9451D">
      <w:pPr>
        <w:pStyle w:val="BodyText"/>
        <w:ind w:left="1440" w:hanging="720"/>
        <w:jc w:val="both"/>
        <w:rPr>
          <w:rFonts w:asciiTheme="minorHAnsi" w:hAnsiTheme="minorHAnsi" w:cstheme="minorHAnsi"/>
        </w:rPr>
      </w:pPr>
      <w:r w:rsidRPr="00463574">
        <w:rPr>
          <w:rFonts w:ascii="Consolas" w:hAnsi="Consolas" w:cs="Consolas"/>
          <w:b/>
        </w:rPr>
        <w:t>+</w:t>
      </w:r>
      <w:proofErr w:type="spellStart"/>
      <w:r w:rsidRPr="00463574">
        <w:rPr>
          <w:rFonts w:ascii="Consolas" w:hAnsi="Consolas" w:cs="Consolas"/>
          <w:b/>
        </w:rPr>
        <w:t>dly</w:t>
      </w:r>
      <w:proofErr w:type="spellEnd"/>
      <w:r w:rsidRPr="00463574">
        <w:rPr>
          <w:rFonts w:ascii="Consolas" w:hAnsi="Consolas" w:cs="Consolas"/>
          <w:b/>
        </w:rPr>
        <w:t xml:space="preserve"> </w:t>
      </w:r>
      <w:r w:rsidRPr="00463574">
        <w:rPr>
          <w:rFonts w:ascii="Consolas" w:hAnsi="Consolas" w:cs="Consolas"/>
        </w:rPr>
        <w:t xml:space="preserve">(s d </w:t>
      </w:r>
      <w:proofErr w:type="spellStart"/>
      <w:r w:rsidRPr="00463574">
        <w:rPr>
          <w:rFonts w:ascii="Consolas" w:hAnsi="Consolas" w:cs="Consolas"/>
        </w:rPr>
        <w:t>nn</w:t>
      </w:r>
      <w:proofErr w:type="spellEnd"/>
      <w:r w:rsidRPr="00463574">
        <w:rPr>
          <w:rFonts w:ascii="Consolas" w:hAnsi="Consolas" w:cs="Consolas"/>
        </w:rPr>
        <w:t>)</w:t>
      </w:r>
      <w:r w:rsidRPr="00463574">
        <w:rPr>
          <w:rFonts w:ascii="Consolas" w:hAnsi="Consolas" w:cs="Consolas"/>
          <w:b/>
        </w:rPr>
        <w:t xml:space="preserve"> </w:t>
      </w:r>
      <w:r w:rsidRPr="00463574">
        <w:rPr>
          <w:rFonts w:ascii="Consolas" w:hAnsi="Consolas" w:cs="Consolas"/>
        </w:rPr>
        <w:t xml:space="preserve">  </w:t>
      </w:r>
      <w:r w:rsidRPr="00463574">
        <w:rPr>
          <w:rFonts w:asciiTheme="minorHAnsi" w:hAnsiTheme="minorHAnsi" w:cstheme="minorHAnsi"/>
        </w:rPr>
        <w:t xml:space="preserve">Initializes  </w:t>
      </w:r>
      <w:r w:rsidRPr="00463574">
        <w:rPr>
          <w:rFonts w:asciiTheme="minorHAnsi" w:hAnsiTheme="minorHAnsi" w:cstheme="minorHAnsi"/>
          <w:b/>
        </w:rPr>
        <w:t>P</w:t>
      </w:r>
      <w:r w:rsidRPr="00463574">
        <w:rPr>
          <w:rFonts w:asciiTheme="minorHAnsi" w:hAnsiTheme="minorHAnsi" w:cstheme="minorHAnsi"/>
        </w:rPr>
        <w:t xml:space="preserve">  and  </w:t>
      </w:r>
      <w:r>
        <w:rPr>
          <w:rFonts w:asciiTheme="minorHAnsi" w:hAnsiTheme="minorHAnsi" w:cstheme="minorHAnsi"/>
          <w:b/>
        </w:rPr>
        <w:t>B</w:t>
      </w:r>
      <w:r w:rsidRPr="00463574">
        <w:rPr>
          <w:rFonts w:asciiTheme="minorHAnsi" w:hAnsiTheme="minorHAnsi" w:cstheme="minorHAnsi"/>
        </w:rPr>
        <w:t xml:space="preserve">  of the given node to the source and destination addresses  </w:t>
      </w:r>
      <w:r w:rsidRPr="00463574">
        <w:rPr>
          <w:rFonts w:asciiTheme="minorHAnsi" w:hAnsiTheme="minorHAnsi" w:cstheme="minorHAnsi"/>
          <w:b/>
        </w:rPr>
        <w:t>s</w:t>
      </w:r>
      <w:r w:rsidRPr="00463574">
        <w:rPr>
          <w:rFonts w:asciiTheme="minorHAnsi" w:hAnsiTheme="minorHAnsi" w:cstheme="minorHAnsi"/>
        </w:rPr>
        <w:t xml:space="preserve">  and  </w:t>
      </w:r>
      <w:r w:rsidRPr="00463574">
        <w:rPr>
          <w:rFonts w:asciiTheme="minorHAnsi" w:hAnsiTheme="minorHAnsi" w:cstheme="minorHAnsi"/>
          <w:b/>
        </w:rPr>
        <w:t>d</w:t>
      </w:r>
      <w:r w:rsidRPr="00463574">
        <w:rPr>
          <w:rFonts w:asciiTheme="minorHAnsi" w:hAnsiTheme="minorHAnsi" w:cstheme="minorHAnsi"/>
        </w:rPr>
        <w:t xml:space="preserve">.  Sets  </w:t>
      </w:r>
      <w:r w:rsidRPr="00463574">
        <w:rPr>
          <w:rFonts w:asciiTheme="minorHAnsi" w:hAnsiTheme="minorHAnsi" w:cstheme="minorHAnsi"/>
          <w:b/>
          <w:bCs/>
        </w:rPr>
        <w:t>A</w:t>
      </w:r>
      <w:r w:rsidRPr="00463574">
        <w:rPr>
          <w:rFonts w:asciiTheme="minorHAnsi" w:hAnsiTheme="minorHAnsi" w:cstheme="minorHAnsi"/>
        </w:rPr>
        <w:t xml:space="preserve">  to zero.  Initializes the data stack with 5 copies of this instruction pair:</w:t>
      </w:r>
    </w:p>
    <w:p w14:paraId="0ECFC308" w14:textId="77777777" w:rsidR="001D1AA3" w:rsidRDefault="001D1AA3" w:rsidP="00A9451D">
      <w:pPr>
        <w:pStyle w:val="BodyText"/>
        <w:ind w:left="2160" w:hanging="720"/>
        <w:jc w:val="both"/>
        <w:rPr>
          <w:rFonts w:asciiTheme="minorHAnsi" w:hAnsiTheme="minorHAnsi" w:cstheme="minorHAnsi"/>
        </w:rPr>
      </w:pPr>
      <w:r w:rsidRPr="00FB3019">
        <w:rPr>
          <w:rFonts w:ascii="Consolas" w:hAnsi="Consolas" w:cs="Consolas"/>
        </w:rPr>
        <w:t>A[ !b @p @ ]]</w:t>
      </w:r>
      <w:r>
        <w:rPr>
          <w:rFonts w:asciiTheme="minorHAnsi" w:hAnsiTheme="minorHAnsi" w:cstheme="minorHAnsi"/>
        </w:rPr>
        <w:t xml:space="preserve">  in T  and  </w:t>
      </w:r>
      <w:r w:rsidRPr="00FB3019">
        <w:rPr>
          <w:rFonts w:ascii="Consolas" w:hAnsi="Consolas" w:cs="Consolas"/>
        </w:rPr>
        <w:t>A[ !b !+ !b ]]</w:t>
      </w:r>
      <w:r>
        <w:rPr>
          <w:rFonts w:asciiTheme="minorHAnsi" w:hAnsiTheme="minorHAnsi" w:cstheme="minorHAnsi"/>
        </w:rPr>
        <w:t xml:space="preserve">  in S.</w:t>
      </w:r>
    </w:p>
    <w:p w14:paraId="5379C7F2" w14:textId="77777777" w:rsidR="001D1AA3" w:rsidRDefault="001D1AA3" w:rsidP="00A9451D">
      <w:pPr>
        <w:pStyle w:val="BodyText"/>
        <w:ind w:left="1440" w:hanging="720"/>
        <w:jc w:val="both"/>
        <w:rPr>
          <w:rFonts w:asciiTheme="minorHAnsi" w:hAnsiTheme="minorHAnsi" w:cstheme="minorHAnsi"/>
        </w:rPr>
      </w:pPr>
      <w:r w:rsidRPr="00A55BC1">
        <w:rPr>
          <w:rFonts w:ascii="Consolas" w:hAnsi="Consolas" w:cs="Consolas"/>
          <w:b/>
          <w:highlight w:val="yellow"/>
        </w:rPr>
        <w:t>+</w:t>
      </w:r>
      <w:r>
        <w:rPr>
          <w:rFonts w:ascii="Consolas" w:hAnsi="Consolas" w:cs="Consolas"/>
          <w:b/>
          <w:highlight w:val="yellow"/>
        </w:rPr>
        <w:t>dx</w:t>
      </w:r>
      <w:r w:rsidRPr="00A55BC1">
        <w:rPr>
          <w:rFonts w:ascii="Consolas" w:hAnsi="Consolas" w:cs="Consolas"/>
          <w:b/>
          <w:highlight w:val="yellow"/>
        </w:rPr>
        <w:t xml:space="preserve"> </w:t>
      </w:r>
      <w:r w:rsidRPr="00A55BC1">
        <w:rPr>
          <w:rFonts w:ascii="Consolas" w:hAnsi="Consolas" w:cs="Consolas"/>
          <w:highlight w:val="yellow"/>
        </w:rPr>
        <w:t>(</w:t>
      </w:r>
      <w:proofErr w:type="spellStart"/>
      <w:r w:rsidRPr="00A55BC1">
        <w:rPr>
          <w:rFonts w:ascii="Consolas" w:hAnsi="Consolas" w:cs="Consolas"/>
          <w:highlight w:val="yellow"/>
        </w:rPr>
        <w:t>nn</w:t>
      </w:r>
      <w:proofErr w:type="spellEnd"/>
      <w:r>
        <w:rPr>
          <w:rFonts w:ascii="Consolas" w:hAnsi="Consolas" w:cs="Consolas"/>
          <w:highlight w:val="yellow"/>
        </w:rPr>
        <w:t xml:space="preserve"> n</w:t>
      </w:r>
      <w:r w:rsidRPr="00A55BC1">
        <w:rPr>
          <w:rFonts w:ascii="Consolas" w:hAnsi="Consolas" w:cs="Consolas"/>
          <w:highlight w:val="yellow"/>
        </w:rPr>
        <w:t>)</w:t>
      </w:r>
      <w:r w:rsidRPr="00A55BC1">
        <w:rPr>
          <w:rFonts w:ascii="Consolas" w:hAnsi="Consolas" w:cs="Consolas"/>
          <w:b/>
          <w:highlight w:val="yellow"/>
        </w:rPr>
        <w:t xml:space="preserve"> </w:t>
      </w:r>
      <w:r w:rsidRPr="00A55BC1">
        <w:rPr>
          <w:rFonts w:ascii="Consolas" w:hAnsi="Consolas" w:cs="Consolas"/>
          <w:highlight w:val="yellow"/>
        </w:rPr>
        <w:t xml:space="preserve">  </w:t>
      </w:r>
      <w:r>
        <w:rPr>
          <w:rFonts w:asciiTheme="minorHAnsi" w:hAnsiTheme="minorHAnsi" w:cstheme="minorHAnsi"/>
          <w:highlight w:val="yellow"/>
        </w:rPr>
        <w:t xml:space="preserve">Places  </w:t>
      </w:r>
      <w:r w:rsidRPr="00FB3019">
        <w:rPr>
          <w:rFonts w:asciiTheme="minorHAnsi" w:hAnsiTheme="minorHAnsi" w:cstheme="minorHAnsi"/>
          <w:b/>
          <w:highlight w:val="yellow"/>
        </w:rPr>
        <w:t>n</w:t>
      </w:r>
      <w:r>
        <w:rPr>
          <w:rFonts w:asciiTheme="minorHAnsi" w:hAnsiTheme="minorHAnsi" w:cstheme="minorHAnsi"/>
          <w:highlight w:val="yellow"/>
        </w:rPr>
        <w:t xml:space="preserve">  delay line nodes starting with node  </w:t>
      </w:r>
      <w:proofErr w:type="spellStart"/>
      <w:r w:rsidRPr="00FB3019">
        <w:rPr>
          <w:rFonts w:asciiTheme="minorHAnsi" w:hAnsiTheme="minorHAnsi" w:cstheme="minorHAnsi"/>
          <w:b/>
          <w:highlight w:val="yellow"/>
        </w:rPr>
        <w:t>nn</w:t>
      </w:r>
      <w:proofErr w:type="spellEnd"/>
      <w:r>
        <w:rPr>
          <w:rFonts w:asciiTheme="minorHAnsi" w:hAnsiTheme="minorHAnsi" w:cstheme="minorHAnsi"/>
          <w:highlight w:val="yellow"/>
        </w:rPr>
        <w:t xml:space="preserve">  and moving horizontally (to the East if  </w:t>
      </w:r>
      <w:r w:rsidRPr="00FB3019">
        <w:rPr>
          <w:rFonts w:asciiTheme="minorHAnsi" w:hAnsiTheme="minorHAnsi" w:cstheme="minorHAnsi"/>
          <w:b/>
          <w:highlight w:val="yellow"/>
        </w:rPr>
        <w:t>n</w:t>
      </w:r>
      <w:r>
        <w:rPr>
          <w:rFonts w:asciiTheme="minorHAnsi" w:hAnsiTheme="minorHAnsi" w:cstheme="minorHAnsi"/>
          <w:highlight w:val="yellow"/>
        </w:rPr>
        <w:t xml:space="preserve">  positive, to the West if  </w:t>
      </w:r>
      <w:r w:rsidRPr="00FB3019">
        <w:rPr>
          <w:rFonts w:asciiTheme="minorHAnsi" w:hAnsiTheme="minorHAnsi" w:cstheme="minorHAnsi"/>
          <w:b/>
          <w:highlight w:val="yellow"/>
        </w:rPr>
        <w:t>n</w:t>
      </w:r>
      <w:r>
        <w:rPr>
          <w:rFonts w:asciiTheme="minorHAnsi" w:hAnsiTheme="minorHAnsi" w:cstheme="minorHAnsi"/>
          <w:highlight w:val="yellow"/>
        </w:rPr>
        <w:t xml:space="preserve">  negative).  Source and destination ports of all nodes including the first and last proceed in the direction indicated</w:t>
      </w:r>
      <w:r w:rsidRPr="00A55BC1">
        <w:rPr>
          <w:rFonts w:asciiTheme="minorHAnsi" w:hAnsiTheme="minorHAnsi" w:cstheme="minorHAnsi"/>
          <w:highlight w:val="yellow"/>
        </w:rPr>
        <w:t>.</w:t>
      </w:r>
    </w:p>
    <w:p w14:paraId="01F8780B" w14:textId="77777777" w:rsidR="001D1AA3" w:rsidRDefault="001D1AA3" w:rsidP="00A9451D">
      <w:pPr>
        <w:pStyle w:val="BodyText"/>
        <w:ind w:left="1440" w:hanging="720"/>
        <w:jc w:val="both"/>
        <w:rPr>
          <w:rFonts w:asciiTheme="minorHAnsi" w:hAnsiTheme="minorHAnsi" w:cstheme="minorHAnsi"/>
        </w:rPr>
      </w:pPr>
      <w:r w:rsidRPr="00A55BC1">
        <w:rPr>
          <w:rFonts w:ascii="Consolas" w:hAnsi="Consolas" w:cs="Consolas"/>
          <w:b/>
          <w:highlight w:val="yellow"/>
        </w:rPr>
        <w:lastRenderedPageBreak/>
        <w:t>+</w:t>
      </w:r>
      <w:proofErr w:type="spellStart"/>
      <w:r>
        <w:rPr>
          <w:rFonts w:ascii="Consolas" w:hAnsi="Consolas" w:cs="Consolas"/>
          <w:b/>
          <w:highlight w:val="yellow"/>
        </w:rPr>
        <w:t>dy</w:t>
      </w:r>
      <w:proofErr w:type="spellEnd"/>
      <w:r w:rsidRPr="00A55BC1">
        <w:rPr>
          <w:rFonts w:ascii="Consolas" w:hAnsi="Consolas" w:cs="Consolas"/>
          <w:b/>
          <w:highlight w:val="yellow"/>
        </w:rPr>
        <w:t xml:space="preserve"> </w:t>
      </w:r>
      <w:r w:rsidRPr="00A55BC1">
        <w:rPr>
          <w:rFonts w:ascii="Consolas" w:hAnsi="Consolas" w:cs="Consolas"/>
          <w:highlight w:val="yellow"/>
        </w:rPr>
        <w:t>(</w:t>
      </w:r>
      <w:proofErr w:type="spellStart"/>
      <w:r w:rsidRPr="00A55BC1">
        <w:rPr>
          <w:rFonts w:ascii="Consolas" w:hAnsi="Consolas" w:cs="Consolas"/>
          <w:highlight w:val="yellow"/>
        </w:rPr>
        <w:t>nn</w:t>
      </w:r>
      <w:proofErr w:type="spellEnd"/>
      <w:r>
        <w:rPr>
          <w:rFonts w:ascii="Consolas" w:hAnsi="Consolas" w:cs="Consolas"/>
          <w:highlight w:val="yellow"/>
        </w:rPr>
        <w:t xml:space="preserve"> n</w:t>
      </w:r>
      <w:r w:rsidRPr="00A55BC1">
        <w:rPr>
          <w:rFonts w:ascii="Consolas" w:hAnsi="Consolas" w:cs="Consolas"/>
          <w:highlight w:val="yellow"/>
        </w:rPr>
        <w:t>)</w:t>
      </w:r>
      <w:r w:rsidRPr="00A55BC1">
        <w:rPr>
          <w:rFonts w:ascii="Consolas" w:hAnsi="Consolas" w:cs="Consolas"/>
          <w:b/>
          <w:highlight w:val="yellow"/>
        </w:rPr>
        <w:t xml:space="preserve"> </w:t>
      </w:r>
      <w:r w:rsidRPr="00A55BC1">
        <w:rPr>
          <w:rFonts w:ascii="Consolas" w:hAnsi="Consolas" w:cs="Consolas"/>
          <w:highlight w:val="yellow"/>
        </w:rPr>
        <w:t xml:space="preserve">  </w:t>
      </w:r>
      <w:r>
        <w:rPr>
          <w:rFonts w:asciiTheme="minorHAnsi" w:hAnsiTheme="minorHAnsi" w:cstheme="minorHAnsi"/>
          <w:highlight w:val="yellow"/>
        </w:rPr>
        <w:t xml:space="preserve">Places  </w:t>
      </w:r>
      <w:r w:rsidRPr="00FB3019">
        <w:rPr>
          <w:rFonts w:asciiTheme="minorHAnsi" w:hAnsiTheme="minorHAnsi" w:cstheme="minorHAnsi"/>
          <w:b/>
          <w:highlight w:val="yellow"/>
        </w:rPr>
        <w:t>n</w:t>
      </w:r>
      <w:r>
        <w:rPr>
          <w:rFonts w:asciiTheme="minorHAnsi" w:hAnsiTheme="minorHAnsi" w:cstheme="minorHAnsi"/>
          <w:highlight w:val="yellow"/>
        </w:rPr>
        <w:t xml:space="preserve">  delay line nodes starting with node  </w:t>
      </w:r>
      <w:proofErr w:type="spellStart"/>
      <w:r w:rsidRPr="00FB3019">
        <w:rPr>
          <w:rFonts w:asciiTheme="minorHAnsi" w:hAnsiTheme="minorHAnsi" w:cstheme="minorHAnsi"/>
          <w:b/>
          <w:highlight w:val="yellow"/>
        </w:rPr>
        <w:t>nn</w:t>
      </w:r>
      <w:proofErr w:type="spellEnd"/>
      <w:r>
        <w:rPr>
          <w:rFonts w:asciiTheme="minorHAnsi" w:hAnsiTheme="minorHAnsi" w:cstheme="minorHAnsi"/>
          <w:highlight w:val="yellow"/>
        </w:rPr>
        <w:t xml:space="preserve">  and moving vertically (to the North if  </w:t>
      </w:r>
      <w:r w:rsidRPr="00FB3019">
        <w:rPr>
          <w:rFonts w:asciiTheme="minorHAnsi" w:hAnsiTheme="minorHAnsi" w:cstheme="minorHAnsi"/>
          <w:b/>
          <w:highlight w:val="yellow"/>
        </w:rPr>
        <w:t>n</w:t>
      </w:r>
      <w:r>
        <w:rPr>
          <w:rFonts w:asciiTheme="minorHAnsi" w:hAnsiTheme="minorHAnsi" w:cstheme="minorHAnsi"/>
          <w:highlight w:val="yellow"/>
        </w:rPr>
        <w:t xml:space="preserve">  positive, to the South if  </w:t>
      </w:r>
      <w:r w:rsidRPr="00FB3019">
        <w:rPr>
          <w:rFonts w:asciiTheme="minorHAnsi" w:hAnsiTheme="minorHAnsi" w:cstheme="minorHAnsi"/>
          <w:b/>
          <w:highlight w:val="yellow"/>
        </w:rPr>
        <w:t>n</w:t>
      </w:r>
      <w:r>
        <w:rPr>
          <w:rFonts w:asciiTheme="minorHAnsi" w:hAnsiTheme="minorHAnsi" w:cstheme="minorHAnsi"/>
          <w:highlight w:val="yellow"/>
        </w:rPr>
        <w:t xml:space="preserve">  negative).  Source and destination ports of all nodes including the first and last proceed in the direction indicated</w:t>
      </w:r>
      <w:r w:rsidRPr="00A55BC1">
        <w:rPr>
          <w:rFonts w:asciiTheme="minorHAnsi" w:hAnsiTheme="minorHAnsi" w:cstheme="minorHAnsi"/>
          <w:highlight w:val="yellow"/>
        </w:rPr>
        <w:t>.</w:t>
      </w:r>
    </w:p>
    <w:p w14:paraId="3421EB67" w14:textId="77777777" w:rsidR="001D1AA3" w:rsidRDefault="001D1AA3" w:rsidP="00A9451D">
      <w:pPr>
        <w:pStyle w:val="BodyText"/>
        <w:jc w:val="both"/>
      </w:pPr>
      <w:r>
        <w:t>The following code shows one way to insert a datum into the delay line:</w:t>
      </w:r>
    </w:p>
    <w:p w14:paraId="1450AB1C" w14:textId="77777777" w:rsidR="001D1AA3" w:rsidRDefault="001D1AA3" w:rsidP="00A9451D">
      <w:pPr>
        <w:pStyle w:val="Coding"/>
        <w:jc w:val="both"/>
      </w:pPr>
      <w:r>
        <w:t>: shove ( n)   &lt;port&gt; b!  @p !b A[ !b @p @ ]] ,</w:t>
      </w:r>
    </w:p>
    <w:p w14:paraId="75C10FBC" w14:textId="77777777" w:rsidR="001D1AA3" w:rsidRDefault="001D1AA3" w:rsidP="00A9451D">
      <w:pPr>
        <w:pStyle w:val="Coding"/>
        <w:jc w:val="both"/>
      </w:pPr>
      <w:r>
        <w:t xml:space="preserve">   !b @p !b ; A[ !b !+ !b ]] ,</w:t>
      </w:r>
    </w:p>
    <w:p w14:paraId="0A8592D7" w14:textId="77777777" w:rsidR="001D1AA3" w:rsidRDefault="001D1AA3" w:rsidP="00A9451D">
      <w:pPr>
        <w:pStyle w:val="BodyText"/>
        <w:spacing w:before="120"/>
        <w:jc w:val="both"/>
      </w:pPr>
      <w:r>
        <w:t>At the output end, here's one way to receive a datum:</w:t>
      </w:r>
    </w:p>
    <w:p w14:paraId="415EF92E" w14:textId="77777777" w:rsidR="001D1AA3" w:rsidRDefault="001D1AA3" w:rsidP="00A9451D">
      <w:pPr>
        <w:pStyle w:val="Coding"/>
        <w:jc w:val="both"/>
      </w:pPr>
      <w:r>
        <w:t>: suck ( - n)   @ drop  @  @ drop ;</w:t>
      </w:r>
    </w:p>
    <w:p w14:paraId="738A2097" w14:textId="77777777" w:rsidR="001D1AA3" w:rsidRDefault="001D1AA3" w:rsidP="00A9451D">
      <w:pPr>
        <w:pStyle w:val="BodyText"/>
        <w:spacing w:before="120"/>
        <w:jc w:val="both"/>
      </w:pPr>
      <w:r>
        <w:t>As you can understand by studying the above, this is an excellent example of the remarkable capabilities of the F18A computer.  The "program" for a delay line node is the pair of instructions pushed into its source port and is executed in that port; these two instructions surround the incoming datum.  What this program does is to send, from its own data stack, exactly the same two instructions to the next node; however the datum between those two instructions is the oldest word in this node's RAM, which is replaced by the incoming data word.</w:t>
      </w:r>
    </w:p>
    <w:p w14:paraId="15113A9E" w14:textId="77777777" w:rsidR="001D1AA3" w:rsidRPr="00533964" w:rsidRDefault="001D1AA3" w:rsidP="00A9451D">
      <w:pPr>
        <w:pStyle w:val="PlainHeading3"/>
        <w:jc w:val="both"/>
      </w:pPr>
      <w:bookmarkStart w:id="269" w:name="_Toc119163544"/>
      <w:r w:rsidRPr="00533964">
        <w:t>Synchronous Port Bridge (300 and others)</w:t>
      </w:r>
      <w:bookmarkEnd w:id="269"/>
    </w:p>
    <w:p w14:paraId="51027951" w14:textId="133D5F85" w:rsidR="001D1AA3" w:rsidRPr="00533964" w:rsidRDefault="001D1AA3" w:rsidP="00A9451D">
      <w:pPr>
        <w:pStyle w:val="BodyText"/>
        <w:jc w:val="both"/>
      </w:pPr>
      <w:r>
        <w:t xml:space="preserve">An almost-transparent port bridge in bin 1904 uses nodes 300 on two chips to simulate a COM port between the UP ports of nodes 400 on each chip.  The exception about transparency is that a node 400 cannot tell by inspecting its IO register whether the other chip's node 400 is actually reading its UP port. This bridge code is used by External and Internal IDE, by boot streams, and afterward by applications in 2-chip environments.  For discussion, see </w:t>
      </w:r>
      <w:r>
        <w:fldChar w:fldCharType="begin"/>
      </w:r>
      <w:r>
        <w:instrText xml:space="preserve"> REF _Ref472362562 \w \p \h </w:instrText>
      </w:r>
      <w:r w:rsidR="00A9451D">
        <w:instrText xml:space="preserve"> \* MERGEFORMAT </w:instrText>
      </w:r>
      <w:r>
        <w:fldChar w:fldCharType="separate"/>
      </w:r>
      <w:r>
        <w:t>5.1.6 above</w:t>
      </w:r>
      <w:r>
        <w:fldChar w:fldCharType="end"/>
      </w:r>
      <w:r>
        <w:t>.</w:t>
      </w:r>
    </w:p>
    <w:p w14:paraId="66F501EC" w14:textId="77777777" w:rsidR="001D1AA3" w:rsidRPr="0050654D" w:rsidRDefault="001D1AA3" w:rsidP="00A9451D">
      <w:pPr>
        <w:pStyle w:val="PlainHeading3"/>
        <w:jc w:val="both"/>
        <w:rPr>
          <w:highlight w:val="yellow"/>
        </w:rPr>
      </w:pPr>
      <w:bookmarkStart w:id="270" w:name="_Toc119163545"/>
      <w:r w:rsidRPr="0050654D">
        <w:rPr>
          <w:highlight w:val="yellow"/>
        </w:rPr>
        <w:t>Ganglia Mark 1 (any node)</w:t>
      </w:r>
      <w:bookmarkEnd w:id="270"/>
    </w:p>
    <w:p w14:paraId="6057B158" w14:textId="77777777" w:rsidR="001D1AA3" w:rsidRPr="0050654D" w:rsidRDefault="001D1AA3" w:rsidP="00A9451D">
      <w:pPr>
        <w:pStyle w:val="BodyText"/>
        <w:jc w:val="both"/>
        <w:rPr>
          <w:highlight w:val="yellow"/>
        </w:rPr>
      </w:pPr>
    </w:p>
    <w:p w14:paraId="1F3B6B6A" w14:textId="77777777" w:rsidR="001D1AA3" w:rsidRDefault="001D1AA3" w:rsidP="00A9451D">
      <w:pPr>
        <w:pStyle w:val="PlainHeading3"/>
        <w:jc w:val="both"/>
      </w:pPr>
      <w:bookmarkStart w:id="271" w:name="_Toc119163546"/>
      <w:r w:rsidRPr="003511F6">
        <w:t>Ganglia Mark 2 (any node)</w:t>
      </w:r>
      <w:bookmarkEnd w:id="271"/>
    </w:p>
    <w:p w14:paraId="4594914E" w14:textId="3486253E" w:rsidR="001D1AA3" w:rsidRDefault="001D1AA3" w:rsidP="00A9451D">
      <w:pPr>
        <w:pStyle w:val="BodyText"/>
        <w:jc w:val="both"/>
      </w:pPr>
      <w:r>
        <w:t xml:space="preserve">By default we like to fill all nodes with this versatile messaging fabric, which is capable of exchanging up to 262k word payloads and replies between any two nodes on one or more chips that can be reached via any path through contiguous nodes running the ganglia and connected by COM ports or equivalent, such as the synchronous port bridge or any other bridging mechanism that supports flow control. These Ganglia are documented fully in App Note AN017, </w:t>
      </w:r>
      <w:r w:rsidRPr="00590FB7">
        <w:rPr>
          <w:i/>
        </w:rPr>
        <w:t>Ganglia Mark 2</w:t>
      </w:r>
      <w:r>
        <w:t>.</w:t>
      </w:r>
    </w:p>
    <w:p w14:paraId="6F974855" w14:textId="194F90A5" w:rsidR="001D1AA3" w:rsidRPr="003511F6" w:rsidRDefault="001D1AA3" w:rsidP="00A9451D">
      <w:pPr>
        <w:pStyle w:val="BodyText"/>
        <w:jc w:val="both"/>
      </w:pPr>
      <w:r>
        <w:t>Object code is stored in Virtual Bins 1714, 1715, 1716 and 1717, one for each of the four physical orientations of F18A nodes. To fill both chips with ganglia</w:t>
      </w:r>
      <w:r w:rsidRPr="00763A4A">
        <w:t xml:space="preserve">, use the descriptor macro  </w:t>
      </w:r>
      <w:r>
        <w:rPr>
          <w:rFonts w:ascii="Consolas" w:hAnsi="Consolas" w:cs="Consolas"/>
          <w:b/>
        </w:rPr>
        <w:t>GANGLIA</w:t>
      </w:r>
      <w:r>
        <w:t xml:space="preserve">  as </w:t>
      </w:r>
      <w:r>
        <w:rPr>
          <w:i/>
        </w:rPr>
        <w:t>an early</w:t>
      </w:r>
      <w:r w:rsidRPr="003511F6">
        <w:rPr>
          <w:i/>
        </w:rPr>
        <w:t xml:space="preserve"> step</w:t>
      </w:r>
      <w:r>
        <w:t xml:space="preserve"> (before any memory load descriptors are processed) in a new frame definition.</w:t>
      </w:r>
    </w:p>
    <w:p w14:paraId="19BECD68" w14:textId="77777777" w:rsidR="001D1AA3" w:rsidRDefault="001D1AA3" w:rsidP="00A9451D">
      <w:pPr>
        <w:pStyle w:val="PlainHeading3"/>
        <w:jc w:val="both"/>
      </w:pPr>
      <w:bookmarkStart w:id="272" w:name="_Toc119163547"/>
      <w:r w:rsidRPr="00590FB7">
        <w:t>SRAM Mark 1 Cluster (7, 8, 9, 107, more)</w:t>
      </w:r>
      <w:bookmarkEnd w:id="272"/>
    </w:p>
    <w:p w14:paraId="47DAD13E" w14:textId="77777777" w:rsidR="001D1AA3" w:rsidRPr="00590FB7" w:rsidRDefault="001D1AA3" w:rsidP="00A9451D">
      <w:pPr>
        <w:pStyle w:val="BodyText"/>
        <w:jc w:val="both"/>
      </w:pPr>
      <w:r>
        <w:t xml:space="preserve">Code for providing services to, and coordination among, up to three Masters for a 1 </w:t>
      </w:r>
      <w:proofErr w:type="spellStart"/>
      <w:r>
        <w:t>MWord</w:t>
      </w:r>
      <w:proofErr w:type="spellEnd"/>
      <w:r>
        <w:t xml:space="preserve"> external SRAM.  See AN003, </w:t>
      </w:r>
      <w:r w:rsidRPr="00590FB7">
        <w:rPr>
          <w:i/>
        </w:rPr>
        <w:t>SRAM Control Cluster Mark 1</w:t>
      </w:r>
      <w:r>
        <w:t>, for detailed documentation of usage and of internals.</w:t>
      </w:r>
    </w:p>
    <w:p w14:paraId="309A15C9" w14:textId="77777777" w:rsidR="001D1AA3" w:rsidRPr="00590FB7" w:rsidRDefault="001D1AA3" w:rsidP="00A9451D">
      <w:pPr>
        <w:pStyle w:val="PlainHeading3"/>
        <w:jc w:val="both"/>
      </w:pPr>
      <w:bookmarkStart w:id="273" w:name="_Toc119163548"/>
      <w:r w:rsidRPr="00590FB7">
        <w:t>Snorkel Mark 1 (any SRAM client node)</w:t>
      </w:r>
      <w:bookmarkEnd w:id="273"/>
    </w:p>
    <w:p w14:paraId="224286D4" w14:textId="77777777" w:rsidR="001D1AA3" w:rsidRPr="00590FB7" w:rsidRDefault="001D1AA3" w:rsidP="00A9451D">
      <w:pPr>
        <w:pStyle w:val="BodyText"/>
        <w:jc w:val="both"/>
      </w:pPr>
      <w:r>
        <w:t xml:space="preserve">Code for a programmable DMA channel that may act as one of the Masters for the SRAM cluster.  See AN010, </w:t>
      </w:r>
      <w:r w:rsidRPr="00590FB7">
        <w:t>The Snorkel Mark 1</w:t>
      </w:r>
      <w:r>
        <w:t>, for complete details.</w:t>
      </w:r>
    </w:p>
    <w:p w14:paraId="6D3B3F71" w14:textId="77777777" w:rsidR="001D1AA3" w:rsidRPr="00533964" w:rsidRDefault="001D1AA3" w:rsidP="00A9451D">
      <w:pPr>
        <w:pStyle w:val="PlainHeading3"/>
        <w:jc w:val="both"/>
      </w:pPr>
      <w:bookmarkStart w:id="274" w:name="_Toc119163549"/>
      <w:r w:rsidRPr="00533964">
        <w:t>IDE Components (708, 300 + any nodes)</w:t>
      </w:r>
      <w:bookmarkEnd w:id="274"/>
    </w:p>
    <w:p w14:paraId="14FDB662" w14:textId="77777777" w:rsidR="001D1AA3" w:rsidRPr="00533964" w:rsidRDefault="001D1AA3" w:rsidP="00A9451D">
      <w:pPr>
        <w:pStyle w:val="BodyText"/>
        <w:jc w:val="both"/>
      </w:pPr>
      <w:r>
        <w:t>The External IDE loads these components into the nodes it uses to reach into a chip and touch any nodes to which a path of available nodes exists.</w:t>
      </w:r>
    </w:p>
    <w:p w14:paraId="644A8978" w14:textId="77777777" w:rsidR="001D1AA3" w:rsidRDefault="001D1AA3" w:rsidP="00A9451D">
      <w:pPr>
        <w:pStyle w:val="PlainHeading4"/>
        <w:numPr>
          <w:ilvl w:val="3"/>
          <w:numId w:val="1"/>
        </w:numPr>
        <w:jc w:val="both"/>
      </w:pPr>
      <w:r w:rsidRPr="007968A5">
        <w:lastRenderedPageBreak/>
        <w:t>IDE Asynchronous Interface (708)</w:t>
      </w:r>
    </w:p>
    <w:p w14:paraId="1A889F75" w14:textId="77777777" w:rsidR="001D1AA3" w:rsidRPr="007968A5" w:rsidRDefault="001D1AA3" w:rsidP="00A9451D">
      <w:pPr>
        <w:pStyle w:val="BodyText"/>
        <w:jc w:val="both"/>
      </w:pPr>
      <w:r>
        <w:t xml:space="preserve">Code for node 708 to provide services for external IDE.  See AN019, </w:t>
      </w:r>
      <w:r w:rsidRPr="007968A5">
        <w:rPr>
          <w:i/>
        </w:rPr>
        <w:t>Interactive Development Environment</w:t>
      </w:r>
      <w:r>
        <w:t>, for discussion of internals.</w:t>
      </w:r>
    </w:p>
    <w:p w14:paraId="0659FD56" w14:textId="77777777" w:rsidR="001D1AA3" w:rsidRDefault="001D1AA3" w:rsidP="00A9451D">
      <w:pPr>
        <w:pStyle w:val="PlainHeading4"/>
        <w:numPr>
          <w:ilvl w:val="3"/>
          <w:numId w:val="1"/>
        </w:numPr>
        <w:jc w:val="both"/>
      </w:pPr>
      <w:r>
        <w:t>IDE Synch Interface (300)</w:t>
      </w:r>
    </w:p>
    <w:p w14:paraId="455877B3" w14:textId="77777777" w:rsidR="001D1AA3" w:rsidRPr="00533964" w:rsidRDefault="001D1AA3" w:rsidP="00A9451D">
      <w:pPr>
        <w:pStyle w:val="BodyText"/>
        <w:jc w:val="both"/>
      </w:pPr>
      <w:r>
        <w:t xml:space="preserve">Code for node 300 to provide services for external IDE.  See AN019, </w:t>
      </w:r>
      <w:r w:rsidRPr="007968A5">
        <w:rPr>
          <w:i/>
        </w:rPr>
        <w:t>Interactive Development Environment</w:t>
      </w:r>
      <w:r>
        <w:t>, for discussion of internals.</w:t>
      </w:r>
    </w:p>
    <w:p w14:paraId="6DF4F55A" w14:textId="77777777" w:rsidR="001D1AA3" w:rsidRDefault="001D1AA3" w:rsidP="00A9451D">
      <w:pPr>
        <w:pStyle w:val="PlainHeading4"/>
        <w:numPr>
          <w:ilvl w:val="3"/>
          <w:numId w:val="1"/>
        </w:numPr>
        <w:jc w:val="both"/>
      </w:pPr>
      <w:r w:rsidRPr="007968A5">
        <w:t>IDE Special Wire (any node)</w:t>
      </w:r>
    </w:p>
    <w:p w14:paraId="69756A0A" w14:textId="77777777" w:rsidR="001D1AA3" w:rsidRPr="007968A5" w:rsidRDefault="001D1AA3" w:rsidP="00A9451D">
      <w:pPr>
        <w:pStyle w:val="BodyText"/>
        <w:jc w:val="both"/>
      </w:pPr>
      <w:r>
        <w:t xml:space="preserve">Code for the nodes, if any, between the root node and the end node of an external IDE path.  See AN019, </w:t>
      </w:r>
      <w:r w:rsidRPr="007968A5">
        <w:rPr>
          <w:i/>
        </w:rPr>
        <w:t>Interactive Development Environment</w:t>
      </w:r>
      <w:r>
        <w:t>, for discussion of internals.</w:t>
      </w:r>
    </w:p>
    <w:p w14:paraId="5871F4A6" w14:textId="77777777" w:rsidR="001D1AA3" w:rsidRDefault="001D1AA3" w:rsidP="00A9451D">
      <w:pPr>
        <w:pStyle w:val="PlainHeading4"/>
        <w:numPr>
          <w:ilvl w:val="3"/>
          <w:numId w:val="1"/>
        </w:numPr>
        <w:jc w:val="both"/>
      </w:pPr>
      <w:r w:rsidRPr="007968A5">
        <w:t xml:space="preserve">IDE </w:t>
      </w:r>
      <w:r>
        <w:t>End Node</w:t>
      </w:r>
      <w:r w:rsidRPr="007968A5">
        <w:t xml:space="preserve"> (any node)</w:t>
      </w:r>
    </w:p>
    <w:p w14:paraId="26C3572D" w14:textId="77777777" w:rsidR="001D1AA3" w:rsidRPr="007968A5" w:rsidRDefault="001D1AA3" w:rsidP="00A9451D">
      <w:pPr>
        <w:pStyle w:val="BodyText"/>
        <w:jc w:val="both"/>
      </w:pPr>
      <w:r>
        <w:t xml:space="preserve">Code for the final node, if any, between the root and target nodes of an external IDE path.  See AN019, </w:t>
      </w:r>
      <w:r w:rsidRPr="007968A5">
        <w:rPr>
          <w:i/>
        </w:rPr>
        <w:t>Interactive Development Environment</w:t>
      </w:r>
      <w:r>
        <w:t>, for discussion of internals.</w:t>
      </w:r>
    </w:p>
    <w:p w14:paraId="2EF42F24" w14:textId="77777777" w:rsidR="001D1AA3" w:rsidRDefault="001D1AA3" w:rsidP="00A9451D">
      <w:pPr>
        <w:pStyle w:val="PlainHeading3"/>
        <w:jc w:val="both"/>
      </w:pPr>
      <w:bookmarkStart w:id="275" w:name="_Toc119163550"/>
      <w:r w:rsidRPr="00BE254F">
        <w:t>Boot Stream Components</w:t>
      </w:r>
      <w:bookmarkEnd w:id="275"/>
    </w:p>
    <w:p w14:paraId="68C15117" w14:textId="77777777" w:rsidR="001D1AA3" w:rsidRPr="00BE254F" w:rsidRDefault="001D1AA3" w:rsidP="00A9451D">
      <w:pPr>
        <w:pStyle w:val="BodyText"/>
        <w:jc w:val="both"/>
      </w:pPr>
      <w:r>
        <w:t>Boot stream generation is done entirely by distributed utilities.  The components should be changed only if absolutely necessary and then only with great care.</w:t>
      </w:r>
    </w:p>
    <w:p w14:paraId="5B50D777" w14:textId="77777777" w:rsidR="001D1AA3" w:rsidRDefault="001D1AA3" w:rsidP="00A9451D">
      <w:pPr>
        <w:pStyle w:val="PlainHeading4"/>
        <w:numPr>
          <w:ilvl w:val="3"/>
          <w:numId w:val="1"/>
        </w:numPr>
        <w:jc w:val="both"/>
      </w:pPr>
      <w:r w:rsidRPr="00BE254F">
        <w:t>SPI Flash Speed-up (705)</w:t>
      </w:r>
    </w:p>
    <w:p w14:paraId="4766D097" w14:textId="77777777" w:rsidR="001D1AA3" w:rsidRPr="00BE254F" w:rsidRDefault="001D1AA3" w:rsidP="00A9451D">
      <w:pPr>
        <w:pStyle w:val="BodyText"/>
        <w:jc w:val="both"/>
      </w:pPr>
      <w:r>
        <w:t>The ROM code for SPI flash booting uses, initially, a very slow timing parameter so that it can interoperate with slow devices.  The first boot frame included in a boot stream for use from flash should begin by dropping a short program into node 705 and executing it to adjust this parameter for a higher speed.  This program is provided in Virtual Bin 1608 for use by GreenArrays utilities.</w:t>
      </w:r>
    </w:p>
    <w:p w14:paraId="4E5CFAF6" w14:textId="77777777" w:rsidR="001D1AA3" w:rsidRDefault="001D1AA3" w:rsidP="00A9451D">
      <w:pPr>
        <w:pStyle w:val="PlainHeading4"/>
        <w:numPr>
          <w:ilvl w:val="3"/>
          <w:numId w:val="1"/>
        </w:numPr>
        <w:jc w:val="both"/>
      </w:pPr>
      <w:r>
        <w:t>Synch Boot Master</w:t>
      </w:r>
    </w:p>
    <w:p w14:paraId="60147B7E" w14:textId="77777777" w:rsidR="001D1AA3" w:rsidRPr="00533964" w:rsidRDefault="001D1AA3" w:rsidP="00A9451D">
      <w:pPr>
        <w:pStyle w:val="BodyText"/>
        <w:jc w:val="both"/>
      </w:pPr>
      <w:r>
        <w:t xml:space="preserve">This code for node 300, in bin 1901, can transmit boot frames to a </w:t>
      </w:r>
      <w:proofErr w:type="spellStart"/>
      <w:r>
        <w:t>a</w:t>
      </w:r>
      <w:proofErr w:type="spellEnd"/>
      <w:r>
        <w:t xml:space="preserve"> GreenArrays synchronous boot node.  It's used as a step in the set-up of a Port Bridge and for other purposes.</w:t>
      </w:r>
    </w:p>
    <w:p w14:paraId="0CD27F99" w14:textId="77777777" w:rsidR="001D1AA3" w:rsidRDefault="001D1AA3" w:rsidP="00A9451D">
      <w:pPr>
        <w:pStyle w:val="PlainHeading4"/>
        <w:numPr>
          <w:ilvl w:val="3"/>
          <w:numId w:val="1"/>
        </w:numPr>
        <w:jc w:val="both"/>
      </w:pPr>
      <w:r w:rsidRPr="00533964">
        <w:t>Port Bridge Set-up</w:t>
      </w:r>
    </w:p>
    <w:p w14:paraId="0275B680" w14:textId="14A56CC9" w:rsidR="001D1AA3" w:rsidRDefault="001D1AA3" w:rsidP="00A9451D">
      <w:pPr>
        <w:pStyle w:val="BodyText"/>
        <w:jc w:val="both"/>
      </w:pPr>
      <w:r>
        <w:t>This code for node 400, in bin 1907, is used ephemerally along with the Synch Boot Master in node 300 and a copy of the code for the Synchronous Port Bridge in node 500. Once all three of these nodes have been loaded it initializes node 300's I/O, resets the other chip via node 500 on pin 500.17, loads the port bridge code into node 300 of the other chip and starts it up, then loads the same code into our chip's node 300 and starts it as well. After this is completed nodes 400 and 500 may be re-loaded with application code, filled with Ganglia, or whatever else you desire.</w:t>
      </w:r>
    </w:p>
    <w:p w14:paraId="78E6FC87" w14:textId="77777777" w:rsidR="001D1AA3" w:rsidRPr="003C1501" w:rsidRDefault="001D1AA3" w:rsidP="00A9451D">
      <w:pPr>
        <w:pStyle w:val="PlainHeading4"/>
        <w:numPr>
          <w:ilvl w:val="3"/>
          <w:numId w:val="1"/>
        </w:numPr>
        <w:jc w:val="both"/>
      </w:pPr>
      <w:r w:rsidRPr="003C1501">
        <w:t>SRAM Initialization (specific nodes)</w:t>
      </w:r>
    </w:p>
    <w:p w14:paraId="5072B171" w14:textId="77777777" w:rsidR="001D1AA3" w:rsidRPr="0050654D" w:rsidRDefault="001D1AA3" w:rsidP="00A9451D">
      <w:pPr>
        <w:pStyle w:val="BodyText"/>
        <w:jc w:val="both"/>
      </w:pPr>
    </w:p>
    <w:p w14:paraId="5B0E2A45" w14:textId="3FF0AA61" w:rsidR="001D1AA3" w:rsidRDefault="00D90F65" w:rsidP="00A9451D">
      <w:pPr>
        <w:pStyle w:val="PlainHeading3"/>
        <w:jc w:val="both"/>
      </w:pPr>
      <w:bookmarkStart w:id="276" w:name="_Toc119163551"/>
      <w:r w:rsidRPr="003A6980">
        <w:t>polyForth</w:t>
      </w:r>
      <w:r w:rsidR="001D1AA3" w:rsidRPr="003A6980">
        <w:t xml:space="preserve"> Cluster (specific nodes)</w:t>
      </w:r>
      <w:bookmarkEnd w:id="276"/>
    </w:p>
    <w:p w14:paraId="49787A53" w14:textId="3929E499" w:rsidR="001D1AA3" w:rsidRPr="003A6980" w:rsidRDefault="001D1AA3" w:rsidP="00A9451D">
      <w:pPr>
        <w:pStyle w:val="BodyText"/>
        <w:jc w:val="both"/>
      </w:pPr>
      <w:r>
        <w:t xml:space="preserve">This body of F18 code implements a virtual machine that runs a pseudo-instruction set from external SRAM.  It includes a 2-node basic VM with four nodes of extension coprocessors, serial I/O through nodes 100 and 200 with associated wiring, and SPI flash mass storage.  Dependencies include the SRAM Control Cluster Mk1, Snorkel Mk1 and Ganglia Mk2.  Support is provided for the Ethernet NIC and for the various 10MHz frequency references it supports.  For details about this body of code, please </w:t>
      </w:r>
      <w:r w:rsidR="009E0A67">
        <w:t>Chapter</w:t>
      </w:r>
      <w:r w:rsidR="00142BC4">
        <w:t xml:space="preserve"> </w:t>
      </w:r>
      <w:r w:rsidR="009E0A67">
        <w:t>10</w:t>
      </w:r>
      <w:r>
        <w:t xml:space="preserve">, </w:t>
      </w:r>
      <w:r w:rsidR="00D90F65" w:rsidRPr="003A6980">
        <w:rPr>
          <w:i/>
        </w:rPr>
        <w:t>polyForth</w:t>
      </w:r>
      <w:r>
        <w:t>.</w:t>
      </w:r>
    </w:p>
    <w:p w14:paraId="2DF99327" w14:textId="77777777" w:rsidR="001D1AA3" w:rsidRPr="00933D0F" w:rsidRDefault="001D1AA3" w:rsidP="00A9451D">
      <w:pPr>
        <w:pStyle w:val="PlainHeading3"/>
        <w:jc w:val="both"/>
      </w:pPr>
      <w:bookmarkStart w:id="277" w:name="_Toc119163552"/>
      <w:r w:rsidRPr="00933D0F">
        <w:lastRenderedPageBreak/>
        <w:t>Ethernet NIC Cluster (specific nodes)</w:t>
      </w:r>
      <w:bookmarkEnd w:id="277"/>
    </w:p>
    <w:p w14:paraId="5A8F0034" w14:textId="77777777" w:rsidR="001D1AA3" w:rsidRPr="00933D0F" w:rsidRDefault="001D1AA3" w:rsidP="00A9451D">
      <w:pPr>
        <w:pStyle w:val="BodyText"/>
        <w:jc w:val="both"/>
      </w:pPr>
      <w:r w:rsidRPr="00933D0F">
        <w:t>This body of F18 code, documented in AN007, implements a 10baseT Full Duplex autonomous NIC that operates on data structures in external SRAM as a virtual DMA device.  The object code is temporarily stored in bins corresponding with the nodes in which the code resides when loaded.  In due time it will be moved to library bins.</w:t>
      </w:r>
    </w:p>
    <w:p w14:paraId="3B07BE35" w14:textId="77777777" w:rsidR="001D1AA3" w:rsidRDefault="001D1AA3" w:rsidP="00A9451D">
      <w:pPr>
        <w:pStyle w:val="PlainHeading3"/>
        <w:jc w:val="both"/>
      </w:pPr>
      <w:bookmarkStart w:id="278" w:name="_Toc119163553"/>
      <w:r w:rsidRPr="00933D0F">
        <w:t>ATS Mark 1 (Serial IDE based)</w:t>
      </w:r>
      <w:bookmarkEnd w:id="278"/>
    </w:p>
    <w:p w14:paraId="3318BFA3" w14:textId="77777777" w:rsidR="001D1AA3" w:rsidRPr="00933D0F" w:rsidRDefault="001D1AA3" w:rsidP="00A9451D">
      <w:pPr>
        <w:pStyle w:val="BodyText"/>
        <w:jc w:val="both"/>
      </w:pPr>
      <w:r>
        <w:t xml:space="preserve">The Automated Testing System is documented in DB007.  The bulk of its F18 test code, in the form of "creeper" packages, is stored in bins 2000..2208, although a couple of components are in bin "row" 1900.  </w:t>
      </w:r>
    </w:p>
    <w:p w14:paraId="577C9586" w14:textId="77777777" w:rsidR="001D1AA3" w:rsidRDefault="001D1AA3" w:rsidP="00A9451D">
      <w:pPr>
        <w:pStyle w:val="PlainHeading3"/>
        <w:jc w:val="both"/>
      </w:pPr>
      <w:bookmarkStart w:id="279" w:name="_Toc119163554"/>
      <w:r w:rsidRPr="003C1501">
        <w:t>ATS Mark 2 (On-chip based)</w:t>
      </w:r>
      <w:bookmarkEnd w:id="279"/>
    </w:p>
    <w:p w14:paraId="1327EA4D" w14:textId="1A214F47" w:rsidR="003C1501" w:rsidRPr="003C1501" w:rsidRDefault="003C1501" w:rsidP="00A9451D">
      <w:pPr>
        <w:pStyle w:val="BodyText"/>
        <w:jc w:val="both"/>
      </w:pPr>
      <w:r>
        <w:t>Words.</w:t>
      </w:r>
    </w:p>
    <w:p w14:paraId="2F5711D3" w14:textId="77777777" w:rsidR="001D1AA3" w:rsidRDefault="001D1AA3" w:rsidP="00A9451D">
      <w:pPr>
        <w:pStyle w:val="PlainHeading3"/>
        <w:jc w:val="both"/>
      </w:pPr>
      <w:bookmarkStart w:id="280" w:name="_Toc119163556"/>
      <w:r w:rsidRPr="003C1501">
        <w:t>Documented Examples</w:t>
      </w:r>
      <w:bookmarkEnd w:id="280"/>
    </w:p>
    <w:p w14:paraId="3B616C6C" w14:textId="073226D1" w:rsidR="003C1501" w:rsidRPr="003C1501" w:rsidRDefault="003C1501" w:rsidP="00A9451D">
      <w:pPr>
        <w:pStyle w:val="BodyText"/>
        <w:jc w:val="both"/>
      </w:pPr>
      <w:r>
        <w:t>Words.</w:t>
      </w:r>
    </w:p>
    <w:p w14:paraId="3A53A651" w14:textId="77777777" w:rsidR="001D1AA3" w:rsidRDefault="001D1AA3" w:rsidP="00A9451D">
      <w:pPr>
        <w:pStyle w:val="PlainHeading4"/>
        <w:numPr>
          <w:ilvl w:val="3"/>
          <w:numId w:val="1"/>
        </w:numPr>
        <w:jc w:val="both"/>
      </w:pPr>
      <w:r w:rsidRPr="003C1501">
        <w:t>Practical Example used above</w:t>
      </w:r>
    </w:p>
    <w:p w14:paraId="08B06ED2" w14:textId="2A222DDB" w:rsidR="003C1501" w:rsidRPr="003C1501" w:rsidRDefault="003C1501" w:rsidP="00A9451D">
      <w:pPr>
        <w:pStyle w:val="BodyText"/>
        <w:jc w:val="both"/>
      </w:pPr>
      <w:r>
        <w:t>Words.</w:t>
      </w:r>
    </w:p>
    <w:p w14:paraId="36204306" w14:textId="77777777" w:rsidR="001D1AA3" w:rsidRDefault="001D1AA3" w:rsidP="00A9451D">
      <w:pPr>
        <w:pStyle w:val="PlainHeading3"/>
        <w:jc w:val="both"/>
      </w:pPr>
      <w:bookmarkStart w:id="281" w:name="_Toc119163557"/>
      <w:r w:rsidRPr="003C1501">
        <w:t>Additional Test Code</w:t>
      </w:r>
      <w:bookmarkEnd w:id="281"/>
    </w:p>
    <w:p w14:paraId="227D2D40" w14:textId="0E631FBD" w:rsidR="003C1501" w:rsidRPr="003C1501" w:rsidRDefault="003C1501" w:rsidP="00A9451D">
      <w:pPr>
        <w:pStyle w:val="BodyText"/>
        <w:jc w:val="both"/>
      </w:pPr>
      <w:r>
        <w:t>Words.</w:t>
      </w:r>
    </w:p>
    <w:p w14:paraId="0EB80F9B" w14:textId="77777777" w:rsidR="001D1AA3" w:rsidRPr="0050654D" w:rsidRDefault="001D1AA3" w:rsidP="00A9451D">
      <w:pPr>
        <w:pStyle w:val="BodyText"/>
        <w:jc w:val="both"/>
      </w:pPr>
    </w:p>
    <w:p w14:paraId="463B594B" w14:textId="77777777" w:rsidR="001D1AA3" w:rsidRDefault="001D1AA3" w:rsidP="00A9451D">
      <w:pPr>
        <w:pStyle w:val="BodyText"/>
        <w:jc w:val="both"/>
      </w:pPr>
    </w:p>
    <w:p w14:paraId="6DDD5D9F" w14:textId="77777777" w:rsidR="001D1AA3" w:rsidRDefault="001D1AA3" w:rsidP="00A9451D">
      <w:pPr>
        <w:pStyle w:val="BodyText"/>
        <w:jc w:val="both"/>
        <w:sectPr w:rsidR="001D1AA3" w:rsidSect="001D1AA3">
          <w:type w:val="evenPage"/>
          <w:pgSz w:w="12240" w:h="15840" w:code="1"/>
          <w:pgMar w:top="1440" w:right="1080" w:bottom="1440" w:left="1440" w:header="720" w:footer="720" w:gutter="0"/>
          <w:cols w:space="720"/>
          <w:docGrid w:linePitch="272"/>
        </w:sectPr>
      </w:pPr>
    </w:p>
    <w:p w14:paraId="605D929F" w14:textId="77777777" w:rsidR="001D1AA3" w:rsidRDefault="001D1AA3" w:rsidP="00A9451D">
      <w:pPr>
        <w:pStyle w:val="PlainHeading2"/>
        <w:jc w:val="both"/>
      </w:pPr>
      <w:bookmarkStart w:id="282" w:name="_Ref119147278"/>
      <w:bookmarkStart w:id="283" w:name="_Toc119163558"/>
      <w:bookmarkEnd w:id="266"/>
      <w:r>
        <w:lastRenderedPageBreak/>
        <w:t>Bin Assignments</w:t>
      </w:r>
      <w:bookmarkEnd w:id="282"/>
      <w:bookmarkEnd w:id="283"/>
    </w:p>
    <w:p w14:paraId="00CED354" w14:textId="50F11FEC" w:rsidR="001D1AA3" w:rsidRDefault="001D1AA3" w:rsidP="00A9451D">
      <w:pPr>
        <w:pStyle w:val="BodyText"/>
        <w:jc w:val="both"/>
        <w:sectPr w:rsidR="001D1AA3" w:rsidSect="001D1AA3">
          <w:pgSz w:w="12240" w:h="15840" w:code="1"/>
          <w:pgMar w:top="1440" w:right="1080" w:bottom="1440" w:left="1440" w:header="720" w:footer="720" w:gutter="0"/>
          <w:cols w:space="720"/>
          <w:docGrid w:linePitch="272"/>
        </w:sectPr>
      </w:pPr>
      <w:r>
        <w:t>"Bins" are receptacles for object code and are numbered like nodes in the chips. Bins 000 through 717 contain code that is by default destined for the nodes on the host chip; future releases will vacate this range completely. Bins 800 through 1517 map onto the target chip. Bins 1600 through 3117 are reserved for utility and tool code, and are managed by GreenArrays. Their purpose is to allow this code to be compiled and available for use at any time without interfering with application code. This table documents the assignments in effect as of the release identified above; yellow highlight indicates conversion to and validation of af-3 source.</w:t>
      </w:r>
    </w:p>
    <w:p w14:paraId="198DF0C5"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755A7255"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1600  IDE async root node</w:t>
      </w:r>
    </w:p>
    <w:p w14:paraId="29E11822"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1601  IDE sync root node</w:t>
      </w:r>
    </w:p>
    <w:p w14:paraId="3B67AC24"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1602  IDE wire node</w:t>
      </w:r>
    </w:p>
    <w:p w14:paraId="1343A81D"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1603  IDE end node</w:t>
      </w:r>
    </w:p>
    <w:p w14:paraId="25951B81"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1604  ide all nodes template</w:t>
      </w:r>
    </w:p>
    <w:p w14:paraId="644CFBD4"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1605  Snorkel Mk1</w:t>
      </w:r>
    </w:p>
    <w:p w14:paraId="7865D74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1606  SST25WFxxx Flash node 705 pF</w:t>
      </w:r>
    </w:p>
    <w:p w14:paraId="76014BEF"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1607</w:t>
      </w:r>
      <w:r>
        <w:rPr>
          <w:rFonts w:ascii="Consolas" w:eastAsia="Calibri" w:hAnsi="Consolas" w:cs="Consolas"/>
          <w:sz w:val="14"/>
          <w:szCs w:val="14"/>
        </w:rPr>
        <w:t xml:space="preserve">  New flash helper 706</w:t>
      </w:r>
    </w:p>
    <w:p w14:paraId="2ACAFB0C"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1608  </w:t>
      </w:r>
      <w:proofErr w:type="spellStart"/>
      <w:r w:rsidRPr="00933D0F">
        <w:rPr>
          <w:rFonts w:ascii="Consolas" w:eastAsia="Calibri" w:hAnsi="Consolas" w:cs="Consolas"/>
          <w:sz w:val="14"/>
          <w:szCs w:val="14"/>
          <w:highlight w:val="yellow"/>
        </w:rPr>
        <w:t>spi</w:t>
      </w:r>
      <w:proofErr w:type="spellEnd"/>
      <w:r w:rsidRPr="00933D0F">
        <w:rPr>
          <w:rFonts w:ascii="Consolas" w:eastAsia="Calibri" w:hAnsi="Consolas" w:cs="Consolas"/>
          <w:sz w:val="14"/>
          <w:szCs w:val="14"/>
          <w:highlight w:val="yellow"/>
        </w:rPr>
        <w:t xml:space="preserve"> speedup function</w:t>
      </w:r>
      <w:r w:rsidRPr="00EE4488">
        <w:rPr>
          <w:rFonts w:ascii="Consolas" w:eastAsia="Calibri" w:hAnsi="Consolas" w:cs="Consolas"/>
          <w:sz w:val="14"/>
          <w:szCs w:val="14"/>
        </w:rPr>
        <w:t xml:space="preserve">  </w:t>
      </w:r>
    </w:p>
    <w:p w14:paraId="480DD280"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1609  18-bit flash r/w for 705</w:t>
      </w:r>
    </w:p>
    <w:p w14:paraId="55515BD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1610  18-bit flash helper for 706</w:t>
      </w:r>
    </w:p>
    <w:p w14:paraId="2D3DB4D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1611  8-bit flash r/w</w:t>
      </w:r>
    </w:p>
    <w:p w14:paraId="334FF64C"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 xml:space="preserve">1612  </w:t>
      </w:r>
      <w:r>
        <w:rPr>
          <w:rFonts w:ascii="Consolas" w:eastAsia="Calibri" w:hAnsi="Consolas" w:cs="Consolas"/>
          <w:sz w:val="14"/>
          <w:szCs w:val="14"/>
        </w:rPr>
        <w:t>Flash ops for new devices</w:t>
      </w:r>
    </w:p>
    <w:p w14:paraId="1DA8990E"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1613  flash erase</w:t>
      </w:r>
    </w:p>
    <w:p w14:paraId="68046096"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1614  SRAM Node 107 interface (Mk1)</w:t>
      </w:r>
    </w:p>
    <w:p w14:paraId="0AFA44AB"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1615  - Node 007 SRAM Data Mk1</w:t>
      </w:r>
    </w:p>
    <w:p w14:paraId="3E29165C"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1616  - Node 008 SRAM </w:t>
      </w:r>
      <w:proofErr w:type="spellStart"/>
      <w:r w:rsidRPr="00933D0F">
        <w:rPr>
          <w:rFonts w:ascii="Consolas" w:eastAsia="Calibri" w:hAnsi="Consolas" w:cs="Consolas"/>
          <w:sz w:val="14"/>
          <w:szCs w:val="14"/>
          <w:highlight w:val="yellow"/>
        </w:rPr>
        <w:t>Ctls</w:t>
      </w:r>
      <w:proofErr w:type="spellEnd"/>
      <w:r w:rsidRPr="00933D0F">
        <w:rPr>
          <w:rFonts w:ascii="Consolas" w:eastAsia="Calibri" w:hAnsi="Consolas" w:cs="Consolas"/>
          <w:sz w:val="14"/>
          <w:szCs w:val="14"/>
          <w:highlight w:val="yellow"/>
        </w:rPr>
        <w:t xml:space="preserve"> Mk1</w:t>
      </w:r>
    </w:p>
    <w:p w14:paraId="494B90C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1617  - Node 009 SRAM </w:t>
      </w:r>
      <w:proofErr w:type="spellStart"/>
      <w:r w:rsidRPr="00933D0F">
        <w:rPr>
          <w:rFonts w:ascii="Consolas" w:eastAsia="Calibri" w:hAnsi="Consolas" w:cs="Consolas"/>
          <w:sz w:val="14"/>
          <w:szCs w:val="14"/>
          <w:highlight w:val="yellow"/>
        </w:rPr>
        <w:t>Adr</w:t>
      </w:r>
      <w:proofErr w:type="spellEnd"/>
      <w:r w:rsidRPr="00933D0F">
        <w:rPr>
          <w:rFonts w:ascii="Consolas" w:eastAsia="Calibri" w:hAnsi="Consolas" w:cs="Consolas"/>
          <w:sz w:val="14"/>
          <w:szCs w:val="14"/>
          <w:highlight w:val="yellow"/>
        </w:rPr>
        <w:t xml:space="preserve"> Mk1</w:t>
      </w:r>
    </w:p>
    <w:p w14:paraId="72FDF576"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13BEA189"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1700  </w:t>
      </w:r>
      <w:proofErr w:type="spellStart"/>
      <w:r w:rsidRPr="00933D0F">
        <w:rPr>
          <w:rFonts w:ascii="Consolas" w:eastAsia="Calibri" w:hAnsi="Consolas" w:cs="Consolas"/>
          <w:sz w:val="14"/>
          <w:szCs w:val="14"/>
          <w:highlight w:val="yellow"/>
        </w:rPr>
        <w:t>polyFORTH</w:t>
      </w:r>
      <w:proofErr w:type="spellEnd"/>
      <w:r w:rsidRPr="00933D0F">
        <w:rPr>
          <w:rFonts w:ascii="Consolas" w:eastAsia="Calibri" w:hAnsi="Consolas" w:cs="Consolas"/>
          <w:sz w:val="14"/>
          <w:szCs w:val="14"/>
          <w:highlight w:val="yellow"/>
        </w:rPr>
        <w:t xml:space="preserve"> Stack (106)</w:t>
      </w:r>
    </w:p>
    <w:p w14:paraId="1347CD61"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1701  - Stack down (006)</w:t>
      </w:r>
    </w:p>
    <w:p w14:paraId="449EB617"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1702  - Stack up (206)</w:t>
      </w:r>
    </w:p>
    <w:p w14:paraId="17BC5E82"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1703  Bitsy (105)</w:t>
      </w:r>
    </w:p>
    <w:p w14:paraId="30826603"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1704  - Bitsy down (005)</w:t>
      </w:r>
    </w:p>
    <w:p w14:paraId="15905131"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1705  - Bitsy up (205)</w:t>
      </w:r>
    </w:p>
    <w:p w14:paraId="5C877EF2"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1706  Serial </w:t>
      </w:r>
      <w:proofErr w:type="spellStart"/>
      <w:r w:rsidRPr="00933D0F">
        <w:rPr>
          <w:rFonts w:ascii="Consolas" w:eastAsia="Calibri" w:hAnsi="Consolas" w:cs="Consolas"/>
          <w:sz w:val="14"/>
          <w:szCs w:val="14"/>
          <w:highlight w:val="yellow"/>
        </w:rPr>
        <w:t>tx</w:t>
      </w:r>
      <w:proofErr w:type="spellEnd"/>
      <w:r w:rsidRPr="00933D0F">
        <w:rPr>
          <w:rFonts w:ascii="Consolas" w:eastAsia="Calibri" w:hAnsi="Consolas" w:cs="Consolas"/>
          <w:sz w:val="14"/>
          <w:szCs w:val="14"/>
          <w:highlight w:val="yellow"/>
        </w:rPr>
        <w:t xml:space="preserve"> (100)</w:t>
      </w:r>
    </w:p>
    <w:p w14:paraId="551DE1F4"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1707  - Rx (200)</w:t>
      </w:r>
    </w:p>
    <w:p w14:paraId="767237E3"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1708  - Interface (104)</w:t>
      </w:r>
    </w:p>
    <w:p w14:paraId="16D6EF09"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1709  - Wire (102 and others)</w:t>
      </w:r>
    </w:p>
    <w:p w14:paraId="4E9CF194"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1710  Flash to </w:t>
      </w:r>
      <w:proofErr w:type="spellStart"/>
      <w:r w:rsidRPr="00933D0F">
        <w:rPr>
          <w:rFonts w:ascii="Consolas" w:eastAsia="Calibri" w:hAnsi="Consolas" w:cs="Consolas"/>
          <w:sz w:val="14"/>
          <w:szCs w:val="14"/>
          <w:highlight w:val="yellow"/>
        </w:rPr>
        <w:t>sram</w:t>
      </w:r>
      <w:proofErr w:type="spellEnd"/>
      <w:r w:rsidRPr="00933D0F">
        <w:rPr>
          <w:rFonts w:ascii="Consolas" w:eastAsia="Calibri" w:hAnsi="Consolas" w:cs="Consolas"/>
          <w:sz w:val="14"/>
          <w:szCs w:val="14"/>
          <w:highlight w:val="yellow"/>
        </w:rPr>
        <w:t xml:space="preserve"> for 705</w:t>
      </w:r>
    </w:p>
    <w:p w14:paraId="75EC954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1711  - Wire for 605 </w:t>
      </w:r>
      <w:proofErr w:type="spellStart"/>
      <w:r w:rsidRPr="00933D0F">
        <w:rPr>
          <w:rFonts w:ascii="Consolas" w:eastAsia="Calibri" w:hAnsi="Consolas" w:cs="Consolas"/>
          <w:sz w:val="14"/>
          <w:szCs w:val="14"/>
          <w:highlight w:val="yellow"/>
        </w:rPr>
        <w:t>etc</w:t>
      </w:r>
      <w:proofErr w:type="spellEnd"/>
    </w:p>
    <w:p w14:paraId="1027AED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 xml:space="preserve">1712  - </w:t>
      </w:r>
      <w:r>
        <w:rPr>
          <w:rFonts w:ascii="Consolas" w:eastAsia="Calibri" w:hAnsi="Consolas" w:cs="Consolas"/>
          <w:sz w:val="14"/>
          <w:szCs w:val="14"/>
        </w:rPr>
        <w:t>&lt;unused&gt;</w:t>
      </w:r>
    </w:p>
    <w:p w14:paraId="5D6A62AA"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1713  - Temp SRAM code for 108</w:t>
      </w:r>
    </w:p>
    <w:p w14:paraId="5557EC52"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1714  Ganglion nodes </w:t>
      </w:r>
      <w:proofErr w:type="spellStart"/>
      <w:r w:rsidRPr="00933D0F">
        <w:rPr>
          <w:rFonts w:ascii="Consolas" w:eastAsia="Calibri" w:hAnsi="Consolas" w:cs="Consolas"/>
          <w:sz w:val="14"/>
          <w:szCs w:val="14"/>
          <w:highlight w:val="yellow"/>
        </w:rPr>
        <w:t>eee</w:t>
      </w:r>
      <w:proofErr w:type="spellEnd"/>
      <w:r w:rsidRPr="00933D0F">
        <w:rPr>
          <w:rFonts w:ascii="Consolas" w:eastAsia="Calibri" w:hAnsi="Consolas" w:cs="Consolas"/>
          <w:sz w:val="14"/>
          <w:szCs w:val="14"/>
          <w:highlight w:val="yellow"/>
        </w:rPr>
        <w:t xml:space="preserve"> (Mk2)</w:t>
      </w:r>
    </w:p>
    <w:p w14:paraId="2911FA74"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1715  - nodes </w:t>
      </w:r>
      <w:proofErr w:type="spellStart"/>
      <w:r w:rsidRPr="00933D0F">
        <w:rPr>
          <w:rFonts w:ascii="Consolas" w:eastAsia="Calibri" w:hAnsi="Consolas" w:cs="Consolas"/>
          <w:sz w:val="14"/>
          <w:szCs w:val="14"/>
          <w:highlight w:val="yellow"/>
        </w:rPr>
        <w:t>eoo</w:t>
      </w:r>
      <w:proofErr w:type="spellEnd"/>
    </w:p>
    <w:p w14:paraId="31C206DD"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1716  - nodes </w:t>
      </w:r>
      <w:proofErr w:type="spellStart"/>
      <w:r w:rsidRPr="00933D0F">
        <w:rPr>
          <w:rFonts w:ascii="Consolas" w:eastAsia="Calibri" w:hAnsi="Consolas" w:cs="Consolas"/>
          <w:sz w:val="14"/>
          <w:szCs w:val="14"/>
          <w:highlight w:val="yellow"/>
        </w:rPr>
        <w:t>oee</w:t>
      </w:r>
      <w:proofErr w:type="spellEnd"/>
    </w:p>
    <w:p w14:paraId="7B8E142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1717  - nodes </w:t>
      </w:r>
      <w:proofErr w:type="spellStart"/>
      <w:r w:rsidRPr="00933D0F">
        <w:rPr>
          <w:rFonts w:ascii="Consolas" w:eastAsia="Calibri" w:hAnsi="Consolas" w:cs="Consolas"/>
          <w:sz w:val="14"/>
          <w:szCs w:val="14"/>
          <w:highlight w:val="yellow"/>
        </w:rPr>
        <w:t>ooo</w:t>
      </w:r>
      <w:proofErr w:type="spellEnd"/>
    </w:p>
    <w:p w14:paraId="14A78A5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7A72D66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 xml:space="preserve">1800  &lt;reserved for </w:t>
      </w:r>
      <w:proofErr w:type="spellStart"/>
      <w:r w:rsidRPr="00EE4488">
        <w:rPr>
          <w:rFonts w:ascii="Consolas" w:eastAsia="Calibri" w:hAnsi="Consolas" w:cs="Consolas"/>
          <w:sz w:val="14"/>
          <w:szCs w:val="14"/>
        </w:rPr>
        <w:t>eForth</w:t>
      </w:r>
      <w:proofErr w:type="spellEnd"/>
      <w:r>
        <w:rPr>
          <w:rFonts w:ascii="Consolas" w:eastAsia="Calibri" w:hAnsi="Consolas" w:cs="Consolas"/>
          <w:sz w:val="14"/>
          <w:szCs w:val="14"/>
        </w:rPr>
        <w:t>/pF</w:t>
      </w:r>
      <w:r w:rsidRPr="00EE4488">
        <w:rPr>
          <w:rFonts w:ascii="Consolas" w:eastAsia="Calibri" w:hAnsi="Consolas" w:cs="Consolas"/>
          <w:sz w:val="14"/>
          <w:szCs w:val="14"/>
        </w:rPr>
        <w:t>&gt;</w:t>
      </w:r>
    </w:p>
    <w:p w14:paraId="2297894E"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1801  Ethernet DMA</w:t>
      </w:r>
    </w:p>
    <w:p w14:paraId="2A7B3A3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1802  Small tools (wire, etc.)</w:t>
      </w:r>
    </w:p>
    <w:p w14:paraId="5474673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1803</w:t>
      </w:r>
    </w:p>
    <w:p w14:paraId="10A91ED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1804</w:t>
      </w:r>
    </w:p>
    <w:p w14:paraId="431036B4"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1805</w:t>
      </w:r>
    </w:p>
    <w:p w14:paraId="600F7E1E"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1806</w:t>
      </w:r>
    </w:p>
    <w:p w14:paraId="4D661FDC"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1807</w:t>
      </w:r>
    </w:p>
    <w:p w14:paraId="61E12864"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1808</w:t>
      </w:r>
    </w:p>
    <w:p w14:paraId="15D76CA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1809</w:t>
      </w:r>
    </w:p>
    <w:p w14:paraId="046F3056"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1810</w:t>
      </w:r>
    </w:p>
    <w:p w14:paraId="389E1089"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1811</w:t>
      </w:r>
    </w:p>
    <w:p w14:paraId="22ED219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1812</w:t>
      </w:r>
      <w:r>
        <w:rPr>
          <w:rFonts w:ascii="Consolas" w:eastAsia="Calibri" w:hAnsi="Consolas" w:cs="Consolas"/>
          <w:sz w:val="14"/>
          <w:szCs w:val="14"/>
        </w:rPr>
        <w:t xml:space="preserve">  Flash to SRAM 8-bit</w:t>
      </w:r>
    </w:p>
    <w:p w14:paraId="7E2DDB04"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1813</w:t>
      </w:r>
      <w:r>
        <w:rPr>
          <w:rFonts w:ascii="Consolas" w:eastAsia="Calibri" w:hAnsi="Consolas" w:cs="Consolas"/>
          <w:sz w:val="14"/>
          <w:szCs w:val="14"/>
        </w:rPr>
        <w:t xml:space="preserve">  Node 600 code (temporary)</w:t>
      </w:r>
    </w:p>
    <w:p w14:paraId="403827C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 xml:space="preserve">1814  Flash to </w:t>
      </w:r>
      <w:proofErr w:type="spellStart"/>
      <w:r w:rsidRPr="00EE4488">
        <w:rPr>
          <w:rFonts w:ascii="Consolas" w:eastAsia="Calibri" w:hAnsi="Consolas" w:cs="Consolas"/>
          <w:sz w:val="14"/>
          <w:szCs w:val="14"/>
        </w:rPr>
        <w:t>sram</w:t>
      </w:r>
      <w:proofErr w:type="spellEnd"/>
      <w:r w:rsidRPr="00EE4488">
        <w:rPr>
          <w:rFonts w:ascii="Consolas" w:eastAsia="Calibri" w:hAnsi="Consolas" w:cs="Consolas"/>
          <w:sz w:val="14"/>
          <w:szCs w:val="14"/>
        </w:rPr>
        <w:t xml:space="preserve"> for 705</w:t>
      </w:r>
    </w:p>
    <w:p w14:paraId="455A0854"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 xml:space="preserve">1815  - Wire for 605 </w:t>
      </w:r>
      <w:proofErr w:type="spellStart"/>
      <w:r w:rsidRPr="00EE4488">
        <w:rPr>
          <w:rFonts w:ascii="Consolas" w:eastAsia="Calibri" w:hAnsi="Consolas" w:cs="Consolas"/>
          <w:sz w:val="14"/>
          <w:szCs w:val="14"/>
        </w:rPr>
        <w:t>etc</w:t>
      </w:r>
      <w:proofErr w:type="spellEnd"/>
    </w:p>
    <w:p w14:paraId="29FE69F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1816  - SRAM interface for 208</w:t>
      </w:r>
    </w:p>
    <w:p w14:paraId="2033EE5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1817  - Temp SRAM code for 108</w:t>
      </w:r>
      <w:r w:rsidRPr="00EE4488">
        <w:rPr>
          <w:rFonts w:ascii="Consolas" w:eastAsia="Calibri" w:hAnsi="Consolas" w:cs="Consolas"/>
          <w:sz w:val="14"/>
          <w:szCs w:val="14"/>
        </w:rPr>
        <w:br w:type="column"/>
      </w:r>
    </w:p>
    <w:p w14:paraId="034B4FA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1900  ats/ide analog</w:t>
      </w:r>
    </w:p>
    <w:p w14:paraId="7B3AAD06"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1901  ats/ide sync boot master</w:t>
      </w:r>
    </w:p>
    <w:p w14:paraId="150CC1B6"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1902  ats/ide test frame</w:t>
      </w:r>
    </w:p>
    <w:p w14:paraId="25701758"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1903  ats/ide test frame</w:t>
      </w:r>
    </w:p>
    <w:p w14:paraId="583C5599"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1904  Sync Bridge (with flow)</w:t>
      </w:r>
    </w:p>
    <w:p w14:paraId="1DACA520"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 xml:space="preserve">1905  ats/ide </w:t>
      </w:r>
      <w:proofErr w:type="spellStart"/>
      <w:r w:rsidRPr="00EE4488">
        <w:rPr>
          <w:rFonts w:ascii="Consolas" w:eastAsia="Calibri" w:hAnsi="Consolas" w:cs="Consolas"/>
          <w:sz w:val="14"/>
          <w:szCs w:val="14"/>
        </w:rPr>
        <w:t>uut</w:t>
      </w:r>
      <w:proofErr w:type="spellEnd"/>
      <w:r w:rsidRPr="00EE4488">
        <w:rPr>
          <w:rFonts w:ascii="Consolas" w:eastAsia="Calibri" w:hAnsi="Consolas" w:cs="Consolas"/>
          <w:sz w:val="14"/>
          <w:szCs w:val="14"/>
        </w:rPr>
        <w:t xml:space="preserve"> bridge debug</w:t>
      </w:r>
    </w:p>
    <w:p w14:paraId="03478E9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1906  ats/ide tester bridge debug</w:t>
      </w:r>
    </w:p>
    <w:p w14:paraId="6B36527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1907  framer bridge builder</w:t>
      </w:r>
    </w:p>
    <w:p w14:paraId="1E071CC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rPr>
        <w:t>1908  Sync Bridge (no flow)</w:t>
      </w:r>
    </w:p>
    <w:p w14:paraId="11E855B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1909</w:t>
      </w:r>
    </w:p>
    <w:p w14:paraId="192D094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1910</w:t>
      </w:r>
    </w:p>
    <w:p w14:paraId="6FC99A51"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1911</w:t>
      </w:r>
    </w:p>
    <w:p w14:paraId="2432181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1912</w:t>
      </w:r>
    </w:p>
    <w:p w14:paraId="30D36EE5"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1913</w:t>
      </w:r>
    </w:p>
    <w:p w14:paraId="3A520BAD"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1914</w:t>
      </w:r>
    </w:p>
    <w:p w14:paraId="7896C66F"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1915</w:t>
      </w:r>
    </w:p>
    <w:p w14:paraId="4B478151"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1916  ATS empty creeper</w:t>
      </w:r>
    </w:p>
    <w:p w14:paraId="1138D6F9"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1917</w:t>
      </w:r>
    </w:p>
    <w:p w14:paraId="4C9BBA11"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0D3DED14"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2000  ATS Port test</w:t>
      </w:r>
    </w:p>
    <w:p w14:paraId="1BBCD602"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2001  ATS Port test with 2*</w:t>
      </w:r>
    </w:p>
    <w:p w14:paraId="366AD7FB"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2002  ATS RAM extensive test (Jeff)</w:t>
      </w:r>
    </w:p>
    <w:p w14:paraId="3BEC7613"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2003  ATS T&amp;S register test</w:t>
      </w:r>
    </w:p>
    <w:p w14:paraId="797A9216"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2004  ATS T&amp;R register test</w:t>
      </w:r>
    </w:p>
    <w:p w14:paraId="6E43585D"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2005  ATS Data stack registers</w:t>
      </w:r>
    </w:p>
    <w:p w14:paraId="28A1EA16"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2006  ATS Return stack registers</w:t>
      </w:r>
    </w:p>
    <w:p w14:paraId="669E2309"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2007  ATS </w:t>
      </w:r>
      <w:proofErr w:type="spellStart"/>
      <w:r w:rsidRPr="00933D0F">
        <w:rPr>
          <w:rFonts w:ascii="Consolas" w:eastAsia="Calibri" w:hAnsi="Consolas" w:cs="Consolas"/>
          <w:sz w:val="14"/>
          <w:szCs w:val="14"/>
          <w:highlight w:val="yellow"/>
        </w:rPr>
        <w:t>LoVD</w:t>
      </w:r>
      <w:proofErr w:type="spellEnd"/>
      <w:r w:rsidRPr="00933D0F">
        <w:rPr>
          <w:rFonts w:ascii="Consolas" w:eastAsia="Calibri" w:hAnsi="Consolas" w:cs="Consolas"/>
          <w:sz w:val="14"/>
          <w:szCs w:val="14"/>
          <w:highlight w:val="yellow"/>
        </w:rPr>
        <w:t xml:space="preserve"> RAM test (Mark)</w:t>
      </w:r>
    </w:p>
    <w:p w14:paraId="5BB2F054"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2008  ATS Stacks 1 (Mark)</w:t>
      </w:r>
    </w:p>
    <w:p w14:paraId="7ABA9B1B" w14:textId="77777777" w:rsidR="001D1AA3" w:rsidRPr="00933D0F" w:rsidRDefault="001D1AA3" w:rsidP="00A9451D">
      <w:pPr>
        <w:overflowPunct/>
        <w:autoSpaceDE/>
        <w:autoSpaceDN/>
        <w:adjustRightInd/>
        <w:spacing w:line="276" w:lineRule="auto"/>
        <w:jc w:val="both"/>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2009  ATS Multiply Step &amp; shift</w:t>
      </w:r>
    </w:p>
    <w:p w14:paraId="63DD5DC8"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2010  ATS T,S,A&amp;R Data Path Tests</w:t>
      </w:r>
    </w:p>
    <w:p w14:paraId="3E63AEF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2011  ATS GPIO pin test (no EVB)</w:t>
      </w:r>
    </w:p>
    <w:p w14:paraId="113C8730"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2012  ATS Data stack (Mark)</w:t>
      </w:r>
    </w:p>
    <w:p w14:paraId="5A1AF229"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2013  ATS I/O reg latches</w:t>
      </w:r>
    </w:p>
    <w:p w14:paraId="56C8F1CC"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2014  ATS Carry set/clear</w:t>
      </w:r>
    </w:p>
    <w:p w14:paraId="75F11651"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2015  ATS @p test (Mark)</w:t>
      </w:r>
    </w:p>
    <w:p w14:paraId="3CF22141"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2016  ATS R,I to Address data paths</w:t>
      </w:r>
    </w:p>
    <w:p w14:paraId="2FF28FF5"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2017  ATS ROM Checksums</w:t>
      </w:r>
    </w:p>
    <w:p w14:paraId="07897F9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40EFEE8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2100  ATS Parallel Port Pins</w:t>
      </w:r>
      <w:r w:rsidRPr="00EE4488" w:rsidDel="000005DE">
        <w:rPr>
          <w:rFonts w:ascii="Consolas" w:eastAsia="Calibri" w:hAnsi="Consolas" w:cs="Consolas"/>
          <w:sz w:val="14"/>
          <w:szCs w:val="14"/>
        </w:rPr>
        <w:t xml:space="preserve"> </w:t>
      </w:r>
    </w:p>
    <w:p w14:paraId="4F9DF5B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2101  ATS @b !b (Mark)</w:t>
      </w:r>
    </w:p>
    <w:p w14:paraId="79E7B34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2102  ATS T-B (Mark)</w:t>
      </w:r>
    </w:p>
    <w:p w14:paraId="48D4E60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2103  ATS Port-I (Mark)</w:t>
      </w:r>
    </w:p>
    <w:p w14:paraId="2A88BE75"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2104  ATS Port-I Shorts</w:t>
      </w:r>
      <w:r>
        <w:rPr>
          <w:rFonts w:ascii="Consolas" w:eastAsia="Calibri" w:hAnsi="Consolas" w:cs="Consolas"/>
          <w:sz w:val="14"/>
          <w:szCs w:val="14"/>
          <w:highlight w:val="yellow"/>
        </w:rPr>
        <w:t xml:space="preserve"> 1 </w:t>
      </w:r>
      <w:r w:rsidRPr="00933D0F">
        <w:rPr>
          <w:rFonts w:ascii="Consolas" w:eastAsia="Calibri" w:hAnsi="Consolas" w:cs="Consolas"/>
          <w:sz w:val="14"/>
          <w:szCs w:val="14"/>
          <w:highlight w:val="yellow"/>
        </w:rPr>
        <w:t>(Mark)</w:t>
      </w:r>
    </w:p>
    <w:p w14:paraId="5AFF5F46"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2105 </w:t>
      </w:r>
      <w:r>
        <w:rPr>
          <w:rFonts w:ascii="Consolas" w:eastAsia="Calibri" w:hAnsi="Consolas" w:cs="Consolas"/>
          <w:sz w:val="14"/>
          <w:szCs w:val="14"/>
          <w:highlight w:val="yellow"/>
        </w:rPr>
        <w:t xml:space="preserve"> </w:t>
      </w:r>
      <w:r w:rsidRPr="00933D0F">
        <w:rPr>
          <w:rFonts w:ascii="Consolas" w:eastAsia="Calibri" w:hAnsi="Consolas" w:cs="Consolas"/>
          <w:sz w:val="14"/>
          <w:szCs w:val="14"/>
          <w:highlight w:val="yellow"/>
        </w:rPr>
        <w:t>ATS Port-I Shorts</w:t>
      </w:r>
      <w:r>
        <w:rPr>
          <w:rFonts w:ascii="Consolas" w:eastAsia="Calibri" w:hAnsi="Consolas" w:cs="Consolas"/>
          <w:sz w:val="14"/>
          <w:szCs w:val="14"/>
          <w:highlight w:val="yellow"/>
        </w:rPr>
        <w:t xml:space="preserve"> 2</w:t>
      </w:r>
      <w:r w:rsidRPr="00933D0F">
        <w:rPr>
          <w:rFonts w:ascii="Consolas" w:eastAsia="Calibri" w:hAnsi="Consolas" w:cs="Consolas"/>
          <w:sz w:val="14"/>
          <w:szCs w:val="14"/>
          <w:highlight w:val="yellow"/>
        </w:rPr>
        <w:t xml:space="preserve"> (Mark)</w:t>
      </w:r>
    </w:p>
    <w:p w14:paraId="11F6F94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2106  ATS Port-I Shorts 3 (Mark)</w:t>
      </w:r>
    </w:p>
    <w:p w14:paraId="4AC6653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2107  ATS Port-I Shorts 4 (Mark)</w:t>
      </w:r>
    </w:p>
    <w:p w14:paraId="38251CC9"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2108  ATS Port-I Shorts 5 (Mark)</w:t>
      </w:r>
    </w:p>
    <w:p w14:paraId="02CE1AE6"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2109  ATS Port-I Shorts 6 (Mark)</w:t>
      </w:r>
    </w:p>
    <w:p w14:paraId="37EA8EC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2110  ATS P-R-P Call (Mark)</w:t>
      </w:r>
    </w:p>
    <w:p w14:paraId="3C74E62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2111  ATS P-R-P Execute (Mark)</w:t>
      </w:r>
    </w:p>
    <w:p w14:paraId="6BAE3FEE"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2112  ATS SERDES 001 Slave</w:t>
      </w:r>
    </w:p>
    <w:p w14:paraId="16D77E88"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2113  ATS SERDES 701 Master</w:t>
      </w:r>
    </w:p>
    <w:p w14:paraId="641DDEA0"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2114  ATS Analog Basic checks</w:t>
      </w:r>
    </w:p>
    <w:p w14:paraId="68F29B4E"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2115  ATS 2* (Mark)</w:t>
      </w:r>
    </w:p>
    <w:p w14:paraId="3E3CF0D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2116  ATS 2/ (Mark)</w:t>
      </w:r>
    </w:p>
    <w:p w14:paraId="42F0BC2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2117  ATS 2*.b (Mark)</w:t>
      </w:r>
      <w:r w:rsidRPr="00EE4488">
        <w:rPr>
          <w:rFonts w:ascii="Consolas" w:eastAsia="Calibri" w:hAnsi="Consolas" w:cs="Consolas"/>
          <w:sz w:val="14"/>
          <w:szCs w:val="14"/>
        </w:rPr>
        <w:br w:type="column"/>
      </w:r>
    </w:p>
    <w:p w14:paraId="286EFFA8"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2200  ATS + (Mark)</w:t>
      </w:r>
    </w:p>
    <w:p w14:paraId="4552A18E"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2201  ATS </w:t>
      </w:r>
      <w:proofErr w:type="spellStart"/>
      <w:r w:rsidRPr="00933D0F">
        <w:rPr>
          <w:rFonts w:ascii="Consolas" w:eastAsia="Calibri" w:hAnsi="Consolas" w:cs="Consolas"/>
          <w:sz w:val="14"/>
          <w:szCs w:val="14"/>
          <w:highlight w:val="yellow"/>
        </w:rPr>
        <w:t>Ret&amp;Data</w:t>
      </w:r>
      <w:proofErr w:type="spellEnd"/>
      <w:r w:rsidRPr="00933D0F">
        <w:rPr>
          <w:rFonts w:ascii="Consolas" w:eastAsia="Calibri" w:hAnsi="Consolas" w:cs="Consolas"/>
          <w:sz w:val="14"/>
          <w:szCs w:val="14"/>
          <w:highlight w:val="yellow"/>
        </w:rPr>
        <w:t xml:space="preserve"> Stacks v2 (Mark)</w:t>
      </w:r>
    </w:p>
    <w:p w14:paraId="0E0C900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2202  ATS Data stack v2 (Mark)</w:t>
      </w:r>
    </w:p>
    <w:p w14:paraId="12FEA61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2203  ATS + v2 (Mark)</w:t>
      </w:r>
    </w:p>
    <w:p w14:paraId="4E36FE7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2204  ATS and (Mark)</w:t>
      </w:r>
    </w:p>
    <w:p w14:paraId="2ECC54CD"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2205  ATS and v2 (Mark)</w:t>
      </w:r>
    </w:p>
    <w:p w14:paraId="6FDDF9D6"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2206  ATS </w:t>
      </w:r>
      <w:proofErr w:type="spellStart"/>
      <w:r w:rsidRPr="00933D0F">
        <w:rPr>
          <w:rFonts w:ascii="Consolas" w:eastAsia="Calibri" w:hAnsi="Consolas" w:cs="Consolas"/>
          <w:sz w:val="14"/>
          <w:szCs w:val="14"/>
          <w:highlight w:val="yellow"/>
        </w:rPr>
        <w:t>xor</w:t>
      </w:r>
      <w:proofErr w:type="spellEnd"/>
      <w:r w:rsidRPr="00933D0F">
        <w:rPr>
          <w:rFonts w:ascii="Consolas" w:eastAsia="Calibri" w:hAnsi="Consolas" w:cs="Consolas"/>
          <w:sz w:val="14"/>
          <w:szCs w:val="14"/>
          <w:highlight w:val="yellow"/>
        </w:rPr>
        <w:t xml:space="preserve"> (Mark)</w:t>
      </w:r>
    </w:p>
    <w:p w14:paraId="31C67DE1"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2207  ATS </w:t>
      </w:r>
      <w:proofErr w:type="spellStart"/>
      <w:r w:rsidRPr="00933D0F">
        <w:rPr>
          <w:rFonts w:ascii="Consolas" w:eastAsia="Calibri" w:hAnsi="Consolas" w:cs="Consolas"/>
          <w:sz w:val="14"/>
          <w:szCs w:val="14"/>
          <w:highlight w:val="yellow"/>
        </w:rPr>
        <w:t>xor</w:t>
      </w:r>
      <w:proofErr w:type="spellEnd"/>
      <w:r w:rsidRPr="00933D0F">
        <w:rPr>
          <w:rFonts w:ascii="Consolas" w:eastAsia="Calibri" w:hAnsi="Consolas" w:cs="Consolas"/>
          <w:sz w:val="14"/>
          <w:szCs w:val="14"/>
          <w:highlight w:val="yellow"/>
        </w:rPr>
        <w:t xml:space="preserve"> v2 (Mark)</w:t>
      </w:r>
    </w:p>
    <w:p w14:paraId="26D7F36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933D0F">
        <w:rPr>
          <w:rFonts w:ascii="Consolas" w:eastAsia="Calibri" w:hAnsi="Consolas" w:cs="Consolas"/>
          <w:sz w:val="14"/>
          <w:szCs w:val="14"/>
          <w:highlight w:val="yellow"/>
        </w:rPr>
        <w:t>2208  ATS inv (Mark)</w:t>
      </w:r>
    </w:p>
    <w:p w14:paraId="45A0DDD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2209</w:t>
      </w:r>
    </w:p>
    <w:p w14:paraId="476BD993"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2210</w:t>
      </w:r>
    </w:p>
    <w:p w14:paraId="0F86AD0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2211</w:t>
      </w:r>
    </w:p>
    <w:p w14:paraId="3CA8AA1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2212</w:t>
      </w:r>
    </w:p>
    <w:p w14:paraId="2D928901"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2213</w:t>
      </w:r>
    </w:p>
    <w:p w14:paraId="699EB1DE"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2214</w:t>
      </w:r>
    </w:p>
    <w:p w14:paraId="081A8EEF"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2215</w:t>
      </w:r>
    </w:p>
    <w:p w14:paraId="7DEA0EE8"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2216</w:t>
      </w:r>
    </w:p>
    <w:p w14:paraId="174AE14E"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2217</w:t>
      </w:r>
    </w:p>
    <w:p w14:paraId="2EB22D1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0479080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2300  &lt;reserved creeper tests 4&gt;</w:t>
      </w:r>
    </w:p>
    <w:p w14:paraId="3235B64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2301</w:t>
      </w:r>
    </w:p>
    <w:p w14:paraId="519DC0E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2302</w:t>
      </w:r>
    </w:p>
    <w:p w14:paraId="2BFEC10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2303</w:t>
      </w:r>
    </w:p>
    <w:p w14:paraId="673FF239"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2304</w:t>
      </w:r>
    </w:p>
    <w:p w14:paraId="1B3C55E4"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2305</w:t>
      </w:r>
    </w:p>
    <w:p w14:paraId="74B7D5DB"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2306</w:t>
      </w:r>
    </w:p>
    <w:p w14:paraId="4B941E15"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2307</w:t>
      </w:r>
    </w:p>
    <w:p w14:paraId="0C52D849"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2308</w:t>
      </w:r>
    </w:p>
    <w:p w14:paraId="61401506"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2309</w:t>
      </w:r>
    </w:p>
    <w:p w14:paraId="72738355"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2310</w:t>
      </w:r>
    </w:p>
    <w:p w14:paraId="54825342"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2311</w:t>
      </w:r>
    </w:p>
    <w:p w14:paraId="26C0DCB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2312</w:t>
      </w:r>
    </w:p>
    <w:p w14:paraId="4FE08590"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2313</w:t>
      </w:r>
    </w:p>
    <w:p w14:paraId="7370D5C7"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2314</w:t>
      </w:r>
    </w:p>
    <w:p w14:paraId="4AC625C8"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2315</w:t>
      </w:r>
    </w:p>
    <w:p w14:paraId="2EA4587A" w14:textId="77777777" w:rsidR="001D1AA3" w:rsidRPr="00EE44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EE4488">
        <w:rPr>
          <w:rFonts w:ascii="Consolas" w:eastAsia="Calibri" w:hAnsi="Consolas" w:cs="Consolas"/>
          <w:sz w:val="14"/>
          <w:szCs w:val="14"/>
        </w:rPr>
        <w:t>2316</w:t>
      </w:r>
    </w:p>
    <w:p w14:paraId="71E30C98" w14:textId="77777777" w:rsidR="001D1AA3"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Pr>
          <w:rFonts w:ascii="Consolas" w:eastAsia="Calibri" w:hAnsi="Consolas" w:cs="Consolas"/>
          <w:sz w:val="14"/>
          <w:szCs w:val="14"/>
        </w:rPr>
        <w:t>2317</w:t>
      </w:r>
    </w:p>
    <w:p w14:paraId="2E671FFA" w14:textId="77777777" w:rsidR="001D1AA3"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Pr>
          <w:rFonts w:ascii="Consolas" w:eastAsia="Calibri" w:hAnsi="Consolas" w:cs="Consolas"/>
          <w:sz w:val="14"/>
          <w:szCs w:val="14"/>
        </w:rPr>
        <w:br w:type="page"/>
      </w:r>
    </w:p>
    <w:p w14:paraId="45427DEE" w14:textId="77777777" w:rsidR="001D1AA3"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22E5F19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2400</w:t>
      </w:r>
    </w:p>
    <w:p w14:paraId="6A714D4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2401</w:t>
      </w:r>
    </w:p>
    <w:p w14:paraId="17AE4B1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2402</w:t>
      </w:r>
    </w:p>
    <w:p w14:paraId="1483E1A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2403</w:t>
      </w:r>
    </w:p>
    <w:p w14:paraId="2274F99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2404</w:t>
      </w:r>
    </w:p>
    <w:p w14:paraId="7C9816F4"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2405</w:t>
      </w:r>
    </w:p>
    <w:p w14:paraId="71B58D9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2406</w:t>
      </w:r>
    </w:p>
    <w:p w14:paraId="5D04E87D"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2407</w:t>
      </w:r>
    </w:p>
    <w:p w14:paraId="2057E42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2408</w:t>
      </w:r>
    </w:p>
    <w:p w14:paraId="66D82606"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2409</w:t>
      </w:r>
    </w:p>
    <w:p w14:paraId="0D37921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2410</w:t>
      </w:r>
    </w:p>
    <w:p w14:paraId="27EB608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2411</w:t>
      </w:r>
    </w:p>
    <w:p w14:paraId="0BE215E6"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2412</w:t>
      </w:r>
    </w:p>
    <w:p w14:paraId="7B6ED4A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2413</w:t>
      </w:r>
    </w:p>
    <w:p w14:paraId="65E0B1B4"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2414</w:t>
      </w:r>
    </w:p>
    <w:p w14:paraId="780E38A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2415</w:t>
      </w:r>
    </w:p>
    <w:p w14:paraId="54A05EF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2416</w:t>
      </w:r>
    </w:p>
    <w:p w14:paraId="2767428E"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2417</w:t>
      </w:r>
    </w:p>
    <w:p w14:paraId="3F7116D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70869E28"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2500</w:t>
      </w:r>
    </w:p>
    <w:p w14:paraId="776E531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2501</w:t>
      </w:r>
    </w:p>
    <w:p w14:paraId="5E77D05C"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2502</w:t>
      </w:r>
    </w:p>
    <w:p w14:paraId="35813C4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2503</w:t>
      </w:r>
    </w:p>
    <w:p w14:paraId="39F1537E"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2504</w:t>
      </w:r>
    </w:p>
    <w:p w14:paraId="7A1CE65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2505</w:t>
      </w:r>
    </w:p>
    <w:p w14:paraId="41BE2C3E"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2506</w:t>
      </w:r>
    </w:p>
    <w:p w14:paraId="37B411AD"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2507</w:t>
      </w:r>
    </w:p>
    <w:p w14:paraId="1216FAC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2508</w:t>
      </w:r>
    </w:p>
    <w:p w14:paraId="16A08C54"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2509</w:t>
      </w:r>
    </w:p>
    <w:p w14:paraId="28341DAD"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2510</w:t>
      </w:r>
    </w:p>
    <w:p w14:paraId="7263414C"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2511</w:t>
      </w:r>
    </w:p>
    <w:p w14:paraId="64CCFD7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2512</w:t>
      </w:r>
    </w:p>
    <w:p w14:paraId="2723A33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2513</w:t>
      </w:r>
    </w:p>
    <w:p w14:paraId="1D38E2D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2514</w:t>
      </w:r>
    </w:p>
    <w:p w14:paraId="2A637A5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2515</w:t>
      </w:r>
    </w:p>
    <w:p w14:paraId="45586D5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2516</w:t>
      </w:r>
    </w:p>
    <w:p w14:paraId="6C66618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2517</w:t>
      </w:r>
    </w:p>
    <w:p w14:paraId="2EB7DB6C"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5E69896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2600</w:t>
      </w:r>
    </w:p>
    <w:p w14:paraId="11C87BED"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2601</w:t>
      </w:r>
    </w:p>
    <w:p w14:paraId="5346E83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2602</w:t>
      </w:r>
    </w:p>
    <w:p w14:paraId="6247A43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2603</w:t>
      </w:r>
    </w:p>
    <w:p w14:paraId="717436E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2604</w:t>
      </w:r>
    </w:p>
    <w:p w14:paraId="126A78E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2605</w:t>
      </w:r>
    </w:p>
    <w:p w14:paraId="19AE33F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2606</w:t>
      </w:r>
    </w:p>
    <w:p w14:paraId="4B0CDEC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2607</w:t>
      </w:r>
    </w:p>
    <w:p w14:paraId="47CB53C8"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2608</w:t>
      </w:r>
    </w:p>
    <w:p w14:paraId="5E59F12D"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2609</w:t>
      </w:r>
    </w:p>
    <w:p w14:paraId="3B863D2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2610</w:t>
      </w:r>
    </w:p>
    <w:p w14:paraId="27E54AB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2611</w:t>
      </w:r>
    </w:p>
    <w:p w14:paraId="22708C9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2612</w:t>
      </w:r>
    </w:p>
    <w:p w14:paraId="52CDB66C"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2613</w:t>
      </w:r>
    </w:p>
    <w:p w14:paraId="38DC30F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2614</w:t>
      </w:r>
    </w:p>
    <w:p w14:paraId="724F448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2615</w:t>
      </w:r>
    </w:p>
    <w:p w14:paraId="6603DB5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2616</w:t>
      </w:r>
    </w:p>
    <w:p w14:paraId="3D0331D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2617</w:t>
      </w:r>
      <w:r>
        <w:rPr>
          <w:rFonts w:ascii="Consolas" w:eastAsia="Calibri" w:hAnsi="Consolas" w:cs="Consolas"/>
          <w:sz w:val="14"/>
          <w:szCs w:val="14"/>
        </w:rPr>
        <w:br w:type="column"/>
      </w:r>
    </w:p>
    <w:p w14:paraId="3E9AC6C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2700</w:t>
      </w:r>
    </w:p>
    <w:p w14:paraId="52C8FF2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2701</w:t>
      </w:r>
    </w:p>
    <w:p w14:paraId="03F0ADB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2702</w:t>
      </w:r>
    </w:p>
    <w:p w14:paraId="4344402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2703</w:t>
      </w:r>
    </w:p>
    <w:p w14:paraId="2C5F1F98"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2704</w:t>
      </w:r>
    </w:p>
    <w:p w14:paraId="584BDFDC"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2705</w:t>
      </w:r>
    </w:p>
    <w:p w14:paraId="71D7EC5C"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2706</w:t>
      </w:r>
    </w:p>
    <w:p w14:paraId="039385C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2707</w:t>
      </w:r>
    </w:p>
    <w:p w14:paraId="4D7FDC9D"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2708</w:t>
      </w:r>
    </w:p>
    <w:p w14:paraId="3D3F4B2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2709</w:t>
      </w:r>
    </w:p>
    <w:p w14:paraId="4032E206"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2710</w:t>
      </w:r>
    </w:p>
    <w:p w14:paraId="7B15C54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2711</w:t>
      </w:r>
    </w:p>
    <w:p w14:paraId="0D3D875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2712</w:t>
      </w:r>
    </w:p>
    <w:p w14:paraId="0C7CD82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2713</w:t>
      </w:r>
    </w:p>
    <w:p w14:paraId="2C7D7D6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2714</w:t>
      </w:r>
    </w:p>
    <w:p w14:paraId="6540B07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2715</w:t>
      </w:r>
    </w:p>
    <w:p w14:paraId="7DBE62C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2716</w:t>
      </w:r>
    </w:p>
    <w:p w14:paraId="0BDF4F5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2717</w:t>
      </w:r>
    </w:p>
    <w:p w14:paraId="10F2C21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4C0D1398"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2800</w:t>
      </w:r>
    </w:p>
    <w:p w14:paraId="2CB5983E"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2801</w:t>
      </w:r>
    </w:p>
    <w:p w14:paraId="4D9E5D3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2802</w:t>
      </w:r>
    </w:p>
    <w:p w14:paraId="4F69CC0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2803</w:t>
      </w:r>
    </w:p>
    <w:p w14:paraId="28C547B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2804</w:t>
      </w:r>
    </w:p>
    <w:p w14:paraId="335C23A6"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2805</w:t>
      </w:r>
    </w:p>
    <w:p w14:paraId="70D062AE"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2806</w:t>
      </w:r>
    </w:p>
    <w:p w14:paraId="0566A314"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2807</w:t>
      </w:r>
    </w:p>
    <w:p w14:paraId="4D8ADF1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2808</w:t>
      </w:r>
    </w:p>
    <w:p w14:paraId="639DC20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2809</w:t>
      </w:r>
    </w:p>
    <w:p w14:paraId="362A9C9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2810</w:t>
      </w:r>
    </w:p>
    <w:p w14:paraId="1BC5BF8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2811</w:t>
      </w:r>
    </w:p>
    <w:p w14:paraId="0C511E6C"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2812</w:t>
      </w:r>
    </w:p>
    <w:p w14:paraId="1F08C53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2813</w:t>
      </w:r>
    </w:p>
    <w:p w14:paraId="2E81A5DE"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2814</w:t>
      </w:r>
    </w:p>
    <w:p w14:paraId="3EC510E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2815</w:t>
      </w:r>
    </w:p>
    <w:p w14:paraId="29269DA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2816</w:t>
      </w:r>
    </w:p>
    <w:p w14:paraId="4979DAF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2817</w:t>
      </w:r>
    </w:p>
    <w:p w14:paraId="62D124E4"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0C813AC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2900</w:t>
      </w:r>
    </w:p>
    <w:p w14:paraId="54B80EF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2901</w:t>
      </w:r>
    </w:p>
    <w:p w14:paraId="34225E6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2902</w:t>
      </w:r>
    </w:p>
    <w:p w14:paraId="258BDB3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2903</w:t>
      </w:r>
    </w:p>
    <w:p w14:paraId="0165083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2904</w:t>
      </w:r>
    </w:p>
    <w:p w14:paraId="1BF849B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2905</w:t>
      </w:r>
    </w:p>
    <w:p w14:paraId="1F31E73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2906</w:t>
      </w:r>
    </w:p>
    <w:p w14:paraId="58805BF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2907</w:t>
      </w:r>
    </w:p>
    <w:p w14:paraId="4F543A2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2908</w:t>
      </w:r>
    </w:p>
    <w:p w14:paraId="6D46D2A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2909</w:t>
      </w:r>
    </w:p>
    <w:p w14:paraId="510C92F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2910</w:t>
      </w:r>
    </w:p>
    <w:p w14:paraId="6A6E9AB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2911</w:t>
      </w:r>
    </w:p>
    <w:p w14:paraId="3031626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2912</w:t>
      </w:r>
    </w:p>
    <w:p w14:paraId="7198C4A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2913</w:t>
      </w:r>
    </w:p>
    <w:p w14:paraId="0CBE616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2914</w:t>
      </w:r>
    </w:p>
    <w:p w14:paraId="7EABF27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2915</w:t>
      </w:r>
    </w:p>
    <w:p w14:paraId="258128E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2916</w:t>
      </w:r>
    </w:p>
    <w:p w14:paraId="670AFAF6"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2917</w:t>
      </w:r>
      <w:r>
        <w:rPr>
          <w:rFonts w:ascii="Consolas" w:eastAsia="Calibri" w:hAnsi="Consolas" w:cs="Consolas"/>
          <w:sz w:val="14"/>
          <w:szCs w:val="14"/>
        </w:rPr>
        <w:br w:type="column"/>
      </w:r>
    </w:p>
    <w:p w14:paraId="2B4A8F6D"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3000</w:t>
      </w:r>
      <w:r>
        <w:rPr>
          <w:rFonts w:ascii="Consolas" w:eastAsia="Calibri" w:hAnsi="Consolas" w:cs="Consolas"/>
          <w:sz w:val="14"/>
          <w:szCs w:val="14"/>
        </w:rPr>
        <w:t xml:space="preserve">  GPS Correlator Mk1 Carr 1st</w:t>
      </w:r>
    </w:p>
    <w:p w14:paraId="666D1D3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3001</w:t>
      </w:r>
      <w:r>
        <w:rPr>
          <w:rFonts w:ascii="Consolas" w:eastAsia="Calibri" w:hAnsi="Consolas" w:cs="Consolas"/>
          <w:sz w:val="14"/>
          <w:szCs w:val="14"/>
        </w:rPr>
        <w:t xml:space="preserve">    " " Carrier 2nd </w:t>
      </w:r>
    </w:p>
    <w:p w14:paraId="0305BD6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3002</w:t>
      </w:r>
      <w:r>
        <w:rPr>
          <w:rFonts w:ascii="Consolas" w:eastAsia="Calibri" w:hAnsi="Consolas" w:cs="Consolas"/>
          <w:sz w:val="14"/>
          <w:szCs w:val="14"/>
        </w:rPr>
        <w:t xml:space="preserve">    " " Carrier Turnaround-1</w:t>
      </w:r>
    </w:p>
    <w:p w14:paraId="0E405278"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3003</w:t>
      </w:r>
      <w:r>
        <w:rPr>
          <w:rFonts w:ascii="Consolas" w:eastAsia="Calibri" w:hAnsi="Consolas" w:cs="Consolas"/>
          <w:sz w:val="14"/>
          <w:szCs w:val="14"/>
        </w:rPr>
        <w:t xml:space="preserve">    " " Carrier Turnaround 2</w:t>
      </w:r>
    </w:p>
    <w:p w14:paraId="54A87998"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3004</w:t>
      </w:r>
      <w:r>
        <w:rPr>
          <w:rFonts w:ascii="Consolas" w:eastAsia="Calibri" w:hAnsi="Consolas" w:cs="Consolas"/>
          <w:sz w:val="14"/>
          <w:szCs w:val="14"/>
        </w:rPr>
        <w:t xml:space="preserve">    " " Code</w:t>
      </w:r>
    </w:p>
    <w:p w14:paraId="5E4DAF4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3005</w:t>
      </w:r>
      <w:r>
        <w:rPr>
          <w:rFonts w:ascii="Consolas" w:eastAsia="Calibri" w:hAnsi="Consolas" w:cs="Consolas"/>
          <w:sz w:val="14"/>
          <w:szCs w:val="14"/>
        </w:rPr>
        <w:t xml:space="preserve">    " " Carrier special first</w:t>
      </w:r>
    </w:p>
    <w:p w14:paraId="654B438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3006</w:t>
      </w:r>
      <w:r>
        <w:rPr>
          <w:rFonts w:ascii="Consolas" w:eastAsia="Calibri" w:hAnsi="Consolas" w:cs="Consolas"/>
          <w:sz w:val="14"/>
          <w:szCs w:val="14"/>
        </w:rPr>
        <w:t xml:space="preserve">    " " Carrier special last</w:t>
      </w:r>
    </w:p>
    <w:p w14:paraId="136AD6CF"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3007</w:t>
      </w:r>
      <w:r>
        <w:rPr>
          <w:rFonts w:ascii="Consolas" w:eastAsia="Calibri" w:hAnsi="Consolas" w:cs="Consolas"/>
          <w:sz w:val="14"/>
          <w:szCs w:val="14"/>
        </w:rPr>
        <w:t xml:space="preserve">  GPS </w:t>
      </w:r>
      <w:proofErr w:type="spellStart"/>
      <w:r>
        <w:rPr>
          <w:rFonts w:ascii="Consolas" w:eastAsia="Calibri" w:hAnsi="Consolas" w:cs="Consolas"/>
          <w:sz w:val="14"/>
          <w:szCs w:val="14"/>
        </w:rPr>
        <w:t>Strm</w:t>
      </w:r>
      <w:proofErr w:type="spellEnd"/>
      <w:r>
        <w:rPr>
          <w:rFonts w:ascii="Consolas" w:eastAsia="Calibri" w:hAnsi="Consolas" w:cs="Consolas"/>
          <w:sz w:val="14"/>
          <w:szCs w:val="14"/>
        </w:rPr>
        <w:t xml:space="preserve"> delay fill</w:t>
      </w:r>
    </w:p>
    <w:p w14:paraId="04BF763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3008</w:t>
      </w:r>
      <w:r>
        <w:rPr>
          <w:rFonts w:ascii="Consolas" w:eastAsia="Calibri" w:hAnsi="Consolas" w:cs="Consolas"/>
          <w:sz w:val="14"/>
          <w:szCs w:val="14"/>
        </w:rPr>
        <w:t xml:space="preserve">  GPS </w:t>
      </w:r>
      <w:proofErr w:type="spellStart"/>
      <w:r>
        <w:rPr>
          <w:rFonts w:ascii="Consolas" w:eastAsia="Calibri" w:hAnsi="Consolas" w:cs="Consolas"/>
          <w:sz w:val="14"/>
          <w:szCs w:val="14"/>
        </w:rPr>
        <w:t>Strm</w:t>
      </w:r>
      <w:proofErr w:type="spellEnd"/>
      <w:r>
        <w:rPr>
          <w:rFonts w:ascii="Consolas" w:eastAsia="Calibri" w:hAnsi="Consolas" w:cs="Consolas"/>
          <w:sz w:val="14"/>
          <w:szCs w:val="14"/>
        </w:rPr>
        <w:t xml:space="preserve"> delay empty</w:t>
      </w:r>
    </w:p>
    <w:p w14:paraId="40275D4C" w14:textId="77777777" w:rsidR="001D1AA3" w:rsidRPr="00963F66" w:rsidRDefault="001D1AA3" w:rsidP="00A9451D">
      <w:pPr>
        <w:overflowPunct/>
        <w:autoSpaceDE/>
        <w:autoSpaceDN/>
        <w:adjustRightInd/>
        <w:spacing w:line="276" w:lineRule="auto"/>
        <w:jc w:val="both"/>
        <w:textAlignment w:val="auto"/>
        <w:rPr>
          <w:rFonts w:ascii="Consolas" w:eastAsia="Calibri" w:hAnsi="Consolas" w:cs="Consolas"/>
          <w:sz w:val="14"/>
          <w:szCs w:val="14"/>
          <w:lang w:val="es-AR"/>
        </w:rPr>
      </w:pPr>
      <w:r w:rsidRPr="00963F66">
        <w:rPr>
          <w:rFonts w:ascii="Consolas" w:eastAsia="Calibri" w:hAnsi="Consolas" w:cs="Consolas"/>
          <w:sz w:val="14"/>
          <w:szCs w:val="14"/>
          <w:lang w:val="es-AR"/>
        </w:rPr>
        <w:t xml:space="preserve">3009  GPS </w:t>
      </w:r>
      <w:proofErr w:type="spellStart"/>
      <w:r w:rsidRPr="00963F66">
        <w:rPr>
          <w:rFonts w:ascii="Consolas" w:eastAsia="Calibri" w:hAnsi="Consolas" w:cs="Consolas"/>
          <w:sz w:val="14"/>
          <w:szCs w:val="14"/>
          <w:lang w:val="es-AR"/>
        </w:rPr>
        <w:t>Osc</w:t>
      </w:r>
      <w:proofErr w:type="spellEnd"/>
      <w:r w:rsidRPr="00963F66">
        <w:rPr>
          <w:rFonts w:ascii="Consolas" w:eastAsia="Calibri" w:hAnsi="Consolas" w:cs="Consolas"/>
          <w:sz w:val="14"/>
          <w:szCs w:val="14"/>
          <w:lang w:val="es-AR"/>
        </w:rPr>
        <w:t xml:space="preserve"> Monitor (</w:t>
      </w:r>
      <w:r>
        <w:rPr>
          <w:rFonts w:ascii="Consolas" w:eastAsia="Calibri" w:hAnsi="Consolas" w:cs="Consolas"/>
          <w:sz w:val="14"/>
          <w:szCs w:val="14"/>
          <w:lang w:val="es-AR"/>
        </w:rPr>
        <w:t>500</w:t>
      </w:r>
      <w:r w:rsidRPr="00963F66">
        <w:rPr>
          <w:rFonts w:ascii="Consolas" w:eastAsia="Calibri" w:hAnsi="Consolas" w:cs="Consolas"/>
          <w:sz w:val="14"/>
          <w:szCs w:val="14"/>
          <w:lang w:val="es-AR"/>
        </w:rPr>
        <w:t>)</w:t>
      </w:r>
    </w:p>
    <w:p w14:paraId="4132F85D" w14:textId="77777777" w:rsidR="001D1AA3" w:rsidRPr="00963F66" w:rsidRDefault="001D1AA3" w:rsidP="00A9451D">
      <w:pPr>
        <w:overflowPunct/>
        <w:autoSpaceDE/>
        <w:autoSpaceDN/>
        <w:adjustRightInd/>
        <w:spacing w:line="276" w:lineRule="auto"/>
        <w:jc w:val="both"/>
        <w:textAlignment w:val="auto"/>
        <w:rPr>
          <w:rFonts w:ascii="Consolas" w:eastAsia="Calibri" w:hAnsi="Consolas" w:cs="Consolas"/>
          <w:sz w:val="14"/>
          <w:szCs w:val="14"/>
          <w:lang w:val="es-AR"/>
        </w:rPr>
      </w:pPr>
      <w:r w:rsidRPr="00963F66">
        <w:rPr>
          <w:rFonts w:ascii="Consolas" w:eastAsia="Calibri" w:hAnsi="Consolas" w:cs="Consolas"/>
          <w:sz w:val="14"/>
          <w:szCs w:val="14"/>
          <w:lang w:val="es-AR"/>
        </w:rPr>
        <w:t xml:space="preserve">3010  GPS </w:t>
      </w:r>
      <w:proofErr w:type="spellStart"/>
      <w:r w:rsidRPr="00963F66">
        <w:rPr>
          <w:rFonts w:ascii="Consolas" w:eastAsia="Calibri" w:hAnsi="Consolas" w:cs="Consolas"/>
          <w:sz w:val="14"/>
          <w:szCs w:val="14"/>
          <w:lang w:val="es-AR"/>
        </w:rPr>
        <w:t>Osc</w:t>
      </w:r>
      <w:proofErr w:type="spellEnd"/>
      <w:r w:rsidRPr="00963F66">
        <w:rPr>
          <w:rFonts w:ascii="Consolas" w:eastAsia="Calibri" w:hAnsi="Consolas" w:cs="Consolas"/>
          <w:sz w:val="14"/>
          <w:szCs w:val="14"/>
          <w:lang w:val="es-AR"/>
        </w:rPr>
        <w:t xml:space="preserve"> Agent (</w:t>
      </w:r>
      <w:r>
        <w:rPr>
          <w:rFonts w:ascii="Consolas" w:eastAsia="Calibri" w:hAnsi="Consolas" w:cs="Consolas"/>
          <w:sz w:val="14"/>
          <w:szCs w:val="14"/>
          <w:lang w:val="es-AR"/>
        </w:rPr>
        <w:t>600</w:t>
      </w:r>
      <w:r w:rsidRPr="00963F66">
        <w:rPr>
          <w:rFonts w:ascii="Consolas" w:eastAsia="Calibri" w:hAnsi="Consolas" w:cs="Consolas"/>
          <w:sz w:val="14"/>
          <w:szCs w:val="14"/>
          <w:lang w:val="es-AR"/>
        </w:rPr>
        <w:t>)</w:t>
      </w:r>
    </w:p>
    <w:p w14:paraId="5B6ED3C3"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3011</w:t>
      </w:r>
    </w:p>
    <w:p w14:paraId="45BEC0B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3012</w:t>
      </w:r>
      <w:r>
        <w:rPr>
          <w:rFonts w:ascii="Consolas" w:eastAsia="Calibri" w:hAnsi="Consolas" w:cs="Consolas"/>
          <w:sz w:val="14"/>
          <w:szCs w:val="14"/>
        </w:rPr>
        <w:t xml:space="preserve">  GPS TEMP input mux </w:t>
      </w:r>
      <w:proofErr w:type="spellStart"/>
      <w:r>
        <w:rPr>
          <w:rFonts w:ascii="Consolas" w:eastAsia="Calibri" w:hAnsi="Consolas" w:cs="Consolas"/>
          <w:sz w:val="14"/>
          <w:szCs w:val="14"/>
        </w:rPr>
        <w:t>strm</w:t>
      </w:r>
      <w:proofErr w:type="spellEnd"/>
      <w:r>
        <w:rPr>
          <w:rFonts w:ascii="Consolas" w:eastAsia="Calibri" w:hAnsi="Consolas" w:cs="Consolas"/>
          <w:sz w:val="14"/>
          <w:szCs w:val="14"/>
        </w:rPr>
        <w:t>/data</w:t>
      </w:r>
    </w:p>
    <w:p w14:paraId="41F44DB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3013</w:t>
      </w:r>
      <w:r>
        <w:rPr>
          <w:rFonts w:ascii="Consolas" w:eastAsia="Calibri" w:hAnsi="Consolas" w:cs="Consolas"/>
          <w:sz w:val="14"/>
          <w:szCs w:val="14"/>
        </w:rPr>
        <w:t xml:space="preserve">  GPS TEMP Smart answer buffer</w:t>
      </w:r>
    </w:p>
    <w:p w14:paraId="5456AE36"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3014</w:t>
      </w:r>
      <w:r>
        <w:rPr>
          <w:rFonts w:ascii="Consolas" w:eastAsia="Calibri" w:hAnsi="Consolas" w:cs="Consolas"/>
          <w:sz w:val="14"/>
          <w:szCs w:val="14"/>
        </w:rPr>
        <w:t xml:space="preserve">  GPS TEMP </w:t>
      </w:r>
      <w:proofErr w:type="spellStart"/>
      <w:r>
        <w:rPr>
          <w:rFonts w:ascii="Consolas" w:eastAsia="Calibri" w:hAnsi="Consolas" w:cs="Consolas"/>
          <w:sz w:val="14"/>
          <w:szCs w:val="14"/>
        </w:rPr>
        <w:t>snork</w:t>
      </w:r>
      <w:proofErr w:type="spellEnd"/>
      <w:r>
        <w:rPr>
          <w:rFonts w:ascii="Consolas" w:eastAsia="Calibri" w:hAnsi="Consolas" w:cs="Consolas"/>
          <w:sz w:val="14"/>
          <w:szCs w:val="14"/>
        </w:rPr>
        <w:t>/gang sig feed</w:t>
      </w:r>
    </w:p>
    <w:p w14:paraId="1C663F1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3015</w:t>
      </w:r>
      <w:r>
        <w:rPr>
          <w:rFonts w:ascii="Consolas" w:eastAsia="Calibri" w:hAnsi="Consolas" w:cs="Consolas"/>
          <w:sz w:val="14"/>
          <w:szCs w:val="14"/>
        </w:rPr>
        <w:t xml:space="preserve">  GPS TEMP Sig gen for </w:t>
      </w:r>
      <w:proofErr w:type="spellStart"/>
      <w:r>
        <w:rPr>
          <w:rFonts w:ascii="Consolas" w:eastAsia="Calibri" w:hAnsi="Consolas" w:cs="Consolas"/>
          <w:sz w:val="14"/>
          <w:szCs w:val="14"/>
        </w:rPr>
        <w:t>meas</w:t>
      </w:r>
      <w:proofErr w:type="spellEnd"/>
    </w:p>
    <w:p w14:paraId="198DFC7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3016</w:t>
      </w:r>
      <w:r>
        <w:rPr>
          <w:rFonts w:ascii="Consolas" w:eastAsia="Calibri" w:hAnsi="Consolas" w:cs="Consolas"/>
          <w:sz w:val="14"/>
          <w:szCs w:val="14"/>
        </w:rPr>
        <w:t xml:space="preserve">  GPS TEMP Haleakala </w:t>
      </w:r>
      <w:proofErr w:type="spellStart"/>
      <w:r>
        <w:rPr>
          <w:rFonts w:ascii="Consolas" w:eastAsia="Calibri" w:hAnsi="Consolas" w:cs="Consolas"/>
          <w:sz w:val="14"/>
          <w:szCs w:val="14"/>
        </w:rPr>
        <w:t>sF</w:t>
      </w:r>
      <w:proofErr w:type="spellEnd"/>
      <w:r>
        <w:rPr>
          <w:rFonts w:ascii="Consolas" w:eastAsia="Calibri" w:hAnsi="Consolas" w:cs="Consolas"/>
          <w:sz w:val="14"/>
          <w:szCs w:val="14"/>
        </w:rPr>
        <w:t xml:space="preserve"> inject</w:t>
      </w:r>
    </w:p>
    <w:p w14:paraId="771A344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3017</w:t>
      </w:r>
      <w:r>
        <w:rPr>
          <w:rFonts w:ascii="Consolas" w:eastAsia="Calibri" w:hAnsi="Consolas" w:cs="Consolas"/>
          <w:sz w:val="14"/>
          <w:szCs w:val="14"/>
        </w:rPr>
        <w:t xml:space="preserve">  GPS TEMP absorber</w:t>
      </w:r>
    </w:p>
    <w:p w14:paraId="435518C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32A3998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3100</w:t>
      </w:r>
      <w:r>
        <w:rPr>
          <w:rFonts w:ascii="Consolas" w:eastAsia="Calibri" w:hAnsi="Consolas" w:cs="Consolas"/>
          <w:sz w:val="14"/>
          <w:szCs w:val="14"/>
        </w:rPr>
        <w:t xml:space="preserve">  SRAM test helper node 108</w:t>
      </w:r>
    </w:p>
    <w:p w14:paraId="49459BB8"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3101</w:t>
      </w:r>
      <w:r>
        <w:rPr>
          <w:rFonts w:ascii="Consolas" w:eastAsia="Calibri" w:hAnsi="Consolas" w:cs="Consolas"/>
          <w:sz w:val="14"/>
          <w:szCs w:val="14"/>
        </w:rPr>
        <w:t xml:space="preserve">  GPS Sig Input 708</w:t>
      </w:r>
    </w:p>
    <w:p w14:paraId="0E73CD38"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3102</w:t>
      </w:r>
      <w:r>
        <w:rPr>
          <w:rFonts w:ascii="Consolas" w:eastAsia="Calibri" w:hAnsi="Consolas" w:cs="Consolas"/>
          <w:sz w:val="14"/>
          <w:szCs w:val="14"/>
        </w:rPr>
        <w:t xml:space="preserve">  GPS FIFO Mk3</w:t>
      </w:r>
    </w:p>
    <w:p w14:paraId="0B949BFD"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3103</w:t>
      </w:r>
      <w:r>
        <w:rPr>
          <w:rFonts w:ascii="Consolas" w:eastAsia="Calibri" w:hAnsi="Consolas" w:cs="Consolas"/>
          <w:sz w:val="14"/>
          <w:szCs w:val="14"/>
        </w:rPr>
        <w:t xml:space="preserve">  GPS Instrumentation 705-&gt;706</w:t>
      </w:r>
    </w:p>
    <w:p w14:paraId="5F30E6B1"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3104</w:t>
      </w:r>
      <w:r>
        <w:rPr>
          <w:rFonts w:ascii="Consolas" w:eastAsia="Calibri" w:hAnsi="Consolas" w:cs="Consolas"/>
          <w:sz w:val="14"/>
          <w:szCs w:val="14"/>
        </w:rPr>
        <w:t xml:space="preserve">  GPS Mem Mk3 608</w:t>
      </w:r>
    </w:p>
    <w:p w14:paraId="720EED76"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3105</w:t>
      </w:r>
      <w:r>
        <w:rPr>
          <w:rFonts w:ascii="Consolas" w:eastAsia="Calibri" w:hAnsi="Consolas" w:cs="Consolas"/>
          <w:sz w:val="14"/>
          <w:szCs w:val="14"/>
        </w:rPr>
        <w:t xml:space="preserve">  GPS TEMP Sig Input 709</w:t>
      </w:r>
    </w:p>
    <w:p w14:paraId="41B8CDE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3106</w:t>
      </w:r>
    </w:p>
    <w:p w14:paraId="69C06232"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3107</w:t>
      </w:r>
    </w:p>
    <w:p w14:paraId="1484105A"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3108</w:t>
      </w:r>
    </w:p>
    <w:p w14:paraId="29740DA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3109</w:t>
      </w:r>
    </w:p>
    <w:p w14:paraId="643CD260"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3110</w:t>
      </w:r>
    </w:p>
    <w:p w14:paraId="0C5F9FBE"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3111</w:t>
      </w:r>
    </w:p>
    <w:p w14:paraId="4B8000F5"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3112</w:t>
      </w:r>
    </w:p>
    <w:p w14:paraId="08B1950B"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3113</w:t>
      </w:r>
    </w:p>
    <w:p w14:paraId="1FAF78E7"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3114</w:t>
      </w:r>
    </w:p>
    <w:p w14:paraId="29BDE859"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3115</w:t>
      </w:r>
    </w:p>
    <w:p w14:paraId="75875B2C" w14:textId="77777777" w:rsidR="001D1AA3" w:rsidRPr="00080288"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3116</w:t>
      </w:r>
    </w:p>
    <w:p w14:paraId="64C193B4" w14:textId="77777777" w:rsidR="001D1AA3"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080288">
        <w:rPr>
          <w:rFonts w:ascii="Consolas" w:eastAsia="Calibri" w:hAnsi="Consolas" w:cs="Consolas"/>
          <w:sz w:val="14"/>
          <w:szCs w:val="14"/>
        </w:rPr>
        <w:t>3117</w:t>
      </w:r>
    </w:p>
    <w:p w14:paraId="714C4FCE" w14:textId="77777777" w:rsidR="001D1AA3"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Pr>
          <w:rFonts w:ascii="Consolas" w:eastAsia="Calibri" w:hAnsi="Consolas" w:cs="Consolas"/>
          <w:sz w:val="14"/>
          <w:szCs w:val="14"/>
        </w:rPr>
        <w:br w:type="page"/>
      </w:r>
    </w:p>
    <w:p w14:paraId="179E95D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39E7F4D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000</w:t>
      </w:r>
      <w:r>
        <w:rPr>
          <w:rFonts w:ascii="Consolas" w:eastAsia="Calibri" w:hAnsi="Consolas" w:cs="Consolas"/>
          <w:sz w:val="14"/>
          <w:szCs w:val="14"/>
        </w:rPr>
        <w:t xml:space="preserve">  TEMP </w:t>
      </w:r>
    </w:p>
    <w:p w14:paraId="12A970E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001</w:t>
      </w:r>
      <w:r>
        <w:rPr>
          <w:rFonts w:ascii="Consolas" w:eastAsia="Calibri" w:hAnsi="Consolas" w:cs="Consolas"/>
          <w:sz w:val="14"/>
          <w:szCs w:val="14"/>
        </w:rPr>
        <w:t xml:space="preserve">  TEMP</w:t>
      </w:r>
    </w:p>
    <w:p w14:paraId="095CB3E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002</w:t>
      </w:r>
      <w:r>
        <w:rPr>
          <w:rFonts w:ascii="Consolas" w:eastAsia="Calibri" w:hAnsi="Consolas" w:cs="Consolas"/>
          <w:sz w:val="14"/>
          <w:szCs w:val="14"/>
        </w:rPr>
        <w:t xml:space="preserve">  TEMP</w:t>
      </w:r>
    </w:p>
    <w:p w14:paraId="446F171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003</w:t>
      </w:r>
    </w:p>
    <w:p w14:paraId="74D5833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004</w:t>
      </w:r>
    </w:p>
    <w:p w14:paraId="3E1838E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005</w:t>
      </w:r>
      <w:r>
        <w:rPr>
          <w:rFonts w:ascii="Consolas" w:eastAsia="Calibri" w:hAnsi="Consolas" w:cs="Consolas"/>
          <w:sz w:val="14"/>
          <w:szCs w:val="14"/>
        </w:rPr>
        <w:t xml:space="preserve">  TEMP</w:t>
      </w:r>
    </w:p>
    <w:p w14:paraId="424C31C3"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006</w:t>
      </w:r>
      <w:r>
        <w:rPr>
          <w:rFonts w:ascii="Consolas" w:eastAsia="Calibri" w:hAnsi="Consolas" w:cs="Consolas"/>
          <w:sz w:val="14"/>
          <w:szCs w:val="14"/>
        </w:rPr>
        <w:t xml:space="preserve">  TEMP</w:t>
      </w:r>
    </w:p>
    <w:p w14:paraId="001DEDF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007</w:t>
      </w:r>
      <w:r>
        <w:rPr>
          <w:rFonts w:ascii="Consolas" w:eastAsia="Calibri" w:hAnsi="Consolas" w:cs="Consolas"/>
          <w:sz w:val="14"/>
          <w:szCs w:val="14"/>
        </w:rPr>
        <w:t xml:space="preserve">  TEMP</w:t>
      </w:r>
    </w:p>
    <w:p w14:paraId="173FEF2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008</w:t>
      </w:r>
      <w:r>
        <w:rPr>
          <w:rFonts w:ascii="Consolas" w:eastAsia="Calibri" w:hAnsi="Consolas" w:cs="Consolas"/>
          <w:sz w:val="14"/>
          <w:szCs w:val="14"/>
        </w:rPr>
        <w:t xml:space="preserve">  TEMP</w:t>
      </w:r>
    </w:p>
    <w:p w14:paraId="0AC7A39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009</w:t>
      </w:r>
      <w:r>
        <w:rPr>
          <w:rFonts w:ascii="Consolas" w:eastAsia="Calibri" w:hAnsi="Consolas" w:cs="Consolas"/>
          <w:sz w:val="14"/>
          <w:szCs w:val="14"/>
        </w:rPr>
        <w:t xml:space="preserve">  TEMP</w:t>
      </w:r>
    </w:p>
    <w:p w14:paraId="27DC6F19"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010</w:t>
      </w:r>
      <w:r>
        <w:rPr>
          <w:rFonts w:ascii="Consolas" w:eastAsia="Calibri" w:hAnsi="Consolas" w:cs="Consolas"/>
          <w:sz w:val="14"/>
          <w:szCs w:val="14"/>
        </w:rPr>
        <w:t xml:space="preserve">  ETH Rx Control</w:t>
      </w:r>
    </w:p>
    <w:p w14:paraId="4E9ECC6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011</w:t>
      </w:r>
      <w:r>
        <w:rPr>
          <w:rFonts w:ascii="Consolas" w:eastAsia="Calibri" w:hAnsi="Consolas" w:cs="Consolas"/>
          <w:sz w:val="14"/>
          <w:szCs w:val="14"/>
        </w:rPr>
        <w:t xml:space="preserve">  ETH Rx Byte swap</w:t>
      </w:r>
    </w:p>
    <w:p w14:paraId="3D158CC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012</w:t>
      </w:r>
      <w:r>
        <w:rPr>
          <w:rFonts w:ascii="Consolas" w:eastAsia="Calibri" w:hAnsi="Consolas" w:cs="Consolas"/>
          <w:sz w:val="14"/>
          <w:szCs w:val="14"/>
        </w:rPr>
        <w:t xml:space="preserve">  ETH Rx Pack</w:t>
      </w:r>
    </w:p>
    <w:p w14:paraId="7EC6689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013</w:t>
      </w:r>
      <w:r>
        <w:rPr>
          <w:rFonts w:ascii="Consolas" w:eastAsia="Calibri" w:hAnsi="Consolas" w:cs="Consolas"/>
          <w:sz w:val="14"/>
          <w:szCs w:val="14"/>
        </w:rPr>
        <w:t xml:space="preserve">  ETH Rx CRC</w:t>
      </w:r>
    </w:p>
    <w:p w14:paraId="1CA72879"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014</w:t>
      </w:r>
      <w:r>
        <w:rPr>
          <w:rFonts w:ascii="Consolas" w:eastAsia="Calibri" w:hAnsi="Consolas" w:cs="Consolas"/>
          <w:sz w:val="14"/>
          <w:szCs w:val="14"/>
        </w:rPr>
        <w:t xml:space="preserve">  ETH Rx Frame</w:t>
      </w:r>
    </w:p>
    <w:p w14:paraId="53C865A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015</w:t>
      </w:r>
      <w:r>
        <w:rPr>
          <w:rFonts w:ascii="Consolas" w:eastAsia="Calibri" w:hAnsi="Consolas" w:cs="Consolas"/>
          <w:sz w:val="14"/>
          <w:szCs w:val="14"/>
        </w:rPr>
        <w:t xml:space="preserve">  ETH Rx Parse</w:t>
      </w:r>
    </w:p>
    <w:p w14:paraId="49F16EC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016</w:t>
      </w:r>
      <w:r>
        <w:rPr>
          <w:rFonts w:ascii="Consolas" w:eastAsia="Calibri" w:hAnsi="Consolas" w:cs="Consolas"/>
          <w:sz w:val="14"/>
          <w:szCs w:val="14"/>
        </w:rPr>
        <w:t xml:space="preserve">  ETH Rx Timing</w:t>
      </w:r>
    </w:p>
    <w:p w14:paraId="4E335C0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017</w:t>
      </w:r>
      <w:r>
        <w:rPr>
          <w:rFonts w:ascii="Consolas" w:eastAsia="Calibri" w:hAnsi="Consolas" w:cs="Consolas"/>
          <w:sz w:val="14"/>
          <w:szCs w:val="14"/>
        </w:rPr>
        <w:t xml:space="preserve">  ETH Rx Jitter buffer &amp; Clean</w:t>
      </w:r>
    </w:p>
    <w:p w14:paraId="235D3D13"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4AFCC9E8"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100</w:t>
      </w:r>
      <w:r>
        <w:rPr>
          <w:rFonts w:ascii="Consolas" w:eastAsia="Calibri" w:hAnsi="Consolas" w:cs="Consolas"/>
          <w:sz w:val="14"/>
          <w:szCs w:val="14"/>
        </w:rPr>
        <w:t xml:space="preserve">  TEMP</w:t>
      </w:r>
    </w:p>
    <w:p w14:paraId="5EDAB879"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101</w:t>
      </w:r>
      <w:r>
        <w:rPr>
          <w:rFonts w:ascii="Consolas" w:eastAsia="Calibri" w:hAnsi="Consolas" w:cs="Consolas"/>
          <w:sz w:val="14"/>
          <w:szCs w:val="14"/>
        </w:rPr>
        <w:t xml:space="preserve">  TEMP</w:t>
      </w:r>
    </w:p>
    <w:p w14:paraId="07E3E91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102</w:t>
      </w:r>
      <w:r>
        <w:rPr>
          <w:rFonts w:ascii="Consolas" w:eastAsia="Calibri" w:hAnsi="Consolas" w:cs="Consolas"/>
          <w:sz w:val="14"/>
          <w:szCs w:val="14"/>
        </w:rPr>
        <w:t xml:space="preserve">  TEMP</w:t>
      </w:r>
    </w:p>
    <w:p w14:paraId="4D71660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Pr>
          <w:rFonts w:ascii="Consolas" w:eastAsia="Calibri" w:hAnsi="Consolas" w:cs="Consolas"/>
          <w:sz w:val="14"/>
          <w:szCs w:val="14"/>
        </w:rPr>
        <w:t xml:space="preserve"> </w:t>
      </w:r>
      <w:r w:rsidRPr="00B72D1A">
        <w:rPr>
          <w:rFonts w:ascii="Consolas" w:eastAsia="Calibri" w:hAnsi="Consolas" w:cs="Consolas"/>
          <w:sz w:val="14"/>
          <w:szCs w:val="14"/>
        </w:rPr>
        <w:t>103</w:t>
      </w:r>
      <w:r>
        <w:rPr>
          <w:rFonts w:ascii="Consolas" w:eastAsia="Calibri" w:hAnsi="Consolas" w:cs="Consolas"/>
          <w:sz w:val="14"/>
          <w:szCs w:val="14"/>
        </w:rPr>
        <w:t xml:space="preserve">  TEMP</w:t>
      </w:r>
    </w:p>
    <w:p w14:paraId="1264ECF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104</w:t>
      </w:r>
      <w:r>
        <w:rPr>
          <w:rFonts w:ascii="Consolas" w:eastAsia="Calibri" w:hAnsi="Consolas" w:cs="Consolas"/>
          <w:sz w:val="14"/>
          <w:szCs w:val="14"/>
        </w:rPr>
        <w:t xml:space="preserve">  TEMP</w:t>
      </w:r>
    </w:p>
    <w:p w14:paraId="44E4B82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105</w:t>
      </w:r>
      <w:r>
        <w:rPr>
          <w:rFonts w:ascii="Consolas" w:eastAsia="Calibri" w:hAnsi="Consolas" w:cs="Consolas"/>
          <w:sz w:val="14"/>
          <w:szCs w:val="14"/>
        </w:rPr>
        <w:t xml:space="preserve">  TEMP</w:t>
      </w:r>
    </w:p>
    <w:p w14:paraId="157A390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106</w:t>
      </w:r>
      <w:r>
        <w:rPr>
          <w:rFonts w:ascii="Consolas" w:eastAsia="Calibri" w:hAnsi="Consolas" w:cs="Consolas"/>
          <w:sz w:val="14"/>
          <w:szCs w:val="14"/>
        </w:rPr>
        <w:t xml:space="preserve">  TEMP</w:t>
      </w:r>
    </w:p>
    <w:p w14:paraId="0CEB124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107</w:t>
      </w:r>
      <w:r>
        <w:rPr>
          <w:rFonts w:ascii="Consolas" w:eastAsia="Calibri" w:hAnsi="Consolas" w:cs="Consolas"/>
          <w:sz w:val="14"/>
          <w:szCs w:val="14"/>
        </w:rPr>
        <w:t xml:space="preserve">  TEMP</w:t>
      </w:r>
    </w:p>
    <w:p w14:paraId="3129A309"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108</w:t>
      </w:r>
      <w:r>
        <w:rPr>
          <w:rFonts w:ascii="Consolas" w:eastAsia="Calibri" w:hAnsi="Consolas" w:cs="Consolas"/>
          <w:sz w:val="14"/>
          <w:szCs w:val="14"/>
        </w:rPr>
        <w:t xml:space="preserve">  TEMP</w:t>
      </w:r>
    </w:p>
    <w:p w14:paraId="2560574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109</w:t>
      </w:r>
      <w:r>
        <w:rPr>
          <w:rFonts w:ascii="Consolas" w:eastAsia="Calibri" w:hAnsi="Consolas" w:cs="Consolas"/>
          <w:sz w:val="14"/>
          <w:szCs w:val="14"/>
        </w:rPr>
        <w:t xml:space="preserve">  ETH Slave of DMA Nexus</w:t>
      </w:r>
    </w:p>
    <w:p w14:paraId="7C02064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110</w:t>
      </w:r>
      <w:r>
        <w:rPr>
          <w:rFonts w:ascii="Consolas" w:eastAsia="Calibri" w:hAnsi="Consolas" w:cs="Consolas"/>
          <w:sz w:val="14"/>
          <w:szCs w:val="14"/>
        </w:rPr>
        <w:t xml:space="preserve">  ETH Master of DMA nexus</w:t>
      </w:r>
    </w:p>
    <w:p w14:paraId="74B8B64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111</w:t>
      </w:r>
      <w:r>
        <w:rPr>
          <w:rFonts w:ascii="Consolas" w:eastAsia="Calibri" w:hAnsi="Consolas" w:cs="Consolas"/>
          <w:sz w:val="14"/>
          <w:szCs w:val="14"/>
        </w:rPr>
        <w:t xml:space="preserve">  ETH Tx Control</w:t>
      </w:r>
    </w:p>
    <w:p w14:paraId="6D368B6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112</w:t>
      </w:r>
      <w:r>
        <w:rPr>
          <w:rFonts w:ascii="Consolas" w:eastAsia="Calibri" w:hAnsi="Consolas" w:cs="Consolas"/>
          <w:sz w:val="14"/>
          <w:szCs w:val="14"/>
        </w:rPr>
        <w:t xml:space="preserve">  ETH Wire **</w:t>
      </w:r>
    </w:p>
    <w:p w14:paraId="608EC9C1"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113</w:t>
      </w:r>
      <w:r>
        <w:rPr>
          <w:rFonts w:ascii="Consolas" w:eastAsia="Calibri" w:hAnsi="Consolas" w:cs="Consolas"/>
          <w:sz w:val="14"/>
          <w:szCs w:val="14"/>
        </w:rPr>
        <w:t xml:space="preserve">  ETH Tx Unpack</w:t>
      </w:r>
    </w:p>
    <w:p w14:paraId="60DEDB23"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114</w:t>
      </w:r>
      <w:r>
        <w:rPr>
          <w:rFonts w:ascii="Consolas" w:eastAsia="Calibri" w:hAnsi="Consolas" w:cs="Consolas"/>
          <w:sz w:val="14"/>
          <w:szCs w:val="14"/>
        </w:rPr>
        <w:t xml:space="preserve">  ETH Tx CRC</w:t>
      </w:r>
    </w:p>
    <w:p w14:paraId="6089A86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115</w:t>
      </w:r>
      <w:r>
        <w:rPr>
          <w:rFonts w:ascii="Consolas" w:eastAsia="Calibri" w:hAnsi="Consolas" w:cs="Consolas"/>
          <w:sz w:val="14"/>
          <w:szCs w:val="14"/>
        </w:rPr>
        <w:t xml:space="preserve">  ETH Link States</w:t>
      </w:r>
    </w:p>
    <w:p w14:paraId="1C0D62D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116</w:t>
      </w:r>
      <w:r>
        <w:rPr>
          <w:rFonts w:ascii="Consolas" w:eastAsia="Calibri" w:hAnsi="Consolas" w:cs="Consolas"/>
          <w:sz w:val="14"/>
          <w:szCs w:val="14"/>
        </w:rPr>
        <w:t xml:space="preserve">  ETH Wire **</w:t>
      </w:r>
    </w:p>
    <w:p w14:paraId="48957E2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117</w:t>
      </w:r>
      <w:r>
        <w:rPr>
          <w:rFonts w:ascii="Consolas" w:eastAsia="Calibri" w:hAnsi="Consolas" w:cs="Consolas"/>
          <w:sz w:val="14"/>
          <w:szCs w:val="14"/>
        </w:rPr>
        <w:t xml:space="preserve">  ETH Rx Pin</w:t>
      </w:r>
    </w:p>
    <w:p w14:paraId="2A15E39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24C97CB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200</w:t>
      </w:r>
      <w:r>
        <w:rPr>
          <w:rFonts w:ascii="Consolas" w:eastAsia="Calibri" w:hAnsi="Consolas" w:cs="Consolas"/>
          <w:sz w:val="14"/>
          <w:szCs w:val="14"/>
        </w:rPr>
        <w:t xml:space="preserve">  TEMP</w:t>
      </w:r>
    </w:p>
    <w:p w14:paraId="60C13B6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201</w:t>
      </w:r>
      <w:r>
        <w:rPr>
          <w:rFonts w:ascii="Consolas" w:eastAsia="Calibri" w:hAnsi="Consolas" w:cs="Consolas"/>
          <w:sz w:val="14"/>
          <w:szCs w:val="14"/>
        </w:rPr>
        <w:t xml:space="preserve">  TEMP</w:t>
      </w:r>
    </w:p>
    <w:p w14:paraId="701206C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202</w:t>
      </w:r>
    </w:p>
    <w:p w14:paraId="7E9C2C3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203</w:t>
      </w:r>
    </w:p>
    <w:p w14:paraId="4858D49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204</w:t>
      </w:r>
      <w:r>
        <w:rPr>
          <w:rFonts w:ascii="Consolas" w:eastAsia="Calibri" w:hAnsi="Consolas" w:cs="Consolas"/>
          <w:sz w:val="14"/>
          <w:szCs w:val="14"/>
        </w:rPr>
        <w:t xml:space="preserve">  TEMP</w:t>
      </w:r>
    </w:p>
    <w:p w14:paraId="12E01E31"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205</w:t>
      </w:r>
      <w:r>
        <w:rPr>
          <w:rFonts w:ascii="Consolas" w:eastAsia="Calibri" w:hAnsi="Consolas" w:cs="Consolas"/>
          <w:sz w:val="14"/>
          <w:szCs w:val="14"/>
        </w:rPr>
        <w:t xml:space="preserve">  TEMP</w:t>
      </w:r>
    </w:p>
    <w:p w14:paraId="3AF2EAE9"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206</w:t>
      </w:r>
      <w:r>
        <w:rPr>
          <w:rFonts w:ascii="Consolas" w:eastAsia="Calibri" w:hAnsi="Consolas" w:cs="Consolas"/>
          <w:sz w:val="14"/>
          <w:szCs w:val="14"/>
        </w:rPr>
        <w:t xml:space="preserve">  TEMP</w:t>
      </w:r>
    </w:p>
    <w:p w14:paraId="142AAD7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207</w:t>
      </w:r>
      <w:r>
        <w:rPr>
          <w:rFonts w:ascii="Consolas" w:eastAsia="Calibri" w:hAnsi="Consolas" w:cs="Consolas"/>
          <w:sz w:val="14"/>
          <w:szCs w:val="14"/>
        </w:rPr>
        <w:t xml:space="preserve">  TEMP</w:t>
      </w:r>
    </w:p>
    <w:p w14:paraId="444D3FE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208</w:t>
      </w:r>
      <w:r>
        <w:rPr>
          <w:rFonts w:ascii="Consolas" w:eastAsia="Calibri" w:hAnsi="Consolas" w:cs="Consolas"/>
          <w:sz w:val="14"/>
          <w:szCs w:val="14"/>
        </w:rPr>
        <w:t xml:space="preserve">  TEMP</w:t>
      </w:r>
    </w:p>
    <w:p w14:paraId="6299C8C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209</w:t>
      </w:r>
    </w:p>
    <w:p w14:paraId="40B7584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210</w:t>
      </w:r>
    </w:p>
    <w:p w14:paraId="54C340B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211</w:t>
      </w:r>
    </w:p>
    <w:p w14:paraId="61957B0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212</w:t>
      </w:r>
    </w:p>
    <w:p w14:paraId="3E9E76C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213</w:t>
      </w:r>
    </w:p>
    <w:p w14:paraId="603F1D42"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214</w:t>
      </w:r>
      <w:r>
        <w:rPr>
          <w:rFonts w:ascii="Consolas" w:eastAsia="Calibri" w:hAnsi="Consolas" w:cs="Consolas"/>
          <w:sz w:val="14"/>
          <w:szCs w:val="14"/>
        </w:rPr>
        <w:t xml:space="preserve">  ETH Tx Delay</w:t>
      </w:r>
    </w:p>
    <w:p w14:paraId="705267E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215</w:t>
      </w:r>
      <w:r>
        <w:rPr>
          <w:rFonts w:ascii="Consolas" w:eastAsia="Calibri" w:hAnsi="Consolas" w:cs="Consolas"/>
          <w:sz w:val="14"/>
          <w:szCs w:val="14"/>
        </w:rPr>
        <w:t xml:space="preserve">  ETH Negotiation</w:t>
      </w:r>
    </w:p>
    <w:p w14:paraId="246A187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216</w:t>
      </w:r>
    </w:p>
    <w:p w14:paraId="153847A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217</w:t>
      </w:r>
      <w:r>
        <w:rPr>
          <w:rFonts w:ascii="Consolas" w:eastAsia="Calibri" w:hAnsi="Consolas" w:cs="Consolas"/>
          <w:sz w:val="14"/>
          <w:szCs w:val="14"/>
        </w:rPr>
        <w:t xml:space="preserve">  ETH Rx Pull-down</w:t>
      </w:r>
      <w:r>
        <w:rPr>
          <w:rFonts w:ascii="Consolas" w:eastAsia="Calibri" w:hAnsi="Consolas" w:cs="Consolas"/>
          <w:sz w:val="14"/>
          <w:szCs w:val="14"/>
        </w:rPr>
        <w:br w:type="column"/>
      </w:r>
    </w:p>
    <w:p w14:paraId="2B215F4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300</w:t>
      </w:r>
      <w:r>
        <w:rPr>
          <w:rFonts w:ascii="Consolas" w:eastAsia="Calibri" w:hAnsi="Consolas" w:cs="Consolas"/>
          <w:sz w:val="14"/>
          <w:szCs w:val="14"/>
        </w:rPr>
        <w:t xml:space="preserve">  TEMP</w:t>
      </w:r>
    </w:p>
    <w:p w14:paraId="3A520F6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301</w:t>
      </w:r>
      <w:r>
        <w:rPr>
          <w:rFonts w:ascii="Consolas" w:eastAsia="Calibri" w:hAnsi="Consolas" w:cs="Consolas"/>
          <w:sz w:val="14"/>
          <w:szCs w:val="14"/>
        </w:rPr>
        <w:t xml:space="preserve">  TEMP</w:t>
      </w:r>
    </w:p>
    <w:p w14:paraId="79268523"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302</w:t>
      </w:r>
    </w:p>
    <w:p w14:paraId="55CE86E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303</w:t>
      </w:r>
    </w:p>
    <w:p w14:paraId="6F1B0BA2"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304</w:t>
      </w:r>
      <w:r>
        <w:rPr>
          <w:rFonts w:ascii="Consolas" w:eastAsia="Calibri" w:hAnsi="Consolas" w:cs="Consolas"/>
          <w:sz w:val="14"/>
          <w:szCs w:val="14"/>
        </w:rPr>
        <w:t xml:space="preserve">  TEMP</w:t>
      </w:r>
    </w:p>
    <w:p w14:paraId="7B9A486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305</w:t>
      </w:r>
    </w:p>
    <w:p w14:paraId="68D774E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306</w:t>
      </w:r>
    </w:p>
    <w:p w14:paraId="2CAC764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307</w:t>
      </w:r>
    </w:p>
    <w:p w14:paraId="6F42F3C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308</w:t>
      </w:r>
    </w:p>
    <w:p w14:paraId="769040D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309</w:t>
      </w:r>
    </w:p>
    <w:p w14:paraId="1715311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310</w:t>
      </w:r>
    </w:p>
    <w:p w14:paraId="2308C188"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311</w:t>
      </w:r>
    </w:p>
    <w:p w14:paraId="21F53C2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312</w:t>
      </w:r>
    </w:p>
    <w:p w14:paraId="58114B0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313</w:t>
      </w:r>
    </w:p>
    <w:p w14:paraId="2A793C57"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314</w:t>
      </w:r>
      <w:r>
        <w:rPr>
          <w:rFonts w:ascii="Consolas" w:eastAsia="Calibri" w:hAnsi="Consolas" w:cs="Consolas"/>
          <w:sz w:val="14"/>
          <w:szCs w:val="14"/>
        </w:rPr>
        <w:t xml:space="preserve">  ETH Tx Framing</w:t>
      </w:r>
    </w:p>
    <w:p w14:paraId="080CB0C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315</w:t>
      </w:r>
      <w:r>
        <w:rPr>
          <w:rFonts w:ascii="Consolas" w:eastAsia="Calibri" w:hAnsi="Consolas" w:cs="Consolas"/>
          <w:sz w:val="14"/>
          <w:szCs w:val="14"/>
        </w:rPr>
        <w:t xml:space="preserve">  ETH Tx Mux</w:t>
      </w:r>
    </w:p>
    <w:p w14:paraId="69E737C1"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316</w:t>
      </w:r>
      <w:r>
        <w:rPr>
          <w:rFonts w:ascii="Consolas" w:eastAsia="Calibri" w:hAnsi="Consolas" w:cs="Consolas"/>
          <w:sz w:val="14"/>
          <w:szCs w:val="14"/>
        </w:rPr>
        <w:t xml:space="preserve">  ETH Wire **</w:t>
      </w:r>
    </w:p>
    <w:p w14:paraId="6652E969"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317</w:t>
      </w:r>
      <w:r>
        <w:rPr>
          <w:rFonts w:ascii="Consolas" w:eastAsia="Calibri" w:hAnsi="Consolas" w:cs="Consolas"/>
          <w:sz w:val="14"/>
          <w:szCs w:val="14"/>
        </w:rPr>
        <w:t xml:space="preserve">  ETH Tx Pin</w:t>
      </w:r>
    </w:p>
    <w:p w14:paraId="15D15C7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1BD58D6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400</w:t>
      </w:r>
      <w:r>
        <w:rPr>
          <w:rFonts w:ascii="Consolas" w:eastAsia="Calibri" w:hAnsi="Consolas" w:cs="Consolas"/>
          <w:sz w:val="14"/>
          <w:szCs w:val="14"/>
        </w:rPr>
        <w:t xml:space="preserve">  TEMP</w:t>
      </w:r>
    </w:p>
    <w:p w14:paraId="6A9ECDD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401</w:t>
      </w:r>
      <w:r>
        <w:rPr>
          <w:rFonts w:ascii="Consolas" w:eastAsia="Calibri" w:hAnsi="Consolas" w:cs="Consolas"/>
          <w:sz w:val="14"/>
          <w:szCs w:val="14"/>
        </w:rPr>
        <w:t xml:space="preserve">  TEMP</w:t>
      </w:r>
    </w:p>
    <w:p w14:paraId="694C4D28"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402</w:t>
      </w:r>
    </w:p>
    <w:p w14:paraId="2F38E86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403</w:t>
      </w:r>
    </w:p>
    <w:p w14:paraId="3537737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404</w:t>
      </w:r>
      <w:r>
        <w:rPr>
          <w:rFonts w:ascii="Consolas" w:eastAsia="Calibri" w:hAnsi="Consolas" w:cs="Consolas"/>
          <w:sz w:val="14"/>
          <w:szCs w:val="14"/>
        </w:rPr>
        <w:t xml:space="preserve">  TEMP</w:t>
      </w:r>
    </w:p>
    <w:p w14:paraId="2B560FE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405</w:t>
      </w:r>
    </w:p>
    <w:p w14:paraId="1FACB8B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406</w:t>
      </w:r>
    </w:p>
    <w:p w14:paraId="4036BC8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407</w:t>
      </w:r>
    </w:p>
    <w:p w14:paraId="0EEBCA3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408</w:t>
      </w:r>
    </w:p>
    <w:p w14:paraId="06BA19F2"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409</w:t>
      </w:r>
    </w:p>
    <w:p w14:paraId="2C820A98"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410</w:t>
      </w:r>
    </w:p>
    <w:p w14:paraId="13DD2D1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411</w:t>
      </w:r>
    </w:p>
    <w:p w14:paraId="27182E0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412</w:t>
      </w:r>
    </w:p>
    <w:p w14:paraId="65AA14A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413</w:t>
      </w:r>
    </w:p>
    <w:p w14:paraId="48E8777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414</w:t>
      </w:r>
    </w:p>
    <w:p w14:paraId="193C97D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415</w:t>
      </w:r>
      <w:r>
        <w:rPr>
          <w:rFonts w:ascii="Consolas" w:eastAsia="Calibri" w:hAnsi="Consolas" w:cs="Consolas"/>
          <w:sz w:val="14"/>
          <w:szCs w:val="14"/>
        </w:rPr>
        <w:t xml:space="preserve">  TEMP XTAL Start control</w:t>
      </w:r>
    </w:p>
    <w:p w14:paraId="44997A4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416</w:t>
      </w:r>
      <w:r>
        <w:rPr>
          <w:rFonts w:ascii="Consolas" w:eastAsia="Calibri" w:hAnsi="Consolas" w:cs="Consolas"/>
          <w:sz w:val="14"/>
          <w:szCs w:val="14"/>
        </w:rPr>
        <w:t xml:space="preserve">  TEMP XTAL Sequencer</w:t>
      </w:r>
    </w:p>
    <w:p w14:paraId="4EF5D77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417</w:t>
      </w:r>
      <w:r>
        <w:rPr>
          <w:rFonts w:ascii="Consolas" w:eastAsia="Calibri" w:hAnsi="Consolas" w:cs="Consolas"/>
          <w:sz w:val="14"/>
          <w:szCs w:val="14"/>
        </w:rPr>
        <w:t xml:space="preserve">  ETH Passive TX Oscillator</w:t>
      </w:r>
    </w:p>
    <w:p w14:paraId="4857642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5BAA9618"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500</w:t>
      </w:r>
      <w:r>
        <w:rPr>
          <w:rFonts w:ascii="Consolas" w:eastAsia="Calibri" w:hAnsi="Consolas" w:cs="Consolas"/>
          <w:sz w:val="14"/>
          <w:szCs w:val="14"/>
        </w:rPr>
        <w:t xml:space="preserve">  TEMP</w:t>
      </w:r>
    </w:p>
    <w:p w14:paraId="3A4CF3B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501</w:t>
      </w:r>
      <w:r>
        <w:rPr>
          <w:rFonts w:ascii="Consolas" w:eastAsia="Calibri" w:hAnsi="Consolas" w:cs="Consolas"/>
          <w:sz w:val="14"/>
          <w:szCs w:val="14"/>
        </w:rPr>
        <w:t xml:space="preserve">  TEMP</w:t>
      </w:r>
    </w:p>
    <w:p w14:paraId="352E2A31"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502</w:t>
      </w:r>
    </w:p>
    <w:p w14:paraId="47155F8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503</w:t>
      </w:r>
    </w:p>
    <w:p w14:paraId="19FFCEE9"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504</w:t>
      </w:r>
      <w:r>
        <w:rPr>
          <w:rFonts w:ascii="Consolas" w:eastAsia="Calibri" w:hAnsi="Consolas" w:cs="Consolas"/>
          <w:sz w:val="14"/>
          <w:szCs w:val="14"/>
        </w:rPr>
        <w:t xml:space="preserve">  TEMP</w:t>
      </w:r>
    </w:p>
    <w:p w14:paraId="05B191F2"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505</w:t>
      </w:r>
    </w:p>
    <w:p w14:paraId="0838A777"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506</w:t>
      </w:r>
    </w:p>
    <w:p w14:paraId="007D3CB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507</w:t>
      </w:r>
    </w:p>
    <w:p w14:paraId="5F8E68E8"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508</w:t>
      </w:r>
    </w:p>
    <w:p w14:paraId="755B69D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509</w:t>
      </w:r>
    </w:p>
    <w:p w14:paraId="4EF949E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510</w:t>
      </w:r>
    </w:p>
    <w:p w14:paraId="4C961909"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511</w:t>
      </w:r>
    </w:p>
    <w:p w14:paraId="354B457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512</w:t>
      </w:r>
    </w:p>
    <w:p w14:paraId="23B5905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513</w:t>
      </w:r>
    </w:p>
    <w:p w14:paraId="07705CB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514</w:t>
      </w:r>
    </w:p>
    <w:p w14:paraId="7CA08D0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515</w:t>
      </w:r>
    </w:p>
    <w:p w14:paraId="364FFFA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516</w:t>
      </w:r>
    </w:p>
    <w:p w14:paraId="360F213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517</w:t>
      </w:r>
      <w:r>
        <w:rPr>
          <w:rFonts w:ascii="Consolas" w:eastAsia="Calibri" w:hAnsi="Consolas" w:cs="Consolas"/>
          <w:sz w:val="14"/>
          <w:szCs w:val="14"/>
        </w:rPr>
        <w:t xml:space="preserve">  TEMP </w:t>
      </w:r>
      <w:proofErr w:type="spellStart"/>
      <w:r>
        <w:rPr>
          <w:rFonts w:ascii="Consolas" w:eastAsia="Calibri" w:hAnsi="Consolas" w:cs="Consolas"/>
          <w:sz w:val="14"/>
          <w:szCs w:val="14"/>
        </w:rPr>
        <w:t>Xtal</w:t>
      </w:r>
      <w:proofErr w:type="spellEnd"/>
      <w:r>
        <w:rPr>
          <w:rFonts w:ascii="Consolas" w:eastAsia="Calibri" w:hAnsi="Consolas" w:cs="Consolas"/>
          <w:sz w:val="14"/>
          <w:szCs w:val="14"/>
        </w:rPr>
        <w:t xml:space="preserve">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w:t>
      </w:r>
      <w:r>
        <w:rPr>
          <w:rFonts w:ascii="Consolas" w:eastAsia="Calibri" w:hAnsi="Consolas" w:cs="Consolas"/>
          <w:sz w:val="14"/>
          <w:szCs w:val="14"/>
        </w:rPr>
        <w:br w:type="column"/>
      </w:r>
    </w:p>
    <w:p w14:paraId="7D798D92"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600</w:t>
      </w:r>
      <w:r>
        <w:rPr>
          <w:rFonts w:ascii="Consolas" w:eastAsia="Calibri" w:hAnsi="Consolas" w:cs="Consolas"/>
          <w:sz w:val="14"/>
          <w:szCs w:val="14"/>
        </w:rPr>
        <w:t xml:space="preserve">  TEMP</w:t>
      </w:r>
    </w:p>
    <w:p w14:paraId="3B39176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601</w:t>
      </w:r>
      <w:r>
        <w:rPr>
          <w:rFonts w:ascii="Consolas" w:eastAsia="Calibri" w:hAnsi="Consolas" w:cs="Consolas"/>
          <w:sz w:val="14"/>
          <w:szCs w:val="14"/>
        </w:rPr>
        <w:t xml:space="preserve">  TEMP</w:t>
      </w:r>
    </w:p>
    <w:p w14:paraId="1843533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602</w:t>
      </w:r>
      <w:r>
        <w:rPr>
          <w:rFonts w:ascii="Consolas" w:eastAsia="Calibri" w:hAnsi="Consolas" w:cs="Consolas"/>
          <w:sz w:val="14"/>
          <w:szCs w:val="14"/>
        </w:rPr>
        <w:t xml:space="preserve">  TEMP</w:t>
      </w:r>
    </w:p>
    <w:p w14:paraId="69DB159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603</w:t>
      </w:r>
      <w:r>
        <w:rPr>
          <w:rFonts w:ascii="Consolas" w:eastAsia="Calibri" w:hAnsi="Consolas" w:cs="Consolas"/>
          <w:sz w:val="14"/>
          <w:szCs w:val="14"/>
        </w:rPr>
        <w:t xml:space="preserve">  TEMP</w:t>
      </w:r>
    </w:p>
    <w:p w14:paraId="14D7B10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604</w:t>
      </w:r>
      <w:r>
        <w:rPr>
          <w:rFonts w:ascii="Consolas" w:eastAsia="Calibri" w:hAnsi="Consolas" w:cs="Consolas"/>
          <w:sz w:val="14"/>
          <w:szCs w:val="14"/>
        </w:rPr>
        <w:t xml:space="preserve">  TEMP</w:t>
      </w:r>
    </w:p>
    <w:p w14:paraId="31AE057F"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605</w:t>
      </w:r>
      <w:r>
        <w:rPr>
          <w:rFonts w:ascii="Consolas" w:eastAsia="Calibri" w:hAnsi="Consolas" w:cs="Consolas"/>
          <w:sz w:val="14"/>
          <w:szCs w:val="14"/>
        </w:rPr>
        <w:t xml:space="preserve">  TEMP</w:t>
      </w:r>
    </w:p>
    <w:p w14:paraId="7C15B153"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606</w:t>
      </w:r>
    </w:p>
    <w:p w14:paraId="6740B55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607</w:t>
      </w:r>
    </w:p>
    <w:p w14:paraId="38798B92"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608</w:t>
      </w:r>
    </w:p>
    <w:p w14:paraId="29EC2606"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609</w:t>
      </w:r>
    </w:p>
    <w:p w14:paraId="637B80A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610</w:t>
      </w:r>
    </w:p>
    <w:p w14:paraId="14047E83"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611</w:t>
      </w:r>
    </w:p>
    <w:p w14:paraId="0B761F4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612</w:t>
      </w:r>
    </w:p>
    <w:p w14:paraId="4D9A259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613</w:t>
      </w:r>
    </w:p>
    <w:p w14:paraId="2DA1841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614</w:t>
      </w:r>
    </w:p>
    <w:p w14:paraId="2855964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615</w:t>
      </w:r>
    </w:p>
    <w:p w14:paraId="76735B3D"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616</w:t>
      </w:r>
      <w:r>
        <w:rPr>
          <w:rFonts w:ascii="Consolas" w:eastAsia="Calibri" w:hAnsi="Consolas" w:cs="Consolas"/>
          <w:sz w:val="14"/>
          <w:szCs w:val="14"/>
        </w:rPr>
        <w:t xml:space="preserve">  ETH/CLK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Agent</w:t>
      </w:r>
    </w:p>
    <w:p w14:paraId="42802281"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617</w:t>
      </w:r>
      <w:r>
        <w:rPr>
          <w:rFonts w:ascii="Consolas" w:eastAsia="Calibri" w:hAnsi="Consolas" w:cs="Consolas"/>
          <w:sz w:val="14"/>
          <w:szCs w:val="14"/>
        </w:rPr>
        <w:t xml:space="preserve">  ETH/CLK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Monitor</w:t>
      </w:r>
    </w:p>
    <w:p w14:paraId="48B885B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p>
    <w:p w14:paraId="69EE383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700</w:t>
      </w:r>
      <w:r>
        <w:rPr>
          <w:rFonts w:ascii="Consolas" w:eastAsia="Calibri" w:hAnsi="Consolas" w:cs="Consolas"/>
          <w:sz w:val="14"/>
          <w:szCs w:val="14"/>
        </w:rPr>
        <w:t xml:space="preserve">  TEMP</w:t>
      </w:r>
    </w:p>
    <w:p w14:paraId="72F03A93"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701</w:t>
      </w:r>
      <w:r>
        <w:rPr>
          <w:rFonts w:ascii="Consolas" w:eastAsia="Calibri" w:hAnsi="Consolas" w:cs="Consolas"/>
          <w:sz w:val="14"/>
          <w:szCs w:val="14"/>
        </w:rPr>
        <w:t xml:space="preserve">  TEMP</w:t>
      </w:r>
    </w:p>
    <w:p w14:paraId="0503FF02"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702</w:t>
      </w:r>
    </w:p>
    <w:p w14:paraId="055AAEE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703</w:t>
      </w:r>
    </w:p>
    <w:p w14:paraId="02F43F64"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704</w:t>
      </w:r>
      <w:r>
        <w:rPr>
          <w:rFonts w:ascii="Consolas" w:eastAsia="Calibri" w:hAnsi="Consolas" w:cs="Consolas"/>
          <w:sz w:val="14"/>
          <w:szCs w:val="14"/>
        </w:rPr>
        <w:t xml:space="preserve">  TEMP</w:t>
      </w:r>
    </w:p>
    <w:p w14:paraId="6F309BA5"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705</w:t>
      </w:r>
      <w:r>
        <w:rPr>
          <w:rFonts w:ascii="Consolas" w:eastAsia="Calibri" w:hAnsi="Consolas" w:cs="Consolas"/>
          <w:sz w:val="14"/>
          <w:szCs w:val="14"/>
        </w:rPr>
        <w:t xml:space="preserve">  TEMP</w:t>
      </w:r>
    </w:p>
    <w:p w14:paraId="36CFEB4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706</w:t>
      </w:r>
      <w:r>
        <w:rPr>
          <w:rFonts w:ascii="Consolas" w:eastAsia="Calibri" w:hAnsi="Consolas" w:cs="Consolas"/>
          <w:sz w:val="14"/>
          <w:szCs w:val="14"/>
        </w:rPr>
        <w:t xml:space="preserve">  TEMP</w:t>
      </w:r>
    </w:p>
    <w:p w14:paraId="6180CCCA"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707</w:t>
      </w:r>
    </w:p>
    <w:p w14:paraId="253D59B8"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708</w:t>
      </w:r>
      <w:r>
        <w:rPr>
          <w:rFonts w:ascii="Consolas" w:eastAsia="Calibri" w:hAnsi="Consolas" w:cs="Consolas"/>
          <w:sz w:val="14"/>
          <w:szCs w:val="14"/>
        </w:rPr>
        <w:t xml:space="preserve">  TEMP</w:t>
      </w:r>
    </w:p>
    <w:p w14:paraId="3DA7B6B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709</w:t>
      </w:r>
    </w:p>
    <w:p w14:paraId="661A7B2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710</w:t>
      </w:r>
    </w:p>
    <w:p w14:paraId="20F26E3E"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711</w:t>
      </w:r>
    </w:p>
    <w:p w14:paraId="0F7BFE6B"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712</w:t>
      </w:r>
    </w:p>
    <w:p w14:paraId="22DC03B3"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713</w:t>
      </w:r>
    </w:p>
    <w:p w14:paraId="6D869FAC"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714</w:t>
      </w:r>
    </w:p>
    <w:p w14:paraId="60A88BC8"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715</w:t>
      </w:r>
    </w:p>
    <w:p w14:paraId="3D077310" w14:textId="77777777" w:rsidR="001D1AA3" w:rsidRPr="00B72D1A" w:rsidRDefault="001D1AA3" w:rsidP="00A9451D">
      <w:pPr>
        <w:overflowPunct/>
        <w:autoSpaceDE/>
        <w:autoSpaceDN/>
        <w:adjustRightInd/>
        <w:spacing w:line="276" w:lineRule="auto"/>
        <w:jc w:val="both"/>
        <w:textAlignment w:val="auto"/>
        <w:rPr>
          <w:rFonts w:ascii="Consolas" w:eastAsia="Calibri" w:hAnsi="Consolas" w:cs="Consolas"/>
          <w:sz w:val="14"/>
          <w:szCs w:val="14"/>
        </w:rPr>
      </w:pPr>
      <w:r w:rsidRPr="00B72D1A">
        <w:rPr>
          <w:rFonts w:ascii="Consolas" w:eastAsia="Calibri" w:hAnsi="Consolas" w:cs="Consolas"/>
          <w:sz w:val="14"/>
          <w:szCs w:val="14"/>
        </w:rPr>
        <w:t xml:space="preserve"> 716</w:t>
      </w:r>
    </w:p>
    <w:p w14:paraId="61D60CDE" w14:textId="77777777" w:rsidR="001D1AA3" w:rsidRPr="00464009" w:rsidRDefault="001D1AA3" w:rsidP="00A9451D">
      <w:pPr>
        <w:overflowPunct/>
        <w:autoSpaceDE/>
        <w:autoSpaceDN/>
        <w:adjustRightInd/>
        <w:spacing w:line="276" w:lineRule="auto"/>
        <w:jc w:val="both"/>
        <w:textAlignment w:val="auto"/>
        <w:rPr>
          <w:rFonts w:ascii="Consolas" w:eastAsia="Calibri" w:hAnsi="Consolas" w:cs="Consolas"/>
          <w:sz w:val="14"/>
          <w:szCs w:val="14"/>
        </w:rPr>
        <w:sectPr w:rsidR="001D1AA3" w:rsidRPr="00464009" w:rsidSect="001D1AA3">
          <w:type w:val="continuous"/>
          <w:pgSz w:w="12240" w:h="15840" w:code="1"/>
          <w:pgMar w:top="1440" w:right="1080" w:bottom="1440" w:left="1440" w:header="720" w:footer="720" w:gutter="0"/>
          <w:cols w:num="3" w:space="720"/>
          <w:docGrid w:linePitch="272"/>
        </w:sectPr>
      </w:pPr>
      <w:r w:rsidRPr="00B72D1A">
        <w:rPr>
          <w:rFonts w:ascii="Consolas" w:eastAsia="Calibri" w:hAnsi="Consolas" w:cs="Consolas"/>
          <w:sz w:val="14"/>
          <w:szCs w:val="14"/>
        </w:rPr>
        <w:t xml:space="preserve"> 717</w:t>
      </w:r>
      <w:r>
        <w:rPr>
          <w:rFonts w:ascii="Consolas" w:eastAsia="Calibri" w:hAnsi="Consolas" w:cs="Consolas"/>
          <w:sz w:val="14"/>
          <w:szCs w:val="14"/>
        </w:rPr>
        <w:t xml:space="preserve">  TEMP</w:t>
      </w:r>
    </w:p>
    <w:p w14:paraId="6BB89B9A" w14:textId="7A734390" w:rsidR="001D1AA3" w:rsidRPr="005A26CD" w:rsidRDefault="001D1AA3" w:rsidP="00A9451D">
      <w:pPr>
        <w:pStyle w:val="PlainHeading2"/>
        <w:jc w:val="both"/>
      </w:pPr>
      <w:bookmarkStart w:id="284" w:name="_Toc119163559"/>
      <w:r w:rsidRPr="005A26CD">
        <w:lastRenderedPageBreak/>
        <w:t>Examples</w:t>
      </w:r>
      <w:bookmarkEnd w:id="284"/>
      <w:r w:rsidR="00970238">
        <w:t xml:space="preserve"> to remember</w:t>
      </w:r>
    </w:p>
    <w:p w14:paraId="243665EC" w14:textId="77777777" w:rsidR="001D1AA3" w:rsidRPr="005A26CD" w:rsidRDefault="001D1AA3" w:rsidP="00A9451D">
      <w:pPr>
        <w:pStyle w:val="BodyText"/>
        <w:spacing w:after="120"/>
        <w:jc w:val="both"/>
      </w:pPr>
      <w:r w:rsidRPr="005A26CD">
        <w:t>A s</w:t>
      </w:r>
      <w:r>
        <w:t>imple s</w:t>
      </w:r>
      <w:r w:rsidRPr="005A26CD">
        <w:t>tream:</w:t>
      </w:r>
    </w:p>
    <w:p w14:paraId="55F0D5B1" w14:textId="77777777" w:rsidR="001D1AA3" w:rsidRDefault="001D1AA3" w:rsidP="00A9451D">
      <w:pPr>
        <w:pStyle w:val="BodyText"/>
        <w:spacing w:after="120"/>
        <w:jc w:val="both"/>
        <w:rPr>
          <w:highlight w:val="yellow"/>
        </w:rPr>
      </w:pPr>
    </w:p>
    <w:p w14:paraId="1342C1AB" w14:textId="77777777" w:rsidR="001D1AA3" w:rsidRDefault="001D1AA3" w:rsidP="00A9451D">
      <w:pPr>
        <w:pStyle w:val="Coding"/>
        <w:jc w:val="both"/>
      </w:pPr>
      <w:r>
        <w:t>1581</w:t>
      </w:r>
    </w:p>
    <w:p w14:paraId="030C72D9" w14:textId="77777777" w:rsidR="001D1AA3" w:rsidRDefault="001D1AA3" w:rsidP="00A9451D">
      <w:pPr>
        <w:pStyle w:val="Coding"/>
        <w:jc w:val="both"/>
      </w:pPr>
      <w:r>
        <w:t xml:space="preserve"> 0 ( Descriptor test)</w:t>
      </w:r>
    </w:p>
    <w:p w14:paraId="0F9EAB61" w14:textId="77777777" w:rsidR="001D1AA3" w:rsidRDefault="001D1AA3" w:rsidP="00A9451D">
      <w:pPr>
        <w:pStyle w:val="Coding"/>
        <w:jc w:val="both"/>
      </w:pPr>
      <w:r>
        <w:t xml:space="preserve"> 1 ASM[ # 715 NODE ERS # 0 org</w:t>
      </w:r>
    </w:p>
    <w:p w14:paraId="552152B9" w14:textId="77777777" w:rsidR="001D1AA3" w:rsidRDefault="001D1AA3" w:rsidP="00A9451D">
      <w:pPr>
        <w:pStyle w:val="Coding"/>
        <w:jc w:val="both"/>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7A6F73AC" w14:textId="77777777" w:rsidR="001D1AA3" w:rsidRDefault="001D1AA3" w:rsidP="00A9451D">
      <w:pPr>
        <w:pStyle w:val="Coding"/>
        <w:jc w:val="both"/>
      </w:pPr>
      <w:r>
        <w:t xml:space="preserve"> 3 0 ARRAY MYP  207 ORGN 210 TO 710 TO 715 TO -1 ,</w:t>
      </w:r>
    </w:p>
    <w:p w14:paraId="20B57FFA" w14:textId="77777777" w:rsidR="001D1AA3" w:rsidRDefault="001D1AA3" w:rsidP="00A9451D">
      <w:pPr>
        <w:pStyle w:val="Coding"/>
        <w:jc w:val="both"/>
      </w:pPr>
      <w:r>
        <w:t xml:space="preserve"> 4 207 STREAM[   ' MYP COURSE</w:t>
      </w:r>
    </w:p>
    <w:p w14:paraId="6DFB6246" w14:textId="77777777" w:rsidR="001D1AA3" w:rsidRDefault="001D1AA3" w:rsidP="00A9451D">
      <w:pPr>
        <w:pStyle w:val="Coding"/>
        <w:jc w:val="both"/>
      </w:pPr>
      <w:r>
        <w:t xml:space="preserve"> 5    FRAME[   715 +NODE  0 1 715 /PART</w:t>
      </w:r>
    </w:p>
    <w:p w14:paraId="5FF60A12" w14:textId="77777777" w:rsidR="001D1AA3" w:rsidRDefault="001D1AA3" w:rsidP="00A9451D">
      <w:pPr>
        <w:pStyle w:val="Coding"/>
        <w:jc w:val="both"/>
      </w:pPr>
      <w:r>
        <w:t xml:space="preserve"> 6    -1. -1. -1. -1.  -1. -1. -1. -1.  -1.  9 /RSTACK</w:t>
      </w:r>
    </w:p>
    <w:p w14:paraId="7CED2B14" w14:textId="77777777" w:rsidR="001D1AA3" w:rsidRDefault="001D1AA3" w:rsidP="00A9451D">
      <w:pPr>
        <w:pStyle w:val="Coding"/>
        <w:jc w:val="both"/>
      </w:pPr>
      <w:r>
        <w:t xml:space="preserve"> 7    x20001. x30002. x20003. x30004. x20005. x30006.</w:t>
      </w:r>
    </w:p>
    <w:p w14:paraId="319A969A" w14:textId="77777777" w:rsidR="001D1AA3" w:rsidRDefault="001D1AA3" w:rsidP="00A9451D">
      <w:pPr>
        <w:pStyle w:val="Coding"/>
        <w:jc w:val="both"/>
      </w:pPr>
      <w:r>
        <w:t xml:space="preserve"> 8    x20007. x30008. x20009. x30010.  10 /STACK  IO /B  0 /P</w:t>
      </w:r>
    </w:p>
    <w:p w14:paraId="129060FF" w14:textId="77777777" w:rsidR="001D1AA3" w:rsidRDefault="001D1AA3" w:rsidP="00A9451D">
      <w:pPr>
        <w:pStyle w:val="Coding"/>
        <w:jc w:val="both"/>
      </w:pPr>
      <w:r>
        <w:t xml:space="preserve"> 9    714 +NODE  111. 222. 333. 444. 4 /STACK</w:t>
      </w:r>
    </w:p>
    <w:p w14:paraId="47E5E250" w14:textId="77777777" w:rsidR="001D1AA3" w:rsidRDefault="001D1AA3" w:rsidP="00A9451D">
      <w:pPr>
        <w:pStyle w:val="Coding"/>
        <w:jc w:val="both"/>
      </w:pPr>
      <w:r>
        <w:t>10    ]FRAME  ]STREAM</w:t>
      </w:r>
    </w:p>
    <w:p w14:paraId="5928026F" w14:textId="77777777" w:rsidR="001D1AA3" w:rsidRDefault="001D1AA3" w:rsidP="00A9451D">
      <w:pPr>
        <w:pStyle w:val="Coding"/>
        <w:jc w:val="both"/>
        <w:rPr>
          <w:highlight w:val="yellow"/>
        </w:rPr>
      </w:pPr>
      <w:r>
        <w:t>11 !SNORK</w:t>
      </w:r>
    </w:p>
    <w:p w14:paraId="6EF24153" w14:textId="77777777" w:rsidR="001D1AA3" w:rsidRDefault="001D1AA3" w:rsidP="00A9451D">
      <w:pPr>
        <w:pStyle w:val="BodyText"/>
        <w:jc w:val="both"/>
      </w:pPr>
    </w:p>
    <w:p w14:paraId="5EC107A9" w14:textId="77777777" w:rsidR="001D1AA3" w:rsidRDefault="001D1AA3" w:rsidP="00A9451D">
      <w:pPr>
        <w:pStyle w:val="Coding"/>
        <w:jc w:val="both"/>
      </w:pPr>
      <w:r>
        <w:t>.STREAM 512</w:t>
      </w:r>
    </w:p>
    <w:p w14:paraId="2E4FB7A3" w14:textId="77777777" w:rsidR="001D1AA3" w:rsidRPr="005A26CD" w:rsidRDefault="001D1AA3" w:rsidP="00A9451D">
      <w:pPr>
        <w:pStyle w:val="Coding"/>
        <w:jc w:val="both"/>
      </w:pPr>
      <w:r>
        <w:t xml:space="preserve">      0  10175  </w:t>
      </w:r>
      <w:r w:rsidRPr="005A26CD">
        <w:rPr>
          <w:highlight w:val="yellow"/>
        </w:rPr>
        <w:t>4DAF</w:t>
      </w:r>
      <w:r>
        <w:t xml:space="preserve"> </w:t>
      </w:r>
      <w:r w:rsidRPr="005A26CD">
        <w:t xml:space="preserve">121D5    78 2FAB2  5A72  </w:t>
      </w:r>
      <w:r w:rsidRPr="005A26CD">
        <w:rPr>
          <w:highlight w:val="yellow"/>
        </w:rPr>
        <w:t>4DAF</w:t>
      </w:r>
      <w:r w:rsidRPr="005A26CD">
        <w:t xml:space="preserve"> 12175</w:t>
      </w:r>
      <w:r>
        <w:t xml:space="preserve">   208,9</w:t>
      </w:r>
    </w:p>
    <w:p w14:paraId="4344A881" w14:textId="77777777" w:rsidR="001D1AA3" w:rsidRPr="005A26CD" w:rsidRDefault="001D1AA3" w:rsidP="00A9451D">
      <w:pPr>
        <w:pStyle w:val="Coding"/>
        <w:jc w:val="both"/>
      </w:pPr>
      <w:r w:rsidRPr="005A26CD">
        <w:t xml:space="preserve">      8     72 2FAB2  5A72  </w:t>
      </w:r>
      <w:r w:rsidRPr="005A26CD">
        <w:rPr>
          <w:highlight w:val="yellow"/>
        </w:rPr>
        <w:t>4DAF</w:t>
      </w:r>
      <w:r w:rsidRPr="005A26CD">
        <w:t xml:space="preserve"> 12115    6C 2FAB2  5A72</w:t>
      </w:r>
      <w:r>
        <w:t xml:space="preserve">   210</w:t>
      </w:r>
    </w:p>
    <w:p w14:paraId="3C0130DC" w14:textId="77777777" w:rsidR="001D1AA3" w:rsidRPr="005A26CD" w:rsidRDefault="001D1AA3" w:rsidP="00A9451D">
      <w:pPr>
        <w:pStyle w:val="Coding"/>
        <w:jc w:val="both"/>
      </w:pPr>
      <w:r w:rsidRPr="005A26CD">
        <w:t xml:space="preserve">     10   </w:t>
      </w:r>
      <w:r w:rsidRPr="005A26CD">
        <w:rPr>
          <w:highlight w:val="yellow"/>
        </w:rPr>
        <w:t>4DAF</w:t>
      </w:r>
      <w:r w:rsidRPr="005A26CD">
        <w:t xml:space="preserve"> 12145    66 2FAB2  5A72  </w:t>
      </w:r>
      <w:r w:rsidRPr="005A26CD">
        <w:rPr>
          <w:highlight w:val="yellow"/>
        </w:rPr>
        <w:t>4DAF</w:t>
      </w:r>
      <w:r w:rsidRPr="005A26CD">
        <w:t xml:space="preserve"> 12115    60</w:t>
      </w:r>
      <w:r>
        <w:t xml:space="preserve">   310,410</w:t>
      </w:r>
    </w:p>
    <w:p w14:paraId="14BC3327" w14:textId="77777777" w:rsidR="001D1AA3" w:rsidRPr="005A26CD" w:rsidRDefault="001D1AA3" w:rsidP="00A9451D">
      <w:pPr>
        <w:pStyle w:val="Coding"/>
        <w:jc w:val="both"/>
      </w:pPr>
      <w:r w:rsidRPr="005A26CD">
        <w:t xml:space="preserve">     18  2FAB2  5A72  </w:t>
      </w:r>
      <w:r w:rsidRPr="005A26CD">
        <w:rPr>
          <w:highlight w:val="yellow"/>
        </w:rPr>
        <w:t>4DAF</w:t>
      </w:r>
      <w:r w:rsidRPr="005A26CD">
        <w:t xml:space="preserve"> 12145    5A 2FAB2  5A72  </w:t>
      </w:r>
      <w:r w:rsidRPr="005A26CD">
        <w:rPr>
          <w:highlight w:val="yellow"/>
        </w:rPr>
        <w:t>4DAF</w:t>
      </w:r>
      <w:r>
        <w:t xml:space="preserve">   510,610</w:t>
      </w:r>
    </w:p>
    <w:p w14:paraId="130320BC" w14:textId="77777777" w:rsidR="001D1AA3" w:rsidRPr="00963F66" w:rsidRDefault="001D1AA3" w:rsidP="00A9451D">
      <w:pPr>
        <w:pStyle w:val="Coding"/>
        <w:jc w:val="both"/>
        <w:rPr>
          <w:lang w:val="es-AR"/>
        </w:rPr>
      </w:pPr>
      <w:r w:rsidRPr="005A26CD">
        <w:t xml:space="preserve">     </w:t>
      </w:r>
      <w:r w:rsidRPr="00963F66">
        <w:rPr>
          <w:lang w:val="es-AR"/>
        </w:rPr>
        <w:t xml:space="preserve">20  12115    54 2FAB2  5A72  </w:t>
      </w:r>
      <w:r w:rsidRPr="00963F66">
        <w:rPr>
          <w:highlight w:val="yellow"/>
          <w:lang w:val="es-AR"/>
        </w:rPr>
        <w:t>4DAF</w:t>
      </w:r>
      <w:r w:rsidRPr="00963F66">
        <w:rPr>
          <w:lang w:val="es-AR"/>
        </w:rPr>
        <w:t xml:space="preserve"> 121D5    4E 2FAB2   710</w:t>
      </w:r>
    </w:p>
    <w:p w14:paraId="7A0B7D4C" w14:textId="77777777" w:rsidR="001D1AA3" w:rsidRPr="005A26CD" w:rsidRDefault="001D1AA3" w:rsidP="00A9451D">
      <w:pPr>
        <w:pStyle w:val="Coding"/>
        <w:jc w:val="both"/>
      </w:pPr>
      <w:r w:rsidRPr="00963F66">
        <w:rPr>
          <w:lang w:val="es-AR"/>
        </w:rPr>
        <w:t xml:space="preserve">     </w:t>
      </w:r>
      <w:r w:rsidRPr="005A26CD">
        <w:t xml:space="preserve">28   5A72  </w:t>
      </w:r>
      <w:r w:rsidRPr="005A26CD">
        <w:rPr>
          <w:highlight w:val="yellow"/>
        </w:rPr>
        <w:t>4DAF</w:t>
      </w:r>
      <w:r w:rsidRPr="005A26CD">
        <w:t xml:space="preserve"> 12175    48 2FAB2  5A72  </w:t>
      </w:r>
      <w:r w:rsidRPr="005A26CD">
        <w:rPr>
          <w:highlight w:val="yellow"/>
        </w:rPr>
        <w:t>4DAF</w:t>
      </w:r>
      <w:r w:rsidRPr="005A26CD">
        <w:t xml:space="preserve"> 121D5</w:t>
      </w:r>
      <w:r>
        <w:t xml:space="preserve">   711,12</w:t>
      </w:r>
    </w:p>
    <w:p w14:paraId="25D2C4DF" w14:textId="77777777" w:rsidR="001D1AA3" w:rsidRPr="005A26CD" w:rsidRDefault="001D1AA3" w:rsidP="00A9451D">
      <w:pPr>
        <w:pStyle w:val="Coding"/>
        <w:jc w:val="both"/>
      </w:pPr>
      <w:r w:rsidRPr="005A26CD">
        <w:t xml:space="preserve">     30     42 2FAB2  5A72  </w:t>
      </w:r>
      <w:r w:rsidRPr="005A26CD">
        <w:rPr>
          <w:highlight w:val="yellow"/>
        </w:rPr>
        <w:t>4DAF</w:t>
      </w:r>
      <w:r w:rsidRPr="005A26CD">
        <w:t xml:space="preserve"> 12175    3C 2FAB2  5A72</w:t>
      </w:r>
      <w:r>
        <w:t xml:space="preserve">   713</w:t>
      </w:r>
    </w:p>
    <w:p w14:paraId="21D76705" w14:textId="77777777" w:rsidR="001D1AA3" w:rsidRPr="00963F66" w:rsidRDefault="001D1AA3" w:rsidP="00A9451D">
      <w:pPr>
        <w:pStyle w:val="Coding"/>
        <w:jc w:val="both"/>
        <w:rPr>
          <w:lang w:val="es-AR"/>
        </w:rPr>
      </w:pPr>
      <w:r w:rsidRPr="005A26CD">
        <w:t xml:space="preserve">     </w:t>
      </w:r>
      <w:r w:rsidRPr="00963F66">
        <w:rPr>
          <w:lang w:val="es-AR"/>
        </w:rPr>
        <w:t xml:space="preserve">38   </w:t>
      </w:r>
      <w:r w:rsidRPr="00963F66">
        <w:rPr>
          <w:highlight w:val="yellow"/>
          <w:lang w:val="es-AR"/>
        </w:rPr>
        <w:t>4DAF</w:t>
      </w:r>
      <w:r w:rsidRPr="00963F66">
        <w:rPr>
          <w:lang w:val="es-AR"/>
        </w:rPr>
        <w:t xml:space="preserve"> 121D5    2E 2FAB2  5A72  </w:t>
      </w:r>
      <w:r w:rsidRPr="00963F66">
        <w:rPr>
          <w:highlight w:val="yellow"/>
          <w:lang w:val="es-AR"/>
        </w:rPr>
        <w:t>4A12     0     0</w:t>
      </w:r>
      <w:r w:rsidRPr="00963F66">
        <w:rPr>
          <w:lang w:val="es-AR"/>
        </w:rPr>
        <w:t xml:space="preserve">   714,15</w:t>
      </w:r>
    </w:p>
    <w:p w14:paraId="5F97F3A5" w14:textId="77777777" w:rsidR="001D1AA3" w:rsidRPr="005A26CD" w:rsidRDefault="001D1AA3" w:rsidP="00A9451D">
      <w:pPr>
        <w:pStyle w:val="Coding"/>
        <w:jc w:val="both"/>
        <w:rPr>
          <w:highlight w:val="green"/>
        </w:rPr>
      </w:pPr>
      <w:r w:rsidRPr="00963F66">
        <w:rPr>
          <w:lang w:val="es-AR"/>
        </w:rPr>
        <w:t xml:space="preserve">     </w:t>
      </w:r>
      <w:r>
        <w:t xml:space="preserve">40  </w:t>
      </w:r>
      <w:r w:rsidRPr="005A26CD">
        <w:rPr>
          <w:highlight w:val="yellow"/>
        </w:rPr>
        <w:t>2E9B2  5872</w:t>
      </w:r>
      <w:r>
        <w:t xml:space="preserve">  </w:t>
      </w:r>
      <w:r w:rsidRPr="002D5623">
        <w:rPr>
          <w:highlight w:val="magenta"/>
        </w:rPr>
        <w:t>9175</w:t>
      </w:r>
      <w:r>
        <w:t xml:space="preserve">  </w:t>
      </w:r>
      <w:r w:rsidRPr="005A26CD">
        <w:rPr>
          <w:highlight w:val="green"/>
        </w:rPr>
        <w:t>4BB2   15D  48B2 3FFFF  48B2</w:t>
      </w:r>
      <w:r>
        <w:rPr>
          <w:highlight w:val="green"/>
        </w:rPr>
        <w:t xml:space="preserve">   Regs</w:t>
      </w:r>
    </w:p>
    <w:p w14:paraId="636AF00F" w14:textId="77777777" w:rsidR="001D1AA3" w:rsidRPr="005A26CD" w:rsidRDefault="001D1AA3" w:rsidP="00A9451D">
      <w:pPr>
        <w:pStyle w:val="Coding"/>
        <w:jc w:val="both"/>
        <w:rPr>
          <w:highlight w:val="green"/>
        </w:rPr>
      </w:pPr>
      <w:r w:rsidRPr="005A26CD">
        <w:rPr>
          <w:highlight w:val="green"/>
        </w:rPr>
        <w:t xml:space="preserve">     48  3FFFF  48B2 3FFFF  48B2 3FFFF  48B2 3FFFF  48B2</w:t>
      </w:r>
    </w:p>
    <w:p w14:paraId="1888579A" w14:textId="77777777" w:rsidR="001D1AA3" w:rsidRPr="005A26CD" w:rsidRDefault="001D1AA3" w:rsidP="00A9451D">
      <w:pPr>
        <w:pStyle w:val="Coding"/>
        <w:jc w:val="both"/>
        <w:rPr>
          <w:highlight w:val="green"/>
        </w:rPr>
      </w:pPr>
      <w:r w:rsidRPr="005A26CD">
        <w:rPr>
          <w:highlight w:val="green"/>
        </w:rPr>
        <w:t xml:space="preserve">     50  3FFFF  48B2 3FFFF  48B2 3FFFF  48B2 3FFFF  49B2</w:t>
      </w:r>
    </w:p>
    <w:p w14:paraId="419574DB" w14:textId="77777777" w:rsidR="001D1AA3" w:rsidRPr="005A26CD" w:rsidRDefault="001D1AA3" w:rsidP="00A9451D">
      <w:pPr>
        <w:pStyle w:val="Coding"/>
        <w:jc w:val="both"/>
        <w:rPr>
          <w:highlight w:val="green"/>
        </w:rPr>
      </w:pPr>
      <w:r w:rsidRPr="005A26CD">
        <w:rPr>
          <w:highlight w:val="green"/>
        </w:rPr>
        <w:t xml:space="preserve">     58  20001  49B2 30002  49B2 20003  49B2 30004  49B2</w:t>
      </w:r>
    </w:p>
    <w:p w14:paraId="1DB0BB18" w14:textId="77777777" w:rsidR="001D1AA3" w:rsidRPr="005A26CD" w:rsidRDefault="001D1AA3" w:rsidP="00A9451D">
      <w:pPr>
        <w:pStyle w:val="Coding"/>
        <w:jc w:val="both"/>
        <w:rPr>
          <w:highlight w:val="green"/>
        </w:rPr>
      </w:pPr>
      <w:r w:rsidRPr="005A26CD">
        <w:rPr>
          <w:highlight w:val="green"/>
        </w:rPr>
        <w:t xml:space="preserve">     60  20005  49B2 30006  49B2 20007  49B2 30008  49B2</w:t>
      </w:r>
    </w:p>
    <w:p w14:paraId="200650C7" w14:textId="77777777" w:rsidR="001D1AA3" w:rsidRPr="005A26CD" w:rsidRDefault="001D1AA3" w:rsidP="00A9451D">
      <w:pPr>
        <w:pStyle w:val="Coding"/>
        <w:jc w:val="both"/>
        <w:rPr>
          <w:highlight w:val="cyan"/>
        </w:rPr>
      </w:pPr>
      <w:r w:rsidRPr="005A26CD">
        <w:rPr>
          <w:highlight w:val="green"/>
        </w:rPr>
        <w:t xml:space="preserve">     68  20009  49B2 30010 101B5</w:t>
      </w:r>
      <w:r>
        <w:t xml:space="preserve">  </w:t>
      </w:r>
      <w:r w:rsidRPr="005A26CD">
        <w:rPr>
          <w:highlight w:val="cyan"/>
        </w:rPr>
        <w:t>49B2    6F  49B2    DE</w:t>
      </w:r>
      <w:r>
        <w:rPr>
          <w:highlight w:val="cyan"/>
        </w:rPr>
        <w:t xml:space="preserve">   714</w:t>
      </w:r>
    </w:p>
    <w:p w14:paraId="2D559997" w14:textId="77777777" w:rsidR="001D1AA3" w:rsidRDefault="001D1AA3" w:rsidP="00A9451D">
      <w:pPr>
        <w:pStyle w:val="Coding"/>
        <w:jc w:val="both"/>
      </w:pPr>
      <w:r w:rsidRPr="005A26CD">
        <w:rPr>
          <w:highlight w:val="cyan"/>
        </w:rPr>
        <w:t xml:space="preserve">     70   49B2   14D  49B2   1BC 101B5</w:t>
      </w:r>
      <w:r>
        <w:t xml:space="preserve"> </w:t>
      </w:r>
      <w:proofErr w:type="spellStart"/>
      <w:r>
        <w:t>101B5</w:t>
      </w:r>
      <w:proofErr w:type="spellEnd"/>
      <w:r>
        <w:t xml:space="preserve"> </w:t>
      </w:r>
      <w:proofErr w:type="spellStart"/>
      <w:r>
        <w:t>101B5</w:t>
      </w:r>
      <w:proofErr w:type="spellEnd"/>
      <w:r>
        <w:t xml:space="preserve"> </w:t>
      </w:r>
      <w:proofErr w:type="spellStart"/>
      <w:r>
        <w:t>101B5</w:t>
      </w:r>
      <w:proofErr w:type="spellEnd"/>
      <w:r>
        <w:t xml:space="preserve">   713-11</w:t>
      </w:r>
    </w:p>
    <w:p w14:paraId="47F211A4" w14:textId="77777777" w:rsidR="001D1AA3" w:rsidRDefault="001D1AA3" w:rsidP="00A9451D">
      <w:pPr>
        <w:pStyle w:val="Coding"/>
        <w:jc w:val="both"/>
      </w:pPr>
      <w:r>
        <w:t xml:space="preserve">     78  101B5 101A5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710-208</w:t>
      </w:r>
    </w:p>
    <w:p w14:paraId="2C9BADFA" w14:textId="77777777" w:rsidR="001D1AA3" w:rsidRDefault="001D1AA3" w:rsidP="00A9451D">
      <w:pPr>
        <w:pStyle w:val="BodyText"/>
        <w:jc w:val="both"/>
      </w:pPr>
    </w:p>
    <w:p w14:paraId="6B6E0AC9" w14:textId="77777777" w:rsidR="001D1AA3" w:rsidRDefault="001D1AA3" w:rsidP="00A9451D">
      <w:pPr>
        <w:pStyle w:val="BodyText"/>
        <w:spacing w:after="120"/>
        <w:jc w:val="both"/>
        <w:rPr>
          <w:highlight w:val="yellow"/>
        </w:rPr>
      </w:pPr>
    </w:p>
    <w:p w14:paraId="6A644182" w14:textId="77777777" w:rsidR="001D1AA3" w:rsidRDefault="001D1AA3" w:rsidP="00A9451D">
      <w:pPr>
        <w:pStyle w:val="BodyText"/>
        <w:spacing w:after="120"/>
        <w:jc w:val="both"/>
        <w:rPr>
          <w:highlight w:val="yellow"/>
        </w:rPr>
      </w:pPr>
    </w:p>
    <w:p w14:paraId="4F9BB6C7" w14:textId="77777777" w:rsidR="0040100C" w:rsidRDefault="0040100C" w:rsidP="00A9451D">
      <w:pPr>
        <w:pStyle w:val="BodyText"/>
        <w:spacing w:after="120"/>
        <w:jc w:val="both"/>
        <w:rPr>
          <w:highlight w:val="yellow"/>
        </w:rPr>
      </w:pPr>
    </w:p>
    <w:p w14:paraId="0EA098B3" w14:textId="77777777" w:rsidR="0040100C" w:rsidRDefault="0040100C" w:rsidP="00A9451D">
      <w:pPr>
        <w:pStyle w:val="BodyText"/>
        <w:spacing w:after="120"/>
        <w:jc w:val="both"/>
        <w:rPr>
          <w:highlight w:val="yellow"/>
        </w:rPr>
      </w:pPr>
    </w:p>
    <w:p w14:paraId="4DA60A65" w14:textId="77777777" w:rsidR="0040100C" w:rsidRDefault="0040100C" w:rsidP="00A9451D">
      <w:pPr>
        <w:pStyle w:val="BodyText"/>
        <w:spacing w:after="120"/>
        <w:jc w:val="both"/>
        <w:rPr>
          <w:highlight w:val="yellow"/>
        </w:rPr>
      </w:pPr>
    </w:p>
    <w:p w14:paraId="1C5171A7" w14:textId="77777777" w:rsidR="0040100C" w:rsidRDefault="0040100C" w:rsidP="00A9451D">
      <w:pPr>
        <w:pStyle w:val="BodyText"/>
        <w:spacing w:after="120"/>
        <w:jc w:val="both"/>
        <w:rPr>
          <w:highlight w:val="yellow"/>
        </w:rPr>
      </w:pPr>
    </w:p>
    <w:p w14:paraId="5558B2D5" w14:textId="77777777" w:rsidR="00A43D58" w:rsidRDefault="00A43D58" w:rsidP="00A9451D">
      <w:pPr>
        <w:pStyle w:val="BodyText"/>
        <w:spacing w:after="120"/>
        <w:jc w:val="both"/>
        <w:rPr>
          <w:highlight w:val="yellow"/>
        </w:rPr>
      </w:pPr>
    </w:p>
    <w:p w14:paraId="52BA0E66" w14:textId="77777777" w:rsidR="0040100C" w:rsidRPr="00A878A9" w:rsidRDefault="0040100C" w:rsidP="00A9451D">
      <w:pPr>
        <w:pStyle w:val="PlainHeading1"/>
        <w:jc w:val="both"/>
      </w:pPr>
      <w:bookmarkStart w:id="285" w:name="_Toc119163560"/>
      <w:r w:rsidRPr="00A878A9">
        <w:lastRenderedPageBreak/>
        <w:t>Maintenance</w:t>
      </w:r>
      <w:bookmarkEnd w:id="285"/>
    </w:p>
    <w:p w14:paraId="46C73479" w14:textId="77777777" w:rsidR="0040100C" w:rsidRDefault="0040100C" w:rsidP="00A9451D">
      <w:pPr>
        <w:pStyle w:val="BodyText"/>
        <w:jc w:val="both"/>
      </w:pPr>
      <w:r>
        <w:t xml:space="preserve">This section covers procedures for maintaining the </w:t>
      </w:r>
      <w:proofErr w:type="spellStart"/>
      <w:r>
        <w:t>sF</w:t>
      </w:r>
      <w:proofErr w:type="spellEnd"/>
      <w:r>
        <w:t xml:space="preserve"> and pF/144 systems.</w:t>
      </w:r>
    </w:p>
    <w:p w14:paraId="6334E27E" w14:textId="77777777" w:rsidR="0040100C" w:rsidRDefault="0040100C" w:rsidP="00A9451D">
      <w:pPr>
        <w:pStyle w:val="PlainHeading2"/>
        <w:jc w:val="both"/>
      </w:pPr>
      <w:bookmarkStart w:id="286" w:name="_Toc119163561"/>
      <w:proofErr w:type="spellStart"/>
      <w:r>
        <w:t>saneFORTH</w:t>
      </w:r>
      <w:proofErr w:type="spellEnd"/>
      <w:r>
        <w:t xml:space="preserve"> Maintenance</w:t>
      </w:r>
      <w:bookmarkEnd w:id="286"/>
    </w:p>
    <w:p w14:paraId="7EE1E21F" w14:textId="77777777" w:rsidR="0040100C" w:rsidRDefault="0040100C" w:rsidP="00A9451D">
      <w:pPr>
        <w:pStyle w:val="PlainHeading3"/>
        <w:jc w:val="both"/>
      </w:pPr>
      <w:bookmarkStart w:id="287" w:name="_Toc119163562"/>
      <w:r>
        <w:t>Bootstrapping</w:t>
      </w:r>
      <w:bookmarkEnd w:id="287"/>
    </w:p>
    <w:p w14:paraId="3AACC41C" w14:textId="77777777" w:rsidR="0040100C" w:rsidRDefault="0040100C" w:rsidP="00A9451D">
      <w:pPr>
        <w:pStyle w:val="BodyText"/>
        <w:jc w:val="both"/>
      </w:pPr>
      <w:proofErr w:type="spellStart"/>
      <w:r>
        <w:t>sF</w:t>
      </w:r>
      <w:proofErr w:type="spellEnd"/>
      <w:r>
        <w:t xml:space="preserve"> is normally started on a Win32 platform via one of three Windows executables, named in the following forms:</w:t>
      </w:r>
    </w:p>
    <w:p w14:paraId="10EC41F6" w14:textId="77777777" w:rsidR="0040100C" w:rsidRDefault="0040100C" w:rsidP="00A9451D">
      <w:pPr>
        <w:pStyle w:val="BodyText"/>
        <w:numPr>
          <w:ilvl w:val="0"/>
          <w:numId w:val="30"/>
        </w:numPr>
        <w:jc w:val="both"/>
      </w:pPr>
      <w:proofErr w:type="spellStart"/>
      <w:r w:rsidRPr="00A878A9">
        <w:rPr>
          <w:rFonts w:ascii="Consolas" w:hAnsi="Consolas"/>
          <w:b/>
        </w:rPr>
        <w:t>sF</w:t>
      </w:r>
      <w:proofErr w:type="spellEnd"/>
      <w:r w:rsidRPr="00A878A9">
        <w:rPr>
          <w:rFonts w:ascii="Consolas" w:hAnsi="Consolas"/>
          <w:b/>
        </w:rPr>
        <w:t>&lt;vers&gt;-aF3.exe</w:t>
      </w:r>
      <w:r>
        <w:t xml:space="preserve">  the normal production nucleus, with 16 MB of system memory.  This executable must lie in a path whose name contains no embedded spaces because it parses its command line with simple code.  Upon boot, this autoloading nucleus loads block 534 which loads block 9, defines code for accessing the command line, parses it, and INTERPRETs any FORTH code following the first space (which should be the one following the name of the executable).  This program is normally started using a supplied shortcut by the name </w:t>
      </w:r>
      <w:r w:rsidRPr="00A878A9">
        <w:rPr>
          <w:rFonts w:ascii="Consolas" w:hAnsi="Consolas"/>
        </w:rPr>
        <w:t>arrayForth 3 G144A12</w:t>
      </w:r>
      <w:r>
        <w:t xml:space="preserve"> whose command line has  </w:t>
      </w:r>
      <w:r w:rsidRPr="00A878A9">
        <w:rPr>
          <w:rFonts w:ascii="Consolas" w:hAnsi="Consolas"/>
        </w:rPr>
        <w:t>AFORTH</w:t>
      </w:r>
      <w:r>
        <w:t xml:space="preserve"> appended.</w:t>
      </w:r>
    </w:p>
    <w:p w14:paraId="52AB4166" w14:textId="77777777" w:rsidR="0040100C" w:rsidRDefault="0040100C" w:rsidP="00A9451D">
      <w:pPr>
        <w:pStyle w:val="BodyText"/>
        <w:numPr>
          <w:ilvl w:val="0"/>
          <w:numId w:val="30"/>
        </w:numPr>
        <w:jc w:val="both"/>
      </w:pPr>
      <w:proofErr w:type="spellStart"/>
      <w:r>
        <w:rPr>
          <w:rFonts w:ascii="Consolas" w:hAnsi="Consolas"/>
          <w:b/>
        </w:rPr>
        <w:t>sF</w:t>
      </w:r>
      <w:proofErr w:type="spellEnd"/>
      <w:r>
        <w:rPr>
          <w:rFonts w:ascii="Consolas" w:hAnsi="Consolas"/>
          <w:b/>
        </w:rPr>
        <w:t>&lt;vers&gt;-glow.exe</w:t>
      </w:r>
      <w:r>
        <w:t xml:space="preserve">  the normal production nucleus, but with 1.6 GB of system memory to support the GLOW design tools (which are redacted from publicly released systems.)  Normally started using a supplied shortcut by the name  </w:t>
      </w:r>
      <w:r w:rsidRPr="00933D0F">
        <w:rPr>
          <w:rFonts w:ascii="Consolas" w:hAnsi="Consolas"/>
        </w:rPr>
        <w:t>arrayForth 3 with GLOW</w:t>
      </w:r>
      <w:r>
        <w:t xml:space="preserve"> .  As distributed the shortcut has no interpretive code.</w:t>
      </w:r>
    </w:p>
    <w:p w14:paraId="0EF8C764" w14:textId="77777777" w:rsidR="0040100C" w:rsidRDefault="0040100C" w:rsidP="00A9451D">
      <w:pPr>
        <w:pStyle w:val="BodyText"/>
        <w:numPr>
          <w:ilvl w:val="0"/>
          <w:numId w:val="30"/>
        </w:numPr>
        <w:jc w:val="both"/>
      </w:pPr>
      <w:proofErr w:type="spellStart"/>
      <w:r w:rsidRPr="00A878A9">
        <w:rPr>
          <w:rFonts w:ascii="Consolas" w:hAnsi="Consolas"/>
          <w:b/>
        </w:rPr>
        <w:t>sF</w:t>
      </w:r>
      <w:proofErr w:type="spellEnd"/>
      <w:r w:rsidRPr="00A878A9">
        <w:rPr>
          <w:rFonts w:ascii="Consolas" w:hAnsi="Consolas"/>
          <w:b/>
        </w:rPr>
        <w:t>&lt;vers&gt;-panic.exe</w:t>
      </w:r>
      <w:r>
        <w:t xml:space="preserve">  is a standard </w:t>
      </w:r>
      <w:proofErr w:type="spellStart"/>
      <w:r>
        <w:t>saneFORTH</w:t>
      </w:r>
      <w:proofErr w:type="spellEnd"/>
      <w:r>
        <w:t xml:space="preserve"> nucleus which does not autoload; you will need to type </w:t>
      </w:r>
      <w:r w:rsidRPr="00A878A9">
        <w:rPr>
          <w:rFonts w:ascii="Consolas" w:hAnsi="Consolas"/>
        </w:rPr>
        <w:t>HI</w:t>
      </w:r>
      <w:r>
        <w:t xml:space="preserve"> to load block 9.  It has its own shortcut as well, named </w:t>
      </w:r>
      <w:proofErr w:type="spellStart"/>
      <w:r w:rsidRPr="00A878A9">
        <w:rPr>
          <w:rFonts w:ascii="Consolas" w:hAnsi="Consolas"/>
        </w:rPr>
        <w:t>arrayFORTH</w:t>
      </w:r>
      <w:proofErr w:type="spellEnd"/>
      <w:r w:rsidRPr="00A878A9">
        <w:rPr>
          <w:rFonts w:ascii="Consolas" w:hAnsi="Consolas"/>
        </w:rPr>
        <w:t xml:space="preserve"> 3 PANIC</w:t>
      </w:r>
      <w:r>
        <w:t xml:space="preserve">.  It is provided to give a clean </w:t>
      </w:r>
      <w:proofErr w:type="spellStart"/>
      <w:r>
        <w:t>saneFORTH</w:t>
      </w:r>
      <w:proofErr w:type="spellEnd"/>
      <w:r>
        <w:t xml:space="preserve"> environment that may be used, for example, to fix mistakes that have been made in either the 9 LOAD or in the AFORTH code.</w:t>
      </w:r>
    </w:p>
    <w:p w14:paraId="7905F8ED" w14:textId="77777777" w:rsidR="0040100C" w:rsidRDefault="0040100C" w:rsidP="00A9451D">
      <w:pPr>
        <w:pStyle w:val="PlainHeading3"/>
        <w:jc w:val="both"/>
      </w:pPr>
      <w:bookmarkStart w:id="288" w:name="_Toc7797288"/>
      <w:bookmarkStart w:id="289" w:name="_Toc7819010"/>
      <w:bookmarkStart w:id="290" w:name="_Toc7819151"/>
      <w:bookmarkStart w:id="291" w:name="_Toc8565213"/>
      <w:bookmarkStart w:id="292" w:name="_Toc8570107"/>
      <w:bookmarkStart w:id="293" w:name="_Toc8929255"/>
      <w:bookmarkStart w:id="294" w:name="_Toc9331543"/>
      <w:bookmarkStart w:id="295" w:name="_Toc9332210"/>
      <w:bookmarkStart w:id="296" w:name="_Toc9332367"/>
      <w:bookmarkStart w:id="297" w:name="_Toc9332783"/>
      <w:bookmarkStart w:id="298" w:name="_Toc119163563"/>
      <w:bookmarkEnd w:id="288"/>
      <w:bookmarkEnd w:id="289"/>
      <w:bookmarkEnd w:id="290"/>
      <w:bookmarkEnd w:id="291"/>
      <w:bookmarkEnd w:id="292"/>
      <w:bookmarkEnd w:id="293"/>
      <w:bookmarkEnd w:id="294"/>
      <w:bookmarkEnd w:id="295"/>
      <w:bookmarkEnd w:id="296"/>
      <w:bookmarkEnd w:id="297"/>
      <w:r>
        <w:t>Nucleus Maintenance</w:t>
      </w:r>
      <w:bookmarkEnd w:id="298"/>
    </w:p>
    <w:p w14:paraId="752BA5BD" w14:textId="77777777" w:rsidR="0040100C" w:rsidRDefault="0040100C" w:rsidP="00A9451D">
      <w:pPr>
        <w:pStyle w:val="BodyText"/>
        <w:jc w:val="both"/>
      </w:pPr>
      <w:r>
        <w:t xml:space="preserve">Because this is a hosted system, the nucleus that is run for </w:t>
      </w:r>
      <w:proofErr w:type="spellStart"/>
      <w:r>
        <w:t>saneFORTH</w:t>
      </w:r>
      <w:proofErr w:type="spellEnd"/>
      <w:r>
        <w:t xml:space="preserve"> is necessarily packaged into the Windows executable.  The </w:t>
      </w:r>
      <w:proofErr w:type="spellStart"/>
      <w:r>
        <w:t>sF</w:t>
      </w:r>
      <w:proofErr w:type="spellEnd"/>
      <w:r>
        <w:t xml:space="preserve"> nucleus source, as well as the Target Compiler and other utilities employed to test nuclei and to generate Windows executables, are proprietary to FORTH, Inc. and/or ATHENA Programming, Inc. and GreenArrays has not been licensed to distribute them.  Therefore these sections are redacted and users of arrayForth 3 are unable to maintain the underlying x86 nucleus.  Special versions, if necessary, must be requested from GreenArrays.</w:t>
      </w:r>
    </w:p>
    <w:p w14:paraId="2682376D" w14:textId="77777777" w:rsidR="0040100C" w:rsidRPr="00630513" w:rsidRDefault="0040100C" w:rsidP="00A9451D">
      <w:pPr>
        <w:pStyle w:val="BodyText"/>
        <w:jc w:val="both"/>
      </w:pPr>
    </w:p>
    <w:p w14:paraId="6C951C7F" w14:textId="66C4A373" w:rsidR="0040100C" w:rsidRDefault="00A43D58" w:rsidP="00A9451D">
      <w:pPr>
        <w:pStyle w:val="PlainHeading2"/>
        <w:jc w:val="both"/>
      </w:pPr>
      <w:bookmarkStart w:id="299" w:name="_Toc119163564"/>
      <w:r>
        <w:t>polyForth</w:t>
      </w:r>
      <w:r w:rsidR="0040100C">
        <w:t>/144 Maintenance</w:t>
      </w:r>
      <w:bookmarkEnd w:id="299"/>
    </w:p>
    <w:p w14:paraId="664819D8" w14:textId="1153424E" w:rsidR="008B3E06" w:rsidRDefault="0040100C" w:rsidP="00A9451D">
      <w:pPr>
        <w:pStyle w:val="BodyText"/>
        <w:jc w:val="both"/>
      </w:pPr>
      <w:r>
        <w:t xml:space="preserve">pF/144 is fully equipped to maintain and alter both its Virtual Machine and its </w:t>
      </w:r>
      <w:r w:rsidR="00A43D58">
        <w:t>polyForth</w:t>
      </w:r>
      <w:r>
        <w:t xml:space="preserve"> nucleus.  These procedures are fully documented in </w:t>
      </w:r>
      <w:r w:rsidRPr="00A878A9">
        <w:rPr>
          <w:i/>
        </w:rPr>
        <w:t xml:space="preserve">DB006, G144A12 </w:t>
      </w:r>
      <w:r w:rsidR="00A43D58" w:rsidRPr="00A878A9">
        <w:rPr>
          <w:i/>
        </w:rPr>
        <w:t>polyForth</w:t>
      </w:r>
      <w:r w:rsidRPr="00A878A9">
        <w:rPr>
          <w:i/>
        </w:rPr>
        <w:t xml:space="preserve"> Supplement</w:t>
      </w:r>
      <w:r>
        <w:t>.  The shadows for pF/144 nucleus source, in the index page at 60, constitute its primary documentat</w:t>
      </w:r>
      <w:r w:rsidR="009377BA">
        <w:t>ion.</w:t>
      </w:r>
    </w:p>
    <w:sectPr w:rsidR="008B3E06" w:rsidSect="00D42F61">
      <w:headerReference w:type="even" r:id="rId27"/>
      <w:footerReference w:type="even" r:id="rId28"/>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E8F15" w14:textId="77777777" w:rsidR="001755EF" w:rsidRDefault="001755EF">
      <w:r>
        <w:separator/>
      </w:r>
    </w:p>
  </w:endnote>
  <w:endnote w:type="continuationSeparator" w:id="0">
    <w:p w14:paraId="0E930A16" w14:textId="77777777" w:rsidR="001755EF" w:rsidRDefault="00175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ndale Mono">
    <w:altName w:val="Calibri"/>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9BC4"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2</w:t>
    </w:r>
    <w:r>
      <w:rPr>
        <w:rStyle w:val="PageNumber"/>
      </w:rPr>
      <w:fldChar w:fldCharType="end"/>
    </w:r>
  </w:p>
  <w:p w14:paraId="2090A81D" w14:textId="77777777" w:rsidR="00740700" w:rsidRDefault="00740700" w:rsidP="00CF38DF">
    <w:pPr>
      <w:pStyle w:val="Footer"/>
      <w:jc w:val="right"/>
    </w:pPr>
    <w:r>
      <w:t>Introduction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6596"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14</w:t>
    </w:r>
    <w:r>
      <w:rPr>
        <w:rStyle w:val="PageNumber"/>
      </w:rPr>
      <w:fldChar w:fldCharType="end"/>
    </w:r>
  </w:p>
  <w:p w14:paraId="7A35FC7D" w14:textId="13DD1C4E" w:rsidR="00740700" w:rsidRDefault="00FA55F7" w:rsidP="00CF38DF">
    <w:pPr>
      <w:pStyle w:val="Footer"/>
      <w:jc w:val="right"/>
    </w:pPr>
    <w:r>
      <w:t xml:space="preserve">   </w:t>
    </w:r>
    <w:r w:rsidR="00740700">
      <w:t xml:space="preserve"> </w:t>
    </w:r>
    <w:r>
      <w:t xml:space="preserve">F18 </w:t>
    </w:r>
    <w:r w:rsidR="00D86F85">
      <w:t>Programming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E83"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9</w:t>
    </w:r>
    <w:r>
      <w:rPr>
        <w:rStyle w:val="PageNumber"/>
      </w:rPr>
      <w:fldChar w:fldCharType="end"/>
    </w:r>
  </w:p>
  <w:p w14:paraId="4947C655" w14:textId="77777777" w:rsidR="00740700" w:rsidRPr="000D1408" w:rsidRDefault="00740700" w:rsidP="00CF38DF">
    <w:pPr>
      <w:pStyle w:val="Footer"/>
      <w:ind w:right="360"/>
      <w:rPr>
        <w:rFonts w:cs="Calibri"/>
      </w:rPr>
    </w:pPr>
    <w:r>
      <w:rPr>
        <w:rFonts w:cs="Calibri"/>
      </w:rPr>
      <w:t>The F18A Computer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397B"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15</w:t>
    </w:r>
    <w:r>
      <w:rPr>
        <w:rStyle w:val="PageNumber"/>
      </w:rPr>
      <w:fldChar w:fldCharType="end"/>
    </w:r>
  </w:p>
  <w:p w14:paraId="2193DF1B" w14:textId="1ECAA0A0" w:rsidR="00740700" w:rsidRPr="000D1408" w:rsidRDefault="00740700" w:rsidP="00CF38DF">
    <w:pPr>
      <w:pStyle w:val="Footer"/>
      <w:ind w:right="360"/>
      <w:rPr>
        <w:rFonts w:cs="Calibri"/>
      </w:rPr>
    </w:pPr>
    <w:r>
      <w:rPr>
        <w:rFonts w:cs="Calibri"/>
      </w:rPr>
      <w:t xml:space="preserve">F18A </w:t>
    </w:r>
    <w:r w:rsidR="00D86F85">
      <w:rPr>
        <w:rFonts w:cs="Calibri"/>
      </w:rPr>
      <w:t>Programming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9FB7" w14:textId="77777777" w:rsidR="00740700" w:rsidRDefault="00740700" w:rsidP="00D42F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2CA03" w14:textId="77777777" w:rsidR="001755EF" w:rsidRDefault="001755EF">
      <w:r>
        <w:separator/>
      </w:r>
    </w:p>
  </w:footnote>
  <w:footnote w:type="continuationSeparator" w:id="0">
    <w:p w14:paraId="006DCF47" w14:textId="77777777" w:rsidR="001755EF" w:rsidRDefault="00175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B07A" w14:textId="77777777" w:rsidR="00740700" w:rsidRPr="00D42F61" w:rsidRDefault="00740700"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5296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38CAE6D6"/>
    <w:lvl w:ilvl="0">
      <w:start w:val="1"/>
      <w:numFmt w:val="decimal"/>
      <w:pStyle w:val="PlainHeading1"/>
      <w:lvlText w:val="%1."/>
      <w:legacy w:legacy="1" w:legacySpace="144" w:legacyIndent="0"/>
      <w:lvlJc w:val="left"/>
    </w:lvl>
    <w:lvl w:ilvl="1">
      <w:start w:val="1"/>
      <w:numFmt w:val="decimal"/>
      <w:pStyle w:val="PlainHeading2"/>
      <w:lvlText w:val="%1.%2"/>
      <w:legacy w:legacy="1" w:legacySpace="144" w:legacyIndent="0"/>
      <w:lvlJc w:val="left"/>
    </w:lvl>
    <w:lvl w:ilvl="2">
      <w:start w:val="1"/>
      <w:numFmt w:val="decimal"/>
      <w:pStyle w:val="Plain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826012D2"/>
    <w:lvl w:ilvl="0">
      <w:numFmt w:val="bullet"/>
      <w:lvlText w:val="*"/>
      <w:lvlJc w:val="left"/>
    </w:lvl>
  </w:abstractNum>
  <w:abstractNum w:abstractNumId="3" w15:restartNumberingAfterBreak="0">
    <w:nsid w:val="0AB206DF"/>
    <w:multiLevelType w:val="hybridMultilevel"/>
    <w:tmpl w:val="71D21B8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F3FD8"/>
    <w:multiLevelType w:val="hybridMultilevel"/>
    <w:tmpl w:val="358A7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20B25"/>
    <w:multiLevelType w:val="hybridMultilevel"/>
    <w:tmpl w:val="5C686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87029"/>
    <w:multiLevelType w:val="hybridMultilevel"/>
    <w:tmpl w:val="3DFA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B750E"/>
    <w:multiLevelType w:val="hybridMultilevel"/>
    <w:tmpl w:val="B98A6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51630"/>
    <w:multiLevelType w:val="hybridMultilevel"/>
    <w:tmpl w:val="BE2AC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F542A"/>
    <w:multiLevelType w:val="singleLevel"/>
    <w:tmpl w:val="A2BEE0FE"/>
    <w:lvl w:ilvl="0">
      <w:start w:val="1"/>
      <w:numFmt w:val="decimal"/>
      <w:lvlText w:val="%1."/>
      <w:legacy w:legacy="1" w:legacySpace="0" w:legacyIndent="360"/>
      <w:lvlJc w:val="left"/>
      <w:pPr>
        <w:ind w:left="720" w:hanging="360"/>
      </w:pPr>
    </w:lvl>
  </w:abstractNum>
  <w:abstractNum w:abstractNumId="12" w15:restartNumberingAfterBreak="0">
    <w:nsid w:val="35996F9E"/>
    <w:multiLevelType w:val="hybridMultilevel"/>
    <w:tmpl w:val="927E5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305C7"/>
    <w:multiLevelType w:val="hybridMultilevel"/>
    <w:tmpl w:val="841EF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D76A3B"/>
    <w:multiLevelType w:val="hybridMultilevel"/>
    <w:tmpl w:val="AB625BC0"/>
    <w:lvl w:ilvl="0" w:tplc="1EC4C044">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BA4C95"/>
    <w:multiLevelType w:val="hybridMultilevel"/>
    <w:tmpl w:val="46EC3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E681B"/>
    <w:multiLevelType w:val="hybridMultilevel"/>
    <w:tmpl w:val="2D7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C543A"/>
    <w:multiLevelType w:val="hybridMultilevel"/>
    <w:tmpl w:val="F75AC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2F3C40"/>
    <w:multiLevelType w:val="hybridMultilevel"/>
    <w:tmpl w:val="2EA61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3F6D58"/>
    <w:multiLevelType w:val="hybridMultilevel"/>
    <w:tmpl w:val="3716A7B8"/>
    <w:lvl w:ilvl="0" w:tplc="B26422F6">
      <w:start w:val="1"/>
      <w:numFmt w:val="upperLetter"/>
      <w:pStyle w:val="Appendix"/>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15:restartNumberingAfterBreak="0">
    <w:nsid w:val="4F496102"/>
    <w:multiLevelType w:val="hybridMultilevel"/>
    <w:tmpl w:val="9A80CCE8"/>
    <w:lvl w:ilvl="0" w:tplc="1EC4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47FF6"/>
    <w:multiLevelType w:val="hybridMultilevel"/>
    <w:tmpl w:val="A02C4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C206A"/>
    <w:multiLevelType w:val="hybridMultilevel"/>
    <w:tmpl w:val="8F7A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05CCD"/>
    <w:multiLevelType w:val="hybridMultilevel"/>
    <w:tmpl w:val="CA9C6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291018"/>
    <w:multiLevelType w:val="hybridMultilevel"/>
    <w:tmpl w:val="5B54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64666D"/>
    <w:multiLevelType w:val="hybridMultilevel"/>
    <w:tmpl w:val="69DCA00A"/>
    <w:lvl w:ilvl="0" w:tplc="0312325C">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7404271"/>
    <w:multiLevelType w:val="hybridMultilevel"/>
    <w:tmpl w:val="4D08A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56350"/>
    <w:multiLevelType w:val="hybridMultilevel"/>
    <w:tmpl w:val="662C11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F3629F9"/>
    <w:multiLevelType w:val="hybridMultilevel"/>
    <w:tmpl w:val="1DB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B3971"/>
    <w:multiLevelType w:val="hybridMultilevel"/>
    <w:tmpl w:val="D30A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F32E4"/>
    <w:multiLevelType w:val="hybridMultilevel"/>
    <w:tmpl w:val="F8D8126C"/>
    <w:lvl w:ilvl="0" w:tplc="27FEBB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8539A8"/>
    <w:multiLevelType w:val="hybridMultilevel"/>
    <w:tmpl w:val="301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7" w15:restartNumberingAfterBreak="0">
    <w:nsid w:val="7EE441B4"/>
    <w:multiLevelType w:val="hybridMultilevel"/>
    <w:tmpl w:val="91366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258437">
    <w:abstractNumId w:val="1"/>
  </w:num>
  <w:num w:numId="2" w16cid:durableId="605574871">
    <w:abstractNumId w:val="10"/>
  </w:num>
  <w:num w:numId="3" w16cid:durableId="209804567">
    <w:abstractNumId w:val="2"/>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4" w16cid:durableId="1794907562">
    <w:abstractNumId w:val="8"/>
  </w:num>
  <w:num w:numId="5" w16cid:durableId="580532444">
    <w:abstractNumId w:val="24"/>
  </w:num>
  <w:num w:numId="6" w16cid:durableId="528836744">
    <w:abstractNumId w:val="26"/>
  </w:num>
  <w:num w:numId="7" w16cid:durableId="1686832015">
    <w:abstractNumId w:val="36"/>
  </w:num>
  <w:num w:numId="8" w16cid:durableId="1798525176">
    <w:abstractNumId w:val="20"/>
  </w:num>
  <w:num w:numId="9" w16cid:durableId="1720666892">
    <w:abstractNumId w:val="25"/>
  </w:num>
  <w:num w:numId="10" w16cid:durableId="1543709597">
    <w:abstractNumId w:val="19"/>
  </w:num>
  <w:num w:numId="11" w16cid:durableId="834303368">
    <w:abstractNumId w:val="32"/>
  </w:num>
  <w:num w:numId="12" w16cid:durableId="1312058619">
    <w:abstractNumId w:val="12"/>
  </w:num>
  <w:num w:numId="13" w16cid:durableId="1191452072">
    <w:abstractNumId w:val="17"/>
  </w:num>
  <w:num w:numId="14" w16cid:durableId="433356424">
    <w:abstractNumId w:val="9"/>
  </w:num>
  <w:num w:numId="15" w16cid:durableId="283771190">
    <w:abstractNumId w:val="15"/>
  </w:num>
  <w:num w:numId="16" w16cid:durableId="2013026149">
    <w:abstractNumId w:val="4"/>
  </w:num>
  <w:num w:numId="17" w16cid:durableId="1848134339">
    <w:abstractNumId w:val="31"/>
  </w:num>
  <w:num w:numId="18" w16cid:durableId="1581407481">
    <w:abstractNumId w:val="37"/>
  </w:num>
  <w:num w:numId="19" w16cid:durableId="1735620213">
    <w:abstractNumId w:val="7"/>
  </w:num>
  <w:num w:numId="20" w16cid:durableId="1963413264">
    <w:abstractNumId w:val="35"/>
  </w:num>
  <w:num w:numId="21" w16cid:durableId="1264997079">
    <w:abstractNumId w:val="22"/>
  </w:num>
  <w:num w:numId="22" w16cid:durableId="1915355171">
    <w:abstractNumId w:val="11"/>
    <w:lvlOverride w:ilvl="0">
      <w:startOverride w:val="1"/>
    </w:lvlOverride>
  </w:num>
  <w:num w:numId="23" w16cid:durableId="574438433">
    <w:abstractNumId w:val="3"/>
  </w:num>
  <w:num w:numId="24" w16cid:durableId="109470203">
    <w:abstractNumId w:val="34"/>
  </w:num>
  <w:num w:numId="25" w16cid:durableId="2079815919">
    <w:abstractNumId w:val="6"/>
  </w:num>
  <w:num w:numId="26" w16cid:durableId="1481658132">
    <w:abstractNumId w:val="27"/>
  </w:num>
  <w:num w:numId="27" w16cid:durableId="1831826790">
    <w:abstractNumId w:val="21"/>
  </w:num>
  <w:num w:numId="28" w16cid:durableId="1135485818">
    <w:abstractNumId w:val="14"/>
  </w:num>
  <w:num w:numId="29" w16cid:durableId="237325633">
    <w:abstractNumId w:val="30"/>
  </w:num>
  <w:num w:numId="30" w16cid:durableId="158740335">
    <w:abstractNumId w:val="33"/>
  </w:num>
  <w:num w:numId="31" w16cid:durableId="415976312">
    <w:abstractNumId w:val="18"/>
  </w:num>
  <w:num w:numId="32" w16cid:durableId="971327101">
    <w:abstractNumId w:val="16"/>
  </w:num>
  <w:num w:numId="33" w16cid:durableId="242840417">
    <w:abstractNumId w:val="13"/>
  </w:num>
  <w:num w:numId="34" w16cid:durableId="280110550">
    <w:abstractNumId w:val="28"/>
  </w:num>
  <w:num w:numId="35" w16cid:durableId="177430839">
    <w:abstractNumId w:val="5"/>
  </w:num>
  <w:num w:numId="36" w16cid:durableId="187913013">
    <w:abstractNumId w:val="29"/>
  </w:num>
  <w:num w:numId="37" w16cid:durableId="1275559155">
    <w:abstractNumId w:val="23"/>
  </w:num>
  <w:num w:numId="38" w16cid:durableId="204205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attachedTemplate r:id="rId1"/>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137"/>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11389"/>
    <w:rsid w:val="000130F6"/>
    <w:rsid w:val="0001548C"/>
    <w:rsid w:val="0001794E"/>
    <w:rsid w:val="00021E1E"/>
    <w:rsid w:val="00024DDB"/>
    <w:rsid w:val="00034C96"/>
    <w:rsid w:val="000423E5"/>
    <w:rsid w:val="00066F84"/>
    <w:rsid w:val="00091EC1"/>
    <w:rsid w:val="000A6F07"/>
    <w:rsid w:val="000B4D44"/>
    <w:rsid w:val="000B6976"/>
    <w:rsid w:val="000C44AB"/>
    <w:rsid w:val="000C4B87"/>
    <w:rsid w:val="000D1408"/>
    <w:rsid w:val="000D2ACE"/>
    <w:rsid w:val="000D2EFF"/>
    <w:rsid w:val="000D6B4E"/>
    <w:rsid w:val="000E1740"/>
    <w:rsid w:val="000F4C2F"/>
    <w:rsid w:val="001072B6"/>
    <w:rsid w:val="00121352"/>
    <w:rsid w:val="00131FA4"/>
    <w:rsid w:val="00142BC4"/>
    <w:rsid w:val="00145A39"/>
    <w:rsid w:val="00146F4E"/>
    <w:rsid w:val="0016006F"/>
    <w:rsid w:val="00162F11"/>
    <w:rsid w:val="001718E9"/>
    <w:rsid w:val="001755EF"/>
    <w:rsid w:val="00181FAC"/>
    <w:rsid w:val="00190082"/>
    <w:rsid w:val="001956D0"/>
    <w:rsid w:val="001A52EB"/>
    <w:rsid w:val="001C2D48"/>
    <w:rsid w:val="001D1AA3"/>
    <w:rsid w:val="001D64E1"/>
    <w:rsid w:val="00200D20"/>
    <w:rsid w:val="002179FF"/>
    <w:rsid w:val="00236F09"/>
    <w:rsid w:val="00245548"/>
    <w:rsid w:val="00257E56"/>
    <w:rsid w:val="00264596"/>
    <w:rsid w:val="00270DA5"/>
    <w:rsid w:val="00273569"/>
    <w:rsid w:val="0028348C"/>
    <w:rsid w:val="00286684"/>
    <w:rsid w:val="002B73C4"/>
    <w:rsid w:val="002C447E"/>
    <w:rsid w:val="002C59C0"/>
    <w:rsid w:val="002D12A7"/>
    <w:rsid w:val="002D1827"/>
    <w:rsid w:val="002D6A88"/>
    <w:rsid w:val="002E19B5"/>
    <w:rsid w:val="002F2F12"/>
    <w:rsid w:val="002F3C3F"/>
    <w:rsid w:val="003014A9"/>
    <w:rsid w:val="003057A0"/>
    <w:rsid w:val="00310914"/>
    <w:rsid w:val="00325BEB"/>
    <w:rsid w:val="00341AC6"/>
    <w:rsid w:val="00353A1F"/>
    <w:rsid w:val="00356F78"/>
    <w:rsid w:val="00357727"/>
    <w:rsid w:val="003578E5"/>
    <w:rsid w:val="00360E7A"/>
    <w:rsid w:val="00373BDA"/>
    <w:rsid w:val="00384BC9"/>
    <w:rsid w:val="00391200"/>
    <w:rsid w:val="00393758"/>
    <w:rsid w:val="00397374"/>
    <w:rsid w:val="003A3975"/>
    <w:rsid w:val="003C1501"/>
    <w:rsid w:val="003C5391"/>
    <w:rsid w:val="003C6ED0"/>
    <w:rsid w:val="003D66C8"/>
    <w:rsid w:val="0040100C"/>
    <w:rsid w:val="00407CF5"/>
    <w:rsid w:val="004105FA"/>
    <w:rsid w:val="00414694"/>
    <w:rsid w:val="00417B1E"/>
    <w:rsid w:val="00425437"/>
    <w:rsid w:val="00432CBC"/>
    <w:rsid w:val="00433BBF"/>
    <w:rsid w:val="00441F30"/>
    <w:rsid w:val="0045565A"/>
    <w:rsid w:val="00455D01"/>
    <w:rsid w:val="0045768D"/>
    <w:rsid w:val="00467B1C"/>
    <w:rsid w:val="00474A84"/>
    <w:rsid w:val="004753E0"/>
    <w:rsid w:val="004808D6"/>
    <w:rsid w:val="004811BE"/>
    <w:rsid w:val="00481372"/>
    <w:rsid w:val="0048302C"/>
    <w:rsid w:val="00494DB1"/>
    <w:rsid w:val="004B4826"/>
    <w:rsid w:val="004B7AF2"/>
    <w:rsid w:val="004C7E9D"/>
    <w:rsid w:val="004F13B7"/>
    <w:rsid w:val="004F2068"/>
    <w:rsid w:val="004F3E49"/>
    <w:rsid w:val="004F4BCB"/>
    <w:rsid w:val="0054762B"/>
    <w:rsid w:val="0055461B"/>
    <w:rsid w:val="00572D98"/>
    <w:rsid w:val="005737B1"/>
    <w:rsid w:val="00574CFF"/>
    <w:rsid w:val="005843C0"/>
    <w:rsid w:val="005A29C6"/>
    <w:rsid w:val="005B2987"/>
    <w:rsid w:val="005B641E"/>
    <w:rsid w:val="005B6F37"/>
    <w:rsid w:val="005C3142"/>
    <w:rsid w:val="005D2620"/>
    <w:rsid w:val="005E39B5"/>
    <w:rsid w:val="005F30CB"/>
    <w:rsid w:val="005F5830"/>
    <w:rsid w:val="005F58C7"/>
    <w:rsid w:val="00600188"/>
    <w:rsid w:val="006108BE"/>
    <w:rsid w:val="00623F1A"/>
    <w:rsid w:val="0064312F"/>
    <w:rsid w:val="00665435"/>
    <w:rsid w:val="0066670B"/>
    <w:rsid w:val="00692499"/>
    <w:rsid w:val="006961B7"/>
    <w:rsid w:val="0069624E"/>
    <w:rsid w:val="006A3DD4"/>
    <w:rsid w:val="006B406E"/>
    <w:rsid w:val="006B5955"/>
    <w:rsid w:val="006B5C1C"/>
    <w:rsid w:val="006B5EB8"/>
    <w:rsid w:val="006C5017"/>
    <w:rsid w:val="006E1266"/>
    <w:rsid w:val="006E19F2"/>
    <w:rsid w:val="006E3286"/>
    <w:rsid w:val="007025C1"/>
    <w:rsid w:val="00710CC9"/>
    <w:rsid w:val="00714BD1"/>
    <w:rsid w:val="00722F71"/>
    <w:rsid w:val="00731001"/>
    <w:rsid w:val="00732EDA"/>
    <w:rsid w:val="007331C2"/>
    <w:rsid w:val="00740700"/>
    <w:rsid w:val="007432E5"/>
    <w:rsid w:val="00751475"/>
    <w:rsid w:val="0076704F"/>
    <w:rsid w:val="007714CA"/>
    <w:rsid w:val="0077275F"/>
    <w:rsid w:val="0078382F"/>
    <w:rsid w:val="00787658"/>
    <w:rsid w:val="007B5C15"/>
    <w:rsid w:val="007D1C9A"/>
    <w:rsid w:val="007E08F8"/>
    <w:rsid w:val="007E0BD5"/>
    <w:rsid w:val="007E164F"/>
    <w:rsid w:val="00810725"/>
    <w:rsid w:val="008164F9"/>
    <w:rsid w:val="0082650E"/>
    <w:rsid w:val="00841180"/>
    <w:rsid w:val="008467B9"/>
    <w:rsid w:val="008475D8"/>
    <w:rsid w:val="008515F9"/>
    <w:rsid w:val="008604D6"/>
    <w:rsid w:val="00870AB6"/>
    <w:rsid w:val="00884D60"/>
    <w:rsid w:val="00894D8B"/>
    <w:rsid w:val="00897570"/>
    <w:rsid w:val="0089790B"/>
    <w:rsid w:val="008A2790"/>
    <w:rsid w:val="008A57ED"/>
    <w:rsid w:val="008A5A14"/>
    <w:rsid w:val="008A6A3A"/>
    <w:rsid w:val="008B0AEB"/>
    <w:rsid w:val="008B2559"/>
    <w:rsid w:val="008B3AC7"/>
    <w:rsid w:val="008B3E06"/>
    <w:rsid w:val="008B616D"/>
    <w:rsid w:val="008D1B5B"/>
    <w:rsid w:val="008E2AA2"/>
    <w:rsid w:val="00901250"/>
    <w:rsid w:val="00903960"/>
    <w:rsid w:val="0090603A"/>
    <w:rsid w:val="00906A8E"/>
    <w:rsid w:val="009377BA"/>
    <w:rsid w:val="00940579"/>
    <w:rsid w:val="00967C8C"/>
    <w:rsid w:val="00970238"/>
    <w:rsid w:val="00971BF5"/>
    <w:rsid w:val="0098254C"/>
    <w:rsid w:val="00983B5C"/>
    <w:rsid w:val="00986226"/>
    <w:rsid w:val="00990A82"/>
    <w:rsid w:val="00995956"/>
    <w:rsid w:val="009A13DC"/>
    <w:rsid w:val="009A21D3"/>
    <w:rsid w:val="009A3CD2"/>
    <w:rsid w:val="009A6B59"/>
    <w:rsid w:val="009C285F"/>
    <w:rsid w:val="009C41C4"/>
    <w:rsid w:val="009D1172"/>
    <w:rsid w:val="009D6E34"/>
    <w:rsid w:val="009E01D8"/>
    <w:rsid w:val="009E0A67"/>
    <w:rsid w:val="009F6FFB"/>
    <w:rsid w:val="00A11BAE"/>
    <w:rsid w:val="00A25710"/>
    <w:rsid w:val="00A25BC0"/>
    <w:rsid w:val="00A25DBD"/>
    <w:rsid w:val="00A33FA9"/>
    <w:rsid w:val="00A36AFE"/>
    <w:rsid w:val="00A43564"/>
    <w:rsid w:val="00A43D58"/>
    <w:rsid w:val="00A647B5"/>
    <w:rsid w:val="00A66EC4"/>
    <w:rsid w:val="00A671F5"/>
    <w:rsid w:val="00A76F45"/>
    <w:rsid w:val="00A901CA"/>
    <w:rsid w:val="00A91945"/>
    <w:rsid w:val="00A9451D"/>
    <w:rsid w:val="00AA2604"/>
    <w:rsid w:val="00AA54D1"/>
    <w:rsid w:val="00AA5573"/>
    <w:rsid w:val="00AD60F4"/>
    <w:rsid w:val="00AE24C6"/>
    <w:rsid w:val="00AF7B57"/>
    <w:rsid w:val="00B0117D"/>
    <w:rsid w:val="00B216B0"/>
    <w:rsid w:val="00B26477"/>
    <w:rsid w:val="00B2757E"/>
    <w:rsid w:val="00B448CC"/>
    <w:rsid w:val="00B52C18"/>
    <w:rsid w:val="00B53968"/>
    <w:rsid w:val="00B636BB"/>
    <w:rsid w:val="00B665D5"/>
    <w:rsid w:val="00B72CB5"/>
    <w:rsid w:val="00B756D1"/>
    <w:rsid w:val="00B77443"/>
    <w:rsid w:val="00BA3BF7"/>
    <w:rsid w:val="00BA70B5"/>
    <w:rsid w:val="00BB4B55"/>
    <w:rsid w:val="00BB70AD"/>
    <w:rsid w:val="00BC05BC"/>
    <w:rsid w:val="00BC08B6"/>
    <w:rsid w:val="00BC0FDA"/>
    <w:rsid w:val="00BC4875"/>
    <w:rsid w:val="00BC5153"/>
    <w:rsid w:val="00BE5690"/>
    <w:rsid w:val="00BF4725"/>
    <w:rsid w:val="00BF5A7F"/>
    <w:rsid w:val="00C01A7F"/>
    <w:rsid w:val="00C0402E"/>
    <w:rsid w:val="00C1213F"/>
    <w:rsid w:val="00C2685C"/>
    <w:rsid w:val="00C340B9"/>
    <w:rsid w:val="00C4127D"/>
    <w:rsid w:val="00C52E18"/>
    <w:rsid w:val="00C70290"/>
    <w:rsid w:val="00C840BD"/>
    <w:rsid w:val="00C90336"/>
    <w:rsid w:val="00C95350"/>
    <w:rsid w:val="00CA040E"/>
    <w:rsid w:val="00CA0D84"/>
    <w:rsid w:val="00CB1707"/>
    <w:rsid w:val="00CC5781"/>
    <w:rsid w:val="00CD3905"/>
    <w:rsid w:val="00CD3CD2"/>
    <w:rsid w:val="00CF38DF"/>
    <w:rsid w:val="00CF58EB"/>
    <w:rsid w:val="00D0460B"/>
    <w:rsid w:val="00D061AA"/>
    <w:rsid w:val="00D140EE"/>
    <w:rsid w:val="00D149B2"/>
    <w:rsid w:val="00D261BB"/>
    <w:rsid w:val="00D30E0D"/>
    <w:rsid w:val="00D36AF5"/>
    <w:rsid w:val="00D42F61"/>
    <w:rsid w:val="00D47554"/>
    <w:rsid w:val="00D5562B"/>
    <w:rsid w:val="00D60041"/>
    <w:rsid w:val="00D61A6B"/>
    <w:rsid w:val="00D65070"/>
    <w:rsid w:val="00D7081C"/>
    <w:rsid w:val="00D86F85"/>
    <w:rsid w:val="00D90F65"/>
    <w:rsid w:val="00DA37F2"/>
    <w:rsid w:val="00DB0547"/>
    <w:rsid w:val="00DB302A"/>
    <w:rsid w:val="00DB33CD"/>
    <w:rsid w:val="00DB3DE5"/>
    <w:rsid w:val="00DD05E5"/>
    <w:rsid w:val="00DD17B2"/>
    <w:rsid w:val="00DE06C4"/>
    <w:rsid w:val="00DE2A6C"/>
    <w:rsid w:val="00DE5A3B"/>
    <w:rsid w:val="00DE79FC"/>
    <w:rsid w:val="00DF12AE"/>
    <w:rsid w:val="00DF6A4B"/>
    <w:rsid w:val="00E02EB7"/>
    <w:rsid w:val="00E06AA0"/>
    <w:rsid w:val="00E20423"/>
    <w:rsid w:val="00E2537B"/>
    <w:rsid w:val="00E34275"/>
    <w:rsid w:val="00E36E18"/>
    <w:rsid w:val="00E53D61"/>
    <w:rsid w:val="00E541DC"/>
    <w:rsid w:val="00E6095E"/>
    <w:rsid w:val="00E8051B"/>
    <w:rsid w:val="00E8263D"/>
    <w:rsid w:val="00E97DEF"/>
    <w:rsid w:val="00EA2185"/>
    <w:rsid w:val="00EA289D"/>
    <w:rsid w:val="00EA3243"/>
    <w:rsid w:val="00EB7787"/>
    <w:rsid w:val="00EC355F"/>
    <w:rsid w:val="00EC6B65"/>
    <w:rsid w:val="00ED2115"/>
    <w:rsid w:val="00EE3275"/>
    <w:rsid w:val="00EE7381"/>
    <w:rsid w:val="00F0742E"/>
    <w:rsid w:val="00F52F67"/>
    <w:rsid w:val="00F64D88"/>
    <w:rsid w:val="00F759B9"/>
    <w:rsid w:val="00F900EE"/>
    <w:rsid w:val="00F9010A"/>
    <w:rsid w:val="00F95FC8"/>
    <w:rsid w:val="00FA40C5"/>
    <w:rsid w:val="00FA55F7"/>
    <w:rsid w:val="00FA6529"/>
    <w:rsid w:val="00FB665D"/>
    <w:rsid w:val="00FB671B"/>
    <w:rsid w:val="00FB7DFA"/>
    <w:rsid w:val="00FC50FB"/>
    <w:rsid w:val="00FC71E3"/>
    <w:rsid w:val="00FE2139"/>
    <w:rsid w:val="00FF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7"/>
    <o:shapelayout v:ext="edit">
      <o:idmap v:ext="edit" data="2"/>
    </o:shapelayout>
  </w:shapeDefaults>
  <w:decimalSymbol w:val="."/>
  <w:listSeparator w:val=","/>
  <w14:docId w14:val="6BA6612E"/>
  <w15:docId w15:val="{EC29E503-37DC-499C-B442-F4EF1F24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B55"/>
    <w:pPr>
      <w:overflowPunct w:val="0"/>
      <w:autoSpaceDE w:val="0"/>
      <w:autoSpaceDN w:val="0"/>
      <w:adjustRightInd w:val="0"/>
      <w:textAlignment w:val="baseline"/>
    </w:pPr>
  </w:style>
  <w:style w:type="paragraph" w:styleId="Heading1">
    <w:name w:val="heading 1"/>
    <w:basedOn w:val="Normal"/>
    <w:next w:val="BodyText"/>
    <w:link w:val="Heading1Char"/>
    <w:qFormat/>
    <w:rsid w:val="004F3E49"/>
    <w:pPr>
      <w:keepNext/>
      <w:spacing w:before="240" w:after="120"/>
      <w:outlineLvl w:val="0"/>
    </w:pPr>
    <w:rPr>
      <w:sz w:val="36"/>
      <w:szCs w:val="36"/>
    </w:rPr>
  </w:style>
  <w:style w:type="paragraph" w:styleId="Heading2">
    <w:name w:val="heading 2"/>
    <w:basedOn w:val="Normal"/>
    <w:next w:val="BodyText"/>
    <w:qFormat/>
    <w:pPr>
      <w:keepNext/>
      <w:spacing w:before="160" w:after="120"/>
      <w:outlineLvl w:val="1"/>
    </w:pPr>
    <w:rPr>
      <w:sz w:val="28"/>
      <w:szCs w:val="28"/>
    </w:rPr>
  </w:style>
  <w:style w:type="paragraph" w:styleId="Heading3">
    <w:name w:val="heading 3"/>
    <w:basedOn w:val="Normal"/>
    <w:next w:val="BodyText"/>
    <w:link w:val="Heading3Char"/>
    <w:qFormat/>
    <w:pPr>
      <w:keepNext/>
      <w:spacing w:before="120" w:after="80"/>
      <w:outlineLvl w:val="2"/>
    </w:pPr>
    <w:rPr>
      <w:sz w:val="24"/>
      <w:szCs w:val="24"/>
    </w:rPr>
  </w:style>
  <w:style w:type="paragraph" w:styleId="Heading4">
    <w:name w:val="heading 4"/>
    <w:basedOn w:val="Normal"/>
    <w:next w:val="BodyText"/>
    <w:link w:val="Heading4Char"/>
    <w:qFormat/>
    <w:pPr>
      <w:keepNext/>
      <w:numPr>
        <w:ilvl w:val="3"/>
        <w:numId w:val="1"/>
      </w:numPr>
      <w:spacing w:before="120" w:after="80"/>
      <w:outlineLvl w:val="3"/>
    </w:pPr>
    <w:rPr>
      <w:b/>
      <w:i/>
      <w:kern w:val="28"/>
      <w:sz w:val="24"/>
    </w:r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link w:val="CommentTextChar1"/>
    <w:semiHidden/>
    <w:pPr>
      <w:tabs>
        <w:tab w:val="left" w:pos="187"/>
      </w:tabs>
      <w:spacing w:after="120" w:line="220" w:lineRule="exact"/>
      <w:ind w:left="187" w:hanging="187"/>
    </w:pPr>
  </w:style>
  <w:style w:type="paragraph" w:customStyle="1" w:styleId="BlockQuotation">
    <w:name w:val="Block Quotation"/>
    <w:basedOn w:val="BodyText"/>
    <w:pPr>
      <w:keepLines/>
      <w:ind w:left="720" w:right="720"/>
    </w:pPr>
    <w:rPr>
      <w:i/>
    </w:rPr>
  </w:style>
  <w:style w:type="paragraph" w:styleId="BodyText">
    <w:name w:val="Body Text"/>
    <w:basedOn w:val="Normal"/>
    <w:link w:val="BodyTextChar"/>
    <w:pPr>
      <w:spacing w:after="16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link w:val="BodyTextIndentChar"/>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rPr>
      <w:vertAlign w:val="superscript"/>
    </w:rPr>
  </w:style>
  <w:style w:type="paragraph" w:styleId="FootnoteText">
    <w:name w:val="footnote text"/>
    <w:basedOn w:val="FootnoteBase"/>
    <w:link w:val="FootnoteTextChar"/>
    <w:pPr>
      <w:spacing w:after="120"/>
    </w:pPr>
  </w:style>
  <w:style w:type="paragraph" w:styleId="Header">
    <w:name w:val="header"/>
    <w:basedOn w:val="Normal"/>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sz w:val="36"/>
      <w:szCs w:val="36"/>
    </w:rPr>
  </w:style>
  <w:style w:type="paragraph" w:styleId="Index1">
    <w:name w:val="index 1"/>
    <w:basedOn w:val="Normal"/>
    <w:pPr>
      <w:tabs>
        <w:tab w:val="right" w:leader="dot" w:pos="3960"/>
      </w:tabs>
      <w:ind w:left="720" w:hanging="720"/>
    </w:pPr>
  </w:style>
  <w:style w:type="paragraph" w:styleId="Index2">
    <w:name w:val="index 2"/>
    <w:basedOn w:val="Normal"/>
    <w:pPr>
      <w:tabs>
        <w:tab w:val="right" w:leader="dot" w:pos="3960"/>
      </w:tabs>
      <w:ind w:left="1080" w:hanging="720"/>
    </w:pPr>
  </w:style>
  <w:style w:type="paragraph" w:styleId="Index3">
    <w:name w:val="index 3"/>
    <w:basedOn w:val="Normal"/>
    <w:pPr>
      <w:tabs>
        <w:tab w:val="right" w:leader="dot" w:pos="3960"/>
      </w:tabs>
      <w:ind w:left="1440" w:hanging="720"/>
    </w:pPr>
  </w:style>
  <w:style w:type="paragraph" w:styleId="Index4">
    <w:name w:val="index 4"/>
    <w:basedOn w:val="Normal"/>
    <w:pPr>
      <w:tabs>
        <w:tab w:val="right" w:leader="dot" w:pos="3960"/>
      </w:tabs>
      <w:ind w:left="1800" w:hanging="720"/>
    </w:pPr>
  </w:style>
  <w:style w:type="paragraph" w:styleId="Index5">
    <w:name w:val="index 5"/>
    <w:basedOn w:val="Normal"/>
    <w:pPr>
      <w:tabs>
        <w:tab w:val="right" w:leader="dot" w:pos="3960"/>
      </w:tabs>
      <w:ind w:left="2160" w:hanging="720"/>
    </w:pPr>
  </w:style>
  <w:style w:type="paragraph" w:styleId="Index6">
    <w:name w:val="index 6"/>
    <w:basedOn w:val="Normal"/>
    <w:pPr>
      <w:tabs>
        <w:tab w:val="right" w:leader="dot" w:pos="3960"/>
      </w:tabs>
      <w:ind w:left="1800" w:hanging="720"/>
    </w:pPr>
  </w:style>
  <w:style w:type="paragraph" w:styleId="Index7">
    <w:name w:val="index 7"/>
    <w:basedOn w:val="Normal"/>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rPr>
      <w:b/>
    </w:rPr>
  </w:style>
  <w:style w:type="paragraph" w:customStyle="1" w:styleId="PartLabel">
    <w:name w:val="Part Label"/>
    <w:basedOn w:val="HeadingBase"/>
    <w:next w:val="Normal"/>
    <w:pPr>
      <w:spacing w:before="600" w:after="160"/>
      <w:jc w:val="center"/>
    </w:pPr>
    <w:rPr>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uiPriority w:val="39"/>
    <w:rsid w:val="00971BF5"/>
    <w:pPr>
      <w:tabs>
        <w:tab w:val="right" w:leader="dot" w:pos="8640"/>
      </w:tabs>
    </w:pPr>
    <w:rPr>
      <w:i/>
    </w:rPr>
  </w:style>
  <w:style w:type="paragraph" w:styleId="TOC5">
    <w:name w:val="toc 5"/>
    <w:basedOn w:val="Normal"/>
    <w:uiPriority w:val="39"/>
    <w:rsid w:val="00971BF5"/>
    <w:pPr>
      <w:tabs>
        <w:tab w:val="right" w:leader="dot" w:pos="8640"/>
      </w:tabs>
    </w:pPr>
  </w:style>
  <w:style w:type="paragraph" w:styleId="TOC6">
    <w:name w:val="toc 6"/>
    <w:basedOn w:val="Normal"/>
    <w:uiPriority w:val="39"/>
    <w:rsid w:val="00971BF5"/>
    <w:pPr>
      <w:tabs>
        <w:tab w:val="right" w:leader="dot" w:pos="8640"/>
      </w:tabs>
    </w:pPr>
  </w:style>
  <w:style w:type="paragraph" w:styleId="TOC7">
    <w:name w:val="toc 7"/>
    <w:basedOn w:val="Normal"/>
    <w:uiPriority w:val="39"/>
    <w:pPr>
      <w:tabs>
        <w:tab w:val="right" w:leader="dot" w:pos="8640"/>
      </w:tabs>
      <w:ind w:left="2160"/>
    </w:pPr>
  </w:style>
  <w:style w:type="paragraph" w:styleId="TOC8">
    <w:name w:val="toc 8"/>
    <w:basedOn w:val="Normal"/>
    <w:uiPriority w:val="39"/>
    <w:pPr>
      <w:tabs>
        <w:tab w:val="right" w:leader="dot" w:pos="8640"/>
      </w:tabs>
      <w:ind w:left="2520"/>
    </w:pPr>
  </w:style>
  <w:style w:type="paragraph" w:styleId="TOC9">
    <w:name w:val="toc 9"/>
    <w:basedOn w:val="Normal"/>
    <w:uiPriority w:val="39"/>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Heading1"/>
    <w:next w:val="Normal"/>
    <w:uiPriority w:val="39"/>
    <w:unhideWhenUsed/>
    <w:qFormat/>
    <w:rsid w:val="0028348C"/>
    <w:pPr>
      <w:keepLines/>
      <w:overflowPunct/>
      <w:autoSpaceDE/>
      <w:autoSpaceDN/>
      <w:adjustRightInd/>
      <w:spacing w:before="480" w:after="0" w:line="276" w:lineRule="auto"/>
      <w:textAlignment w:val="auto"/>
      <w:outlineLvl w:val="9"/>
    </w:pPr>
    <w:rPr>
      <w:rFonts w:ascii="Cambria" w:eastAsia="MS Gothic" w:hAnsi="Cambria"/>
      <w:bCs/>
      <w:color w:val="365F91"/>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PlaceholderText">
    <w:name w:val="Placeholder Text"/>
    <w:basedOn w:val="DefaultParagraphFont"/>
    <w:uiPriority w:val="99"/>
    <w:semiHidden/>
    <w:rsid w:val="00373BDA"/>
    <w:rPr>
      <w:color w:val="808080"/>
    </w:rPr>
  </w:style>
  <w:style w:type="character" w:customStyle="1" w:styleId="BodyTextChar">
    <w:name w:val="Body Text Char"/>
    <w:basedOn w:val="DefaultParagraphFont"/>
    <w:link w:val="BodyText"/>
    <w:rsid w:val="00D140EE"/>
  </w:style>
  <w:style w:type="character" w:customStyle="1" w:styleId="Heading1Char">
    <w:name w:val="Heading 1 Char"/>
    <w:basedOn w:val="DefaultParagraphFont"/>
    <w:link w:val="Heading1"/>
    <w:rsid w:val="00D60041"/>
    <w:rPr>
      <w:sz w:val="36"/>
      <w:szCs w:val="36"/>
    </w:rPr>
  </w:style>
  <w:style w:type="character" w:styleId="UnresolvedMention">
    <w:name w:val="Unresolved Mention"/>
    <w:basedOn w:val="DefaultParagraphFont"/>
    <w:uiPriority w:val="99"/>
    <w:semiHidden/>
    <w:unhideWhenUsed/>
    <w:rsid w:val="00995956"/>
    <w:rPr>
      <w:color w:val="605E5C"/>
      <w:shd w:val="clear" w:color="auto" w:fill="E1DFDD"/>
    </w:rPr>
  </w:style>
  <w:style w:type="paragraph" w:customStyle="1" w:styleId="PlainHeading1">
    <w:name w:val="Plain Heading 1"/>
    <w:basedOn w:val="Normal"/>
    <w:next w:val="BodyText"/>
    <w:rsid w:val="004F3E49"/>
    <w:pPr>
      <w:keepNext/>
      <w:numPr>
        <w:numId w:val="1"/>
      </w:numPr>
      <w:spacing w:before="240" w:after="120"/>
    </w:pPr>
    <w:rPr>
      <w:sz w:val="36"/>
      <w:szCs w:val="36"/>
    </w:rPr>
  </w:style>
  <w:style w:type="paragraph" w:customStyle="1" w:styleId="PlainHeading2">
    <w:name w:val="Plain Heading 2"/>
    <w:basedOn w:val="Normal"/>
    <w:next w:val="BodyText"/>
    <w:pPr>
      <w:keepNext/>
      <w:numPr>
        <w:ilvl w:val="1"/>
        <w:numId w:val="1"/>
      </w:numPr>
      <w:spacing w:before="160" w:after="120"/>
    </w:pPr>
    <w:rPr>
      <w:sz w:val="28"/>
      <w:szCs w:val="28"/>
    </w:rPr>
  </w:style>
  <w:style w:type="paragraph" w:customStyle="1" w:styleId="PlainHeading3">
    <w:name w:val="Plain Heading 3"/>
    <w:basedOn w:val="Normal"/>
    <w:next w:val="BodyText"/>
    <w:pPr>
      <w:keepNext/>
      <w:numPr>
        <w:ilvl w:val="2"/>
        <w:numId w:val="1"/>
      </w:numPr>
      <w:spacing w:before="120" w:after="80"/>
    </w:pPr>
    <w:rPr>
      <w:sz w:val="24"/>
      <w:szCs w:val="24"/>
    </w:rPr>
  </w:style>
  <w:style w:type="paragraph" w:customStyle="1" w:styleId="PlainTitleCover">
    <w:name w:val="Plain Title Cover"/>
    <w:basedOn w:val="HeadingBase"/>
    <w:next w:val="SubtitleCover"/>
    <w:pPr>
      <w:spacing w:before="720" w:after="160"/>
      <w:jc w:val="center"/>
    </w:pPr>
    <w:rPr>
      <w:sz w:val="48"/>
      <w:szCs w:val="48"/>
    </w:rPr>
  </w:style>
  <w:style w:type="character" w:customStyle="1" w:styleId="Heading3Char">
    <w:name w:val="Heading 3 Char"/>
    <w:basedOn w:val="DefaultParagraphFont"/>
    <w:link w:val="Heading3"/>
    <w:rsid w:val="00574CFF"/>
    <w:rPr>
      <w:sz w:val="24"/>
      <w:szCs w:val="24"/>
    </w:rPr>
  </w:style>
  <w:style w:type="character" w:customStyle="1" w:styleId="Heading4Char">
    <w:name w:val="Heading 4 Char"/>
    <w:basedOn w:val="DefaultParagraphFont"/>
    <w:link w:val="Heading4"/>
    <w:rsid w:val="00574CFF"/>
    <w:rPr>
      <w:b/>
      <w:i/>
      <w:kern w:val="28"/>
      <w:sz w:val="24"/>
    </w:rPr>
  </w:style>
  <w:style w:type="character" w:customStyle="1" w:styleId="CommentTextChar">
    <w:name w:val="Comment Text Char"/>
    <w:basedOn w:val="DefaultParagraphFont"/>
    <w:semiHidden/>
    <w:rsid w:val="00574CFF"/>
  </w:style>
  <w:style w:type="character" w:styleId="HTMLCode">
    <w:name w:val="HTML Code"/>
    <w:basedOn w:val="DefaultParagraphFont"/>
    <w:uiPriority w:val="99"/>
    <w:semiHidden/>
    <w:unhideWhenUsed/>
    <w:rsid w:val="00574CFF"/>
    <w:rPr>
      <w:rFonts w:ascii="Courier New" w:eastAsiaTheme="minorEastAsia" w:hAnsi="Courier New" w:cs="Courier New"/>
      <w:sz w:val="36"/>
      <w:szCs w:val="36"/>
    </w:rPr>
  </w:style>
  <w:style w:type="character" w:styleId="FollowedHyperlink">
    <w:name w:val="FollowedHyperlink"/>
    <w:basedOn w:val="DefaultParagraphFont"/>
    <w:uiPriority w:val="99"/>
    <w:semiHidden/>
    <w:unhideWhenUsed/>
    <w:rsid w:val="00574CFF"/>
    <w:rPr>
      <w:color w:val="800080" w:themeColor="followedHyperlink"/>
      <w:u w:val="single"/>
    </w:rPr>
  </w:style>
  <w:style w:type="character" w:styleId="IntenseEmphasis">
    <w:name w:val="Intense Emphasis"/>
    <w:basedOn w:val="DefaultParagraphFont"/>
    <w:uiPriority w:val="21"/>
    <w:qFormat/>
    <w:rsid w:val="00574CFF"/>
    <w:rPr>
      <w:b/>
      <w:bCs/>
      <w:i/>
      <w:iCs/>
      <w:color w:val="4F81BD" w:themeColor="accent1"/>
    </w:rPr>
  </w:style>
  <w:style w:type="table" w:customStyle="1" w:styleId="TableGrid1">
    <w:name w:val="Table Grid1"/>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Heading1"/>
    <w:next w:val="BodyText"/>
    <w:link w:val="AppendixChar"/>
    <w:qFormat/>
    <w:rsid w:val="00574CFF"/>
    <w:pPr>
      <w:numPr>
        <w:numId w:val="10"/>
      </w:numPr>
      <w:ind w:left="0" w:firstLine="0"/>
    </w:pPr>
    <w:rPr>
      <w:rFonts w:ascii="Arial" w:hAnsi="Arial"/>
      <w:b/>
      <w:color w:val="288D20"/>
      <w:kern w:val="28"/>
    </w:rPr>
  </w:style>
  <w:style w:type="character" w:customStyle="1" w:styleId="AppendixChar">
    <w:name w:val="Appendix Char"/>
    <w:basedOn w:val="Heading1Char"/>
    <w:link w:val="Appendix"/>
    <w:rsid w:val="00574CFF"/>
    <w:rPr>
      <w:rFonts w:ascii="Arial" w:hAnsi="Arial"/>
      <w:b/>
      <w:color w:val="288D20"/>
      <w:kern w:val="28"/>
      <w:sz w:val="36"/>
      <w:szCs w:val="36"/>
    </w:rPr>
  </w:style>
  <w:style w:type="paragraph" w:styleId="PlainText">
    <w:name w:val="Plain Text"/>
    <w:basedOn w:val="Normal"/>
    <w:link w:val="PlainTextChar"/>
    <w:uiPriority w:val="99"/>
    <w:unhideWhenUsed/>
    <w:rsid w:val="00574CFF"/>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574CFF"/>
    <w:rPr>
      <w:rFonts w:ascii="Consolas" w:eastAsia="Calibri" w:hAnsi="Consolas"/>
      <w:sz w:val="21"/>
      <w:szCs w:val="21"/>
    </w:rPr>
  </w:style>
  <w:style w:type="character" w:customStyle="1" w:styleId="UnresolvedMention1">
    <w:name w:val="Unresolved Mention1"/>
    <w:basedOn w:val="DefaultParagraphFont"/>
    <w:uiPriority w:val="99"/>
    <w:semiHidden/>
    <w:unhideWhenUsed/>
    <w:rsid w:val="00574CFF"/>
    <w:rPr>
      <w:color w:val="808080"/>
      <w:shd w:val="clear" w:color="auto" w:fill="E6E6E6"/>
    </w:rPr>
  </w:style>
  <w:style w:type="table" w:customStyle="1" w:styleId="TableGrid2">
    <w:name w:val="Table Grid2"/>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74CFF"/>
    <w:pPr>
      <w:tabs>
        <w:tab w:val="clear" w:pos="187"/>
      </w:tabs>
      <w:spacing w:after="0" w:line="240" w:lineRule="auto"/>
      <w:ind w:left="0" w:firstLine="0"/>
    </w:pPr>
    <w:rPr>
      <w:b/>
      <w:bCs/>
    </w:rPr>
  </w:style>
  <w:style w:type="character" w:customStyle="1" w:styleId="CommentTextChar1">
    <w:name w:val="Comment Text Char1"/>
    <w:basedOn w:val="DefaultParagraphFont"/>
    <w:link w:val="CommentText"/>
    <w:semiHidden/>
    <w:rsid w:val="00574CFF"/>
  </w:style>
  <w:style w:type="character" w:customStyle="1" w:styleId="CommentSubjectChar">
    <w:name w:val="Comment Subject Char"/>
    <w:basedOn w:val="CommentTextChar1"/>
    <w:link w:val="CommentSubject"/>
    <w:uiPriority w:val="99"/>
    <w:semiHidden/>
    <w:rsid w:val="00574CFF"/>
    <w:rPr>
      <w:b/>
      <w:bCs/>
    </w:rPr>
  </w:style>
  <w:style w:type="paragraph" w:styleId="NormalWeb">
    <w:name w:val="Normal (Web)"/>
    <w:basedOn w:val="Normal"/>
    <w:uiPriority w:val="99"/>
    <w:semiHidden/>
    <w:unhideWhenUsed/>
    <w:rsid w:val="00574CFF"/>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PlainHeading4">
    <w:name w:val="Plain Heading 4"/>
    <w:basedOn w:val="Normal"/>
    <w:next w:val="BodyText"/>
    <w:rsid w:val="00574CFF"/>
    <w:pPr>
      <w:keepNext/>
      <w:spacing w:before="120" w:after="80"/>
    </w:pPr>
    <w:rPr>
      <w:b/>
      <w:i/>
      <w:kern w:val="28"/>
      <w:sz w:val="24"/>
    </w:rPr>
  </w:style>
  <w:style w:type="paragraph" w:customStyle="1" w:styleId="PlainHeading5">
    <w:name w:val="Plain Heading 5"/>
    <w:basedOn w:val="Normal"/>
    <w:next w:val="BodyText"/>
    <w:rsid w:val="00574CFF"/>
    <w:pPr>
      <w:keepNext/>
      <w:spacing w:before="120" w:after="80"/>
    </w:pPr>
    <w:rPr>
      <w:rFonts w:ascii="Arial" w:hAnsi="Arial"/>
      <w:b/>
      <w:kern w:val="28"/>
    </w:rPr>
  </w:style>
  <w:style w:type="paragraph" w:customStyle="1" w:styleId="PlainTOCHeading">
    <w:name w:val="Plain TOC Heading"/>
    <w:basedOn w:val="Heading1"/>
    <w:next w:val="Normal"/>
    <w:unhideWhenUsed/>
    <w:rsid w:val="00574CFF"/>
    <w:pPr>
      <w:keepLines/>
      <w:overflowPunct/>
      <w:autoSpaceDE/>
      <w:autoSpaceDN/>
      <w:adjustRightInd/>
      <w:spacing w:before="480" w:after="0" w:line="276" w:lineRule="auto"/>
      <w:textAlignment w:val="auto"/>
    </w:pPr>
    <w:rPr>
      <w:rFonts w:ascii="Cambria" w:eastAsia="MS Gothic" w:hAnsi="Cambria"/>
      <w:b/>
      <w:bCs/>
      <w:color w:val="288D20"/>
      <w:sz w:val="28"/>
      <w:szCs w:val="28"/>
      <w:lang w:eastAsia="ja-JP"/>
    </w:rPr>
  </w:style>
  <w:style w:type="character" w:customStyle="1" w:styleId="FootnoteTextChar">
    <w:name w:val="Footnote Text Char"/>
    <w:basedOn w:val="DefaultParagraphFont"/>
    <w:link w:val="FootnoteText"/>
    <w:rsid w:val="008B3E06"/>
    <w:rPr>
      <w:sz w:val="18"/>
    </w:rPr>
  </w:style>
  <w:style w:type="paragraph" w:customStyle="1" w:styleId="FORTH">
    <w:name w:val="FORTH"/>
    <w:basedOn w:val="Normal"/>
    <w:next w:val="Normal"/>
    <w:rsid w:val="008B3E06"/>
    <w:pPr>
      <w:overflowPunct/>
      <w:autoSpaceDE/>
      <w:autoSpaceDN/>
      <w:adjustRightInd/>
      <w:spacing w:after="240" w:line="240" w:lineRule="atLeast"/>
      <w:ind w:left="720"/>
      <w:textAlignment w:val="auto"/>
    </w:pPr>
    <w:rPr>
      <w:rFonts w:ascii="Courier" w:hAnsi="Courier"/>
      <w:b/>
    </w:rPr>
  </w:style>
  <w:style w:type="paragraph" w:customStyle="1" w:styleId="Fig-Title">
    <w:name w:val="Fig-Title"/>
    <w:basedOn w:val="Normal"/>
    <w:next w:val="Normal"/>
    <w:rsid w:val="008B3E06"/>
    <w:pPr>
      <w:keepNext/>
      <w:overflowPunct/>
      <w:autoSpaceDE/>
      <w:autoSpaceDN/>
      <w:adjustRightInd/>
      <w:spacing w:after="120" w:line="240" w:lineRule="atLeast"/>
      <w:jc w:val="center"/>
      <w:textAlignment w:val="auto"/>
    </w:pPr>
    <w:rPr>
      <w:rFonts w:ascii="Helvetica" w:hAnsi="Helvetica"/>
      <w:b/>
      <w:sz w:val="18"/>
    </w:rPr>
  </w:style>
  <w:style w:type="paragraph" w:customStyle="1" w:styleId="FigText">
    <w:name w:val="Fig. Text"/>
    <w:basedOn w:val="Normal"/>
    <w:rsid w:val="008B3E06"/>
    <w:pPr>
      <w:overflowPunct/>
      <w:autoSpaceDE/>
      <w:autoSpaceDN/>
      <w:adjustRightInd/>
      <w:spacing w:after="240" w:line="220" w:lineRule="atLeast"/>
      <w:ind w:left="360" w:right="360"/>
      <w:jc w:val="both"/>
      <w:textAlignment w:val="auto"/>
    </w:pPr>
    <w:rPr>
      <w:rFonts w:ascii="Helvetica" w:hAnsi="Helvetica"/>
      <w:sz w:val="18"/>
    </w:rPr>
  </w:style>
  <w:style w:type="paragraph" w:customStyle="1" w:styleId="item">
    <w:name w:val="item"/>
    <w:basedOn w:val="Normal"/>
    <w:rsid w:val="008B3E06"/>
    <w:pPr>
      <w:tabs>
        <w:tab w:val="left" w:pos="720"/>
        <w:tab w:val="left" w:pos="1440"/>
      </w:tabs>
      <w:overflowPunct/>
      <w:autoSpaceDE/>
      <w:autoSpaceDN/>
      <w:adjustRightInd/>
      <w:spacing w:after="240" w:line="240" w:lineRule="atLeast"/>
      <w:ind w:left="720" w:hanging="360"/>
      <w:jc w:val="both"/>
      <w:textAlignment w:val="auto"/>
    </w:pPr>
    <w:rPr>
      <w:rFonts w:ascii="Cambria" w:hAnsi="Cambria"/>
    </w:rPr>
  </w:style>
  <w:style w:type="paragraph" w:customStyle="1" w:styleId="sub-item">
    <w:name w:val="sub-item"/>
    <w:basedOn w:val="Normal"/>
    <w:rsid w:val="008B3E06"/>
    <w:pPr>
      <w:tabs>
        <w:tab w:val="left" w:pos="1080"/>
        <w:tab w:val="left" w:pos="1440"/>
      </w:tabs>
      <w:overflowPunct/>
      <w:autoSpaceDE/>
      <w:autoSpaceDN/>
      <w:adjustRightInd/>
      <w:spacing w:after="240" w:line="240" w:lineRule="atLeast"/>
      <w:ind w:left="1080" w:hanging="360"/>
      <w:jc w:val="both"/>
      <w:textAlignment w:val="auto"/>
    </w:pPr>
    <w:rPr>
      <w:rFonts w:ascii="Cambria" w:hAnsi="Cambria"/>
    </w:rPr>
  </w:style>
  <w:style w:type="paragraph" w:customStyle="1" w:styleId="REFERENCES">
    <w:name w:val="REFERENCES"/>
    <w:basedOn w:val="Normal"/>
    <w:rsid w:val="008B3E06"/>
    <w:pPr>
      <w:keepNext/>
      <w:overflowPunct/>
      <w:autoSpaceDE/>
      <w:autoSpaceDN/>
      <w:adjustRightInd/>
      <w:spacing w:after="120" w:line="240" w:lineRule="atLeast"/>
      <w:textAlignment w:val="auto"/>
    </w:pPr>
    <w:rPr>
      <w:rFonts w:ascii="Cambria" w:hAnsi="Cambria"/>
      <w:b/>
      <w:caps/>
      <w:sz w:val="18"/>
    </w:rPr>
  </w:style>
  <w:style w:type="paragraph" w:customStyle="1" w:styleId="References0">
    <w:name w:val="References"/>
    <w:aliases w:val="Ref"/>
    <w:basedOn w:val="Normal"/>
    <w:rsid w:val="008B3E06"/>
    <w:pPr>
      <w:overflowPunct/>
      <w:autoSpaceDE/>
      <w:autoSpaceDN/>
      <w:adjustRightInd/>
      <w:spacing w:after="240" w:line="240" w:lineRule="atLeast"/>
      <w:textAlignment w:val="auto"/>
    </w:pPr>
    <w:rPr>
      <w:rFonts w:ascii="Cambria" w:hAnsi="Cambria"/>
      <w:sz w:val="18"/>
    </w:rPr>
  </w:style>
  <w:style w:type="paragraph" w:customStyle="1" w:styleId="Block">
    <w:name w:val="Block"/>
    <w:basedOn w:val="Normal"/>
    <w:next w:val="Normal"/>
    <w:rsid w:val="008B3E06"/>
    <w:pPr>
      <w:tabs>
        <w:tab w:val="left" w:pos="180"/>
      </w:tabs>
      <w:overflowPunct/>
      <w:autoSpaceDE/>
      <w:autoSpaceDN/>
      <w:adjustRightInd/>
      <w:textAlignment w:val="auto"/>
    </w:pPr>
    <w:rPr>
      <w:rFonts w:ascii="Courier" w:hAnsi="Courier"/>
      <w:sz w:val="18"/>
    </w:rPr>
  </w:style>
  <w:style w:type="paragraph" w:customStyle="1" w:styleId="Block0">
    <w:name w:val="Block+"/>
    <w:basedOn w:val="Block"/>
    <w:next w:val="Block"/>
    <w:rsid w:val="008B3E06"/>
    <w:pPr>
      <w:keepNext/>
      <w:tabs>
        <w:tab w:val="clear" w:pos="180"/>
      </w:tabs>
      <w:spacing w:before="240" w:after="120"/>
      <w:ind w:left="180"/>
    </w:pPr>
    <w:rPr>
      <w:b/>
      <w:sz w:val="20"/>
    </w:rPr>
  </w:style>
  <w:style w:type="paragraph" w:customStyle="1" w:styleId="index">
    <w:name w:val="index"/>
    <w:basedOn w:val="Normal"/>
    <w:rsid w:val="008B3E06"/>
    <w:pPr>
      <w:tabs>
        <w:tab w:val="left" w:pos="260"/>
        <w:tab w:val="left" w:pos="3780"/>
      </w:tabs>
      <w:overflowPunct/>
      <w:autoSpaceDE/>
      <w:autoSpaceDN/>
      <w:adjustRightInd/>
      <w:ind w:left="4040" w:hanging="4040"/>
      <w:textAlignment w:val="auto"/>
    </w:pPr>
    <w:rPr>
      <w:rFonts w:ascii="Cambria" w:hAnsi="Cambria"/>
    </w:rPr>
  </w:style>
  <w:style w:type="paragraph" w:customStyle="1" w:styleId="FigTitle">
    <w:name w:val="Fig. Title"/>
    <w:basedOn w:val="Normal"/>
    <w:next w:val="Caption"/>
    <w:rsid w:val="008B3E06"/>
    <w:pPr>
      <w:keepNext/>
      <w:overflowPunct/>
      <w:autoSpaceDE/>
      <w:autoSpaceDN/>
      <w:adjustRightInd/>
      <w:spacing w:after="120" w:line="240" w:lineRule="atLeast"/>
      <w:jc w:val="center"/>
      <w:textAlignment w:val="auto"/>
    </w:pPr>
    <w:rPr>
      <w:rFonts w:ascii="Helvetica" w:hAnsi="Helvetica"/>
      <w:b/>
      <w:sz w:val="18"/>
    </w:rPr>
  </w:style>
  <w:style w:type="paragraph" w:customStyle="1" w:styleId="Fig-Text">
    <w:name w:val="Fig-Text"/>
    <w:basedOn w:val="Fig-Title"/>
    <w:next w:val="Normal"/>
    <w:rsid w:val="008B3E06"/>
    <w:pPr>
      <w:keepLines/>
      <w:spacing w:after="240"/>
      <w:ind w:left="360" w:right="360"/>
      <w:jc w:val="both"/>
    </w:pPr>
    <w:rPr>
      <w:b w:val="0"/>
    </w:rPr>
  </w:style>
  <w:style w:type="paragraph" w:styleId="ListParagraph">
    <w:name w:val="List Paragraph"/>
    <w:basedOn w:val="Normal"/>
    <w:uiPriority w:val="34"/>
    <w:qFormat/>
    <w:rsid w:val="008B3E06"/>
    <w:pPr>
      <w:overflowPunct/>
      <w:autoSpaceDE/>
      <w:autoSpaceDN/>
      <w:adjustRightInd/>
      <w:spacing w:after="240" w:line="240" w:lineRule="atLeast"/>
      <w:ind w:left="720"/>
      <w:contextualSpacing/>
      <w:jc w:val="both"/>
      <w:textAlignment w:val="auto"/>
    </w:pPr>
    <w:rPr>
      <w:rFonts w:ascii="Cambria" w:hAnsi="Cambria"/>
    </w:rPr>
  </w:style>
  <w:style w:type="character" w:customStyle="1" w:styleId="Code">
    <w:name w:val="Code"/>
    <w:basedOn w:val="DefaultParagraphFont"/>
    <w:rsid w:val="008B3E06"/>
    <w:rPr>
      <w:rFonts w:ascii="Courier New" w:hAnsi="Courier New"/>
      <w:b/>
    </w:rPr>
  </w:style>
  <w:style w:type="character" w:customStyle="1" w:styleId="BodyTextIndentChar">
    <w:name w:val="Body Text Indent Char"/>
    <w:basedOn w:val="DefaultParagraphFont"/>
    <w:link w:val="BodyTextIndent"/>
    <w:semiHidden/>
    <w:rsid w:val="008B3E06"/>
  </w:style>
  <w:style w:type="character" w:styleId="Strong">
    <w:name w:val="Strong"/>
    <w:basedOn w:val="DefaultParagraphFont"/>
    <w:qFormat/>
    <w:rsid w:val="008B3E0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oleObject" Target="embeddings/Microsoft_Visio_2003-2010_Drawing1.vsd"/><Relationship Id="rId20" Type="http://schemas.openxmlformats.org/officeDocument/2006/relationships/image" Target="media/image7.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10.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emf"/><Relationship Id="rId22" Type="http://schemas.openxmlformats.org/officeDocument/2006/relationships/image" Target="media/image9.emf"/><Relationship Id="rId27" Type="http://schemas.openxmlformats.org/officeDocument/2006/relationships/header" Target="head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Ze\ACT\DOC\TEM\GA-Datashee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C3DFDE-90A7-45B5-94A9-5359E22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197</TotalTime>
  <Pages>59</Pages>
  <Words>21984</Words>
  <Characters>125312</Characters>
  <Application>Microsoft Office Word</Application>
  <DocSecurity>0</DocSecurity>
  <Lines>1044</Lines>
  <Paragraphs>294</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147002</CharactersWithSpaces>
  <SharedDoc>false</SharedDoc>
  <HLinks>
    <vt:vector size="222" baseType="variant">
      <vt:variant>
        <vt:i4>2293876</vt:i4>
      </vt:variant>
      <vt:variant>
        <vt:i4>210</vt:i4>
      </vt:variant>
      <vt:variant>
        <vt:i4>0</vt:i4>
      </vt:variant>
      <vt:variant>
        <vt:i4>5</vt:i4>
      </vt:variant>
      <vt:variant>
        <vt:lpwstr>http://www.greenarraychips.com/</vt:lpwstr>
      </vt:variant>
      <vt:variant>
        <vt:lpwstr/>
      </vt:variant>
      <vt:variant>
        <vt:i4>1245232</vt:i4>
      </vt:variant>
      <vt:variant>
        <vt:i4>203</vt:i4>
      </vt:variant>
      <vt:variant>
        <vt:i4>0</vt:i4>
      </vt:variant>
      <vt:variant>
        <vt:i4>5</vt:i4>
      </vt:variant>
      <vt:variant>
        <vt:lpwstr/>
      </vt:variant>
      <vt:variant>
        <vt:lpwstr>_Toc290369479</vt:lpwstr>
      </vt:variant>
      <vt:variant>
        <vt:i4>1245232</vt:i4>
      </vt:variant>
      <vt:variant>
        <vt:i4>197</vt:i4>
      </vt:variant>
      <vt:variant>
        <vt:i4>0</vt:i4>
      </vt:variant>
      <vt:variant>
        <vt:i4>5</vt:i4>
      </vt:variant>
      <vt:variant>
        <vt:lpwstr/>
      </vt:variant>
      <vt:variant>
        <vt:lpwstr>_Toc290369478</vt:lpwstr>
      </vt:variant>
      <vt:variant>
        <vt:i4>1245232</vt:i4>
      </vt:variant>
      <vt:variant>
        <vt:i4>191</vt:i4>
      </vt:variant>
      <vt:variant>
        <vt:i4>0</vt:i4>
      </vt:variant>
      <vt:variant>
        <vt:i4>5</vt:i4>
      </vt:variant>
      <vt:variant>
        <vt:lpwstr/>
      </vt:variant>
      <vt:variant>
        <vt:lpwstr>_Toc290369476</vt:lpwstr>
      </vt:variant>
      <vt:variant>
        <vt:i4>1245232</vt:i4>
      </vt:variant>
      <vt:variant>
        <vt:i4>185</vt:i4>
      </vt:variant>
      <vt:variant>
        <vt:i4>0</vt:i4>
      </vt:variant>
      <vt:variant>
        <vt:i4>5</vt:i4>
      </vt:variant>
      <vt:variant>
        <vt:lpwstr/>
      </vt:variant>
      <vt:variant>
        <vt:lpwstr>_Toc290369475</vt:lpwstr>
      </vt:variant>
      <vt:variant>
        <vt:i4>1245232</vt:i4>
      </vt:variant>
      <vt:variant>
        <vt:i4>179</vt:i4>
      </vt:variant>
      <vt:variant>
        <vt:i4>0</vt:i4>
      </vt:variant>
      <vt:variant>
        <vt:i4>5</vt:i4>
      </vt:variant>
      <vt:variant>
        <vt:lpwstr/>
      </vt:variant>
      <vt:variant>
        <vt:lpwstr>_Toc290369474</vt:lpwstr>
      </vt:variant>
      <vt:variant>
        <vt:i4>1245232</vt:i4>
      </vt:variant>
      <vt:variant>
        <vt:i4>173</vt:i4>
      </vt:variant>
      <vt:variant>
        <vt:i4>0</vt:i4>
      </vt:variant>
      <vt:variant>
        <vt:i4>5</vt:i4>
      </vt:variant>
      <vt:variant>
        <vt:lpwstr/>
      </vt:variant>
      <vt:variant>
        <vt:lpwstr>_Toc290369473</vt:lpwstr>
      </vt:variant>
      <vt:variant>
        <vt:i4>1245232</vt:i4>
      </vt:variant>
      <vt:variant>
        <vt:i4>167</vt:i4>
      </vt:variant>
      <vt:variant>
        <vt:i4>0</vt:i4>
      </vt:variant>
      <vt:variant>
        <vt:i4>5</vt:i4>
      </vt:variant>
      <vt:variant>
        <vt:lpwstr/>
      </vt:variant>
      <vt:variant>
        <vt:lpwstr>_Toc290369472</vt:lpwstr>
      </vt:variant>
      <vt:variant>
        <vt:i4>1245232</vt:i4>
      </vt:variant>
      <vt:variant>
        <vt:i4>161</vt:i4>
      </vt:variant>
      <vt:variant>
        <vt:i4>0</vt:i4>
      </vt:variant>
      <vt:variant>
        <vt:i4>5</vt:i4>
      </vt:variant>
      <vt:variant>
        <vt:lpwstr/>
      </vt:variant>
      <vt:variant>
        <vt:lpwstr>_Toc290369471</vt:lpwstr>
      </vt:variant>
      <vt:variant>
        <vt:i4>1245232</vt:i4>
      </vt:variant>
      <vt:variant>
        <vt:i4>155</vt:i4>
      </vt:variant>
      <vt:variant>
        <vt:i4>0</vt:i4>
      </vt:variant>
      <vt:variant>
        <vt:i4>5</vt:i4>
      </vt:variant>
      <vt:variant>
        <vt:lpwstr/>
      </vt:variant>
      <vt:variant>
        <vt:lpwstr>_Toc290369470</vt:lpwstr>
      </vt:variant>
      <vt:variant>
        <vt:i4>1179696</vt:i4>
      </vt:variant>
      <vt:variant>
        <vt:i4>149</vt:i4>
      </vt:variant>
      <vt:variant>
        <vt:i4>0</vt:i4>
      </vt:variant>
      <vt:variant>
        <vt:i4>5</vt:i4>
      </vt:variant>
      <vt:variant>
        <vt:lpwstr/>
      </vt:variant>
      <vt:variant>
        <vt:lpwstr>_Toc290369469</vt:lpwstr>
      </vt:variant>
      <vt:variant>
        <vt:i4>1179696</vt:i4>
      </vt:variant>
      <vt:variant>
        <vt:i4>143</vt:i4>
      </vt:variant>
      <vt:variant>
        <vt:i4>0</vt:i4>
      </vt:variant>
      <vt:variant>
        <vt:i4>5</vt:i4>
      </vt:variant>
      <vt:variant>
        <vt:lpwstr/>
      </vt:variant>
      <vt:variant>
        <vt:lpwstr>_Toc290369468</vt:lpwstr>
      </vt:variant>
      <vt:variant>
        <vt:i4>1179696</vt:i4>
      </vt:variant>
      <vt:variant>
        <vt:i4>137</vt:i4>
      </vt:variant>
      <vt:variant>
        <vt:i4>0</vt:i4>
      </vt:variant>
      <vt:variant>
        <vt:i4>5</vt:i4>
      </vt:variant>
      <vt:variant>
        <vt:lpwstr/>
      </vt:variant>
      <vt:variant>
        <vt:lpwstr>_Toc290369467</vt:lpwstr>
      </vt:variant>
      <vt:variant>
        <vt:i4>1179696</vt:i4>
      </vt:variant>
      <vt:variant>
        <vt:i4>131</vt:i4>
      </vt:variant>
      <vt:variant>
        <vt:i4>0</vt:i4>
      </vt:variant>
      <vt:variant>
        <vt:i4>5</vt:i4>
      </vt:variant>
      <vt:variant>
        <vt:lpwstr/>
      </vt:variant>
      <vt:variant>
        <vt:lpwstr>_Toc290369466</vt:lpwstr>
      </vt:variant>
      <vt:variant>
        <vt:i4>1179696</vt:i4>
      </vt:variant>
      <vt:variant>
        <vt:i4>125</vt:i4>
      </vt:variant>
      <vt:variant>
        <vt:i4>0</vt:i4>
      </vt:variant>
      <vt:variant>
        <vt:i4>5</vt:i4>
      </vt:variant>
      <vt:variant>
        <vt:lpwstr/>
      </vt:variant>
      <vt:variant>
        <vt:lpwstr>_Toc290369465</vt:lpwstr>
      </vt:variant>
      <vt:variant>
        <vt:i4>1179696</vt:i4>
      </vt:variant>
      <vt:variant>
        <vt:i4>119</vt:i4>
      </vt:variant>
      <vt:variant>
        <vt:i4>0</vt:i4>
      </vt:variant>
      <vt:variant>
        <vt:i4>5</vt:i4>
      </vt:variant>
      <vt:variant>
        <vt:lpwstr/>
      </vt:variant>
      <vt:variant>
        <vt:lpwstr>_Toc290369464</vt:lpwstr>
      </vt:variant>
      <vt:variant>
        <vt:i4>1179696</vt:i4>
      </vt:variant>
      <vt:variant>
        <vt:i4>113</vt:i4>
      </vt:variant>
      <vt:variant>
        <vt:i4>0</vt:i4>
      </vt:variant>
      <vt:variant>
        <vt:i4>5</vt:i4>
      </vt:variant>
      <vt:variant>
        <vt:lpwstr/>
      </vt:variant>
      <vt:variant>
        <vt:lpwstr>_Toc290369463</vt:lpwstr>
      </vt:variant>
      <vt:variant>
        <vt:i4>1179696</vt:i4>
      </vt:variant>
      <vt:variant>
        <vt:i4>107</vt:i4>
      </vt:variant>
      <vt:variant>
        <vt:i4>0</vt:i4>
      </vt:variant>
      <vt:variant>
        <vt:i4>5</vt:i4>
      </vt:variant>
      <vt:variant>
        <vt:lpwstr/>
      </vt:variant>
      <vt:variant>
        <vt:lpwstr>_Toc290369462</vt:lpwstr>
      </vt:variant>
      <vt:variant>
        <vt:i4>1179696</vt:i4>
      </vt:variant>
      <vt:variant>
        <vt:i4>101</vt:i4>
      </vt:variant>
      <vt:variant>
        <vt:i4>0</vt:i4>
      </vt:variant>
      <vt:variant>
        <vt:i4>5</vt:i4>
      </vt:variant>
      <vt:variant>
        <vt:lpwstr/>
      </vt:variant>
      <vt:variant>
        <vt:lpwstr>_Toc290369461</vt:lpwstr>
      </vt:variant>
      <vt:variant>
        <vt:i4>1179696</vt:i4>
      </vt:variant>
      <vt:variant>
        <vt:i4>95</vt:i4>
      </vt:variant>
      <vt:variant>
        <vt:i4>0</vt:i4>
      </vt:variant>
      <vt:variant>
        <vt:i4>5</vt:i4>
      </vt:variant>
      <vt:variant>
        <vt:lpwstr/>
      </vt:variant>
      <vt:variant>
        <vt:lpwstr>_Toc290369460</vt:lpwstr>
      </vt:variant>
      <vt:variant>
        <vt:i4>1114160</vt:i4>
      </vt:variant>
      <vt:variant>
        <vt:i4>89</vt:i4>
      </vt:variant>
      <vt:variant>
        <vt:i4>0</vt:i4>
      </vt:variant>
      <vt:variant>
        <vt:i4>5</vt:i4>
      </vt:variant>
      <vt:variant>
        <vt:lpwstr/>
      </vt:variant>
      <vt:variant>
        <vt:lpwstr>_Toc290369459</vt:lpwstr>
      </vt:variant>
      <vt:variant>
        <vt:i4>1114160</vt:i4>
      </vt:variant>
      <vt:variant>
        <vt:i4>83</vt:i4>
      </vt:variant>
      <vt:variant>
        <vt:i4>0</vt:i4>
      </vt:variant>
      <vt:variant>
        <vt:i4>5</vt:i4>
      </vt:variant>
      <vt:variant>
        <vt:lpwstr/>
      </vt:variant>
      <vt:variant>
        <vt:lpwstr>_Toc290369458</vt:lpwstr>
      </vt:variant>
      <vt:variant>
        <vt:i4>1114160</vt:i4>
      </vt:variant>
      <vt:variant>
        <vt:i4>77</vt:i4>
      </vt:variant>
      <vt:variant>
        <vt:i4>0</vt:i4>
      </vt:variant>
      <vt:variant>
        <vt:i4>5</vt:i4>
      </vt:variant>
      <vt:variant>
        <vt:lpwstr/>
      </vt:variant>
      <vt:variant>
        <vt:lpwstr>_Toc290369457</vt:lpwstr>
      </vt:variant>
      <vt:variant>
        <vt:i4>1114160</vt:i4>
      </vt:variant>
      <vt:variant>
        <vt:i4>71</vt:i4>
      </vt:variant>
      <vt:variant>
        <vt:i4>0</vt:i4>
      </vt:variant>
      <vt:variant>
        <vt:i4>5</vt:i4>
      </vt:variant>
      <vt:variant>
        <vt:lpwstr/>
      </vt:variant>
      <vt:variant>
        <vt:lpwstr>_Toc290369456</vt:lpwstr>
      </vt:variant>
      <vt:variant>
        <vt:i4>1114160</vt:i4>
      </vt:variant>
      <vt:variant>
        <vt:i4>65</vt:i4>
      </vt:variant>
      <vt:variant>
        <vt:i4>0</vt:i4>
      </vt:variant>
      <vt:variant>
        <vt:i4>5</vt:i4>
      </vt:variant>
      <vt:variant>
        <vt:lpwstr/>
      </vt:variant>
      <vt:variant>
        <vt:lpwstr>_Toc290369455</vt:lpwstr>
      </vt:variant>
      <vt:variant>
        <vt:i4>1114160</vt:i4>
      </vt:variant>
      <vt:variant>
        <vt:i4>59</vt:i4>
      </vt:variant>
      <vt:variant>
        <vt:i4>0</vt:i4>
      </vt:variant>
      <vt:variant>
        <vt:i4>5</vt:i4>
      </vt:variant>
      <vt:variant>
        <vt:lpwstr/>
      </vt:variant>
      <vt:variant>
        <vt:lpwstr>_Toc290369454</vt:lpwstr>
      </vt:variant>
      <vt:variant>
        <vt:i4>1114160</vt:i4>
      </vt:variant>
      <vt:variant>
        <vt:i4>53</vt:i4>
      </vt:variant>
      <vt:variant>
        <vt:i4>0</vt:i4>
      </vt:variant>
      <vt:variant>
        <vt:i4>5</vt:i4>
      </vt:variant>
      <vt:variant>
        <vt:lpwstr/>
      </vt:variant>
      <vt:variant>
        <vt:lpwstr>_Toc290369453</vt:lpwstr>
      </vt:variant>
      <vt:variant>
        <vt:i4>1114160</vt:i4>
      </vt:variant>
      <vt:variant>
        <vt:i4>47</vt:i4>
      </vt:variant>
      <vt:variant>
        <vt:i4>0</vt:i4>
      </vt:variant>
      <vt:variant>
        <vt:i4>5</vt:i4>
      </vt:variant>
      <vt:variant>
        <vt:lpwstr/>
      </vt:variant>
      <vt:variant>
        <vt:lpwstr>_Toc290369452</vt:lpwstr>
      </vt:variant>
      <vt:variant>
        <vt:i4>1114160</vt:i4>
      </vt:variant>
      <vt:variant>
        <vt:i4>41</vt:i4>
      </vt:variant>
      <vt:variant>
        <vt:i4>0</vt:i4>
      </vt:variant>
      <vt:variant>
        <vt:i4>5</vt:i4>
      </vt:variant>
      <vt:variant>
        <vt:lpwstr/>
      </vt:variant>
      <vt:variant>
        <vt:lpwstr>_Toc290369451</vt:lpwstr>
      </vt:variant>
      <vt:variant>
        <vt:i4>1114160</vt:i4>
      </vt:variant>
      <vt:variant>
        <vt:i4>35</vt:i4>
      </vt:variant>
      <vt:variant>
        <vt:i4>0</vt:i4>
      </vt:variant>
      <vt:variant>
        <vt:i4>5</vt:i4>
      </vt:variant>
      <vt:variant>
        <vt:lpwstr/>
      </vt:variant>
      <vt:variant>
        <vt:lpwstr>_Toc290369450</vt:lpwstr>
      </vt:variant>
      <vt:variant>
        <vt:i4>1048624</vt:i4>
      </vt:variant>
      <vt:variant>
        <vt:i4>29</vt:i4>
      </vt:variant>
      <vt:variant>
        <vt:i4>0</vt:i4>
      </vt:variant>
      <vt:variant>
        <vt:i4>5</vt:i4>
      </vt:variant>
      <vt:variant>
        <vt:lpwstr/>
      </vt:variant>
      <vt:variant>
        <vt:lpwstr>_Toc290369449</vt:lpwstr>
      </vt:variant>
      <vt:variant>
        <vt:i4>1048624</vt:i4>
      </vt:variant>
      <vt:variant>
        <vt:i4>23</vt:i4>
      </vt:variant>
      <vt:variant>
        <vt:i4>0</vt:i4>
      </vt:variant>
      <vt:variant>
        <vt:i4>5</vt:i4>
      </vt:variant>
      <vt:variant>
        <vt:lpwstr/>
      </vt:variant>
      <vt:variant>
        <vt:lpwstr>_Toc290369448</vt:lpwstr>
      </vt:variant>
      <vt:variant>
        <vt:i4>1048624</vt:i4>
      </vt:variant>
      <vt:variant>
        <vt:i4>17</vt:i4>
      </vt:variant>
      <vt:variant>
        <vt:i4>0</vt:i4>
      </vt:variant>
      <vt:variant>
        <vt:i4>5</vt:i4>
      </vt:variant>
      <vt:variant>
        <vt:lpwstr/>
      </vt:variant>
      <vt:variant>
        <vt:lpwstr>_Toc290369447</vt:lpwstr>
      </vt:variant>
      <vt:variant>
        <vt:i4>1048624</vt:i4>
      </vt:variant>
      <vt:variant>
        <vt:i4>11</vt:i4>
      </vt:variant>
      <vt:variant>
        <vt:i4>0</vt:i4>
      </vt:variant>
      <vt:variant>
        <vt:i4>5</vt:i4>
      </vt:variant>
      <vt:variant>
        <vt:lpwstr/>
      </vt:variant>
      <vt:variant>
        <vt:lpwstr>_Toc290369446</vt:lpwstr>
      </vt:variant>
      <vt:variant>
        <vt:i4>1048624</vt:i4>
      </vt:variant>
      <vt:variant>
        <vt:i4>5</vt:i4>
      </vt:variant>
      <vt:variant>
        <vt:i4>0</vt:i4>
      </vt:variant>
      <vt:variant>
        <vt:i4>5</vt:i4>
      </vt:variant>
      <vt:variant>
        <vt:lpwstr/>
      </vt:variant>
      <vt:variant>
        <vt:lpwstr>_Toc290369445</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C.A. Tucker</cp:lastModifiedBy>
  <cp:revision>14</cp:revision>
  <cp:lastPrinted>2022-11-13T23:44:00Z</cp:lastPrinted>
  <dcterms:created xsi:type="dcterms:W3CDTF">2022-11-13T23:20:00Z</dcterms:created>
  <dcterms:modified xsi:type="dcterms:W3CDTF">2026-07-28T17:35:00Z</dcterms:modified>
</cp:coreProperties>
</file>